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35BDD" w14:textId="04D5AFD4" w:rsidR="000F1F34" w:rsidRDefault="000F1F34" w:rsidP="000F1F34">
      <w:pPr>
        <w:pStyle w:val="Title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bookmarkStart w:id="5" w:name="_Hlk118976783"/>
      <w:r>
        <w:t>Austin Animal Shelter</w:t>
      </w:r>
    </w:p>
    <w:p w14:paraId="14C718FB" w14:textId="161913F0" w:rsidR="00147C75" w:rsidRDefault="00147C75" w:rsidP="000F1F34">
      <w:pPr>
        <w:pStyle w:val="Title"/>
      </w:pPr>
      <w:r>
        <w:t>SQL Report</w:t>
      </w:r>
    </w:p>
    <w:p w14:paraId="54A4970A" w14:textId="77777777" w:rsidR="000F1F34" w:rsidRDefault="000F1F34" w:rsidP="00147C75">
      <w:pPr>
        <w:pStyle w:val="Photo"/>
        <w:jc w:val="left"/>
      </w:pPr>
    </w:p>
    <w:p w14:paraId="3226F8CB" w14:textId="77777777" w:rsidR="000F1F34" w:rsidRDefault="000F1F34" w:rsidP="00C6554A">
      <w:pPr>
        <w:pStyle w:val="Photo"/>
      </w:pPr>
    </w:p>
    <w:p w14:paraId="21A37D7C" w14:textId="494333CC" w:rsidR="00C6554A" w:rsidRDefault="009B24EC" w:rsidP="00C6554A">
      <w:pPr>
        <w:pStyle w:val="Photo"/>
      </w:pPr>
      <w:r>
        <w:rPr>
          <w:noProof/>
        </w:rPr>
        <w:drawing>
          <wp:inline distT="0" distB="0" distL="0" distR="0" wp14:anchorId="2D74E54A" wp14:editId="2C5A3F7F">
            <wp:extent cx="3759201" cy="5638800"/>
            <wp:effectExtent l="0" t="0" r="0" b="0"/>
            <wp:docPr id="2" name="Picture 2" descr="person holding brown tabby 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erson holding brown tabby ca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808" cy="566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85451" w14:textId="28367CB7" w:rsidR="009B24EC" w:rsidRDefault="009B24EC" w:rsidP="00C6554A">
      <w:pPr>
        <w:pStyle w:val="Photo"/>
      </w:pPr>
      <w:r w:rsidRPr="00D84B93">
        <w:rPr>
          <w:sz w:val="18"/>
          <w:szCs w:val="18"/>
        </w:rPr>
        <w:t xml:space="preserve">Pic from </w:t>
      </w:r>
      <w:hyperlink r:id="rId9" w:history="1">
        <w:r w:rsidRPr="00D84B93">
          <w:rPr>
            <w:rStyle w:val="Hyperlink"/>
            <w:sz w:val="18"/>
            <w:szCs w:val="18"/>
          </w:rPr>
          <w:t>https://unsplash.com/s/photos/cat-and-dog</w:t>
        </w:r>
      </w:hyperlink>
    </w:p>
    <w:bookmarkEnd w:id="0"/>
    <w:bookmarkEnd w:id="1"/>
    <w:bookmarkEnd w:id="2"/>
    <w:bookmarkEnd w:id="3"/>
    <w:bookmarkEnd w:id="4"/>
    <w:p w14:paraId="329F8390" w14:textId="77777777" w:rsidR="000F1F34" w:rsidRDefault="000F1F34" w:rsidP="00C6554A">
      <w:pPr>
        <w:pStyle w:val="Subtitle"/>
      </w:pPr>
    </w:p>
    <w:p w14:paraId="7A724C3C" w14:textId="555ED85E" w:rsidR="00C6554A" w:rsidRPr="00D84B93" w:rsidRDefault="009014F8" w:rsidP="000F1F34">
      <w:pPr>
        <w:pStyle w:val="Subtitle"/>
        <w:spacing w:after="0"/>
        <w:rPr>
          <w:b/>
          <w:bCs/>
          <w:sz w:val="32"/>
          <w:szCs w:val="28"/>
        </w:rPr>
      </w:pPr>
      <w:r w:rsidRPr="00D84B93">
        <w:rPr>
          <w:b/>
          <w:bCs/>
          <w:sz w:val="32"/>
          <w:szCs w:val="28"/>
        </w:rPr>
        <w:t>Prepared by Theresa Parker</w:t>
      </w:r>
    </w:p>
    <w:p w14:paraId="0DE39D13" w14:textId="7118793E" w:rsidR="00C6554A" w:rsidRPr="00D84B93" w:rsidRDefault="00C6554A" w:rsidP="000F1F34">
      <w:pPr>
        <w:pStyle w:val="ContactInfo"/>
        <w:rPr>
          <w:sz w:val="24"/>
          <w:szCs w:val="24"/>
        </w:rPr>
      </w:pPr>
      <w:r w:rsidRPr="00D84B93">
        <w:rPr>
          <w:sz w:val="24"/>
          <w:szCs w:val="24"/>
        </w:rPr>
        <w:t xml:space="preserve"> </w:t>
      </w:r>
      <w:r w:rsidR="009014F8" w:rsidRPr="00D84B93">
        <w:rPr>
          <w:sz w:val="24"/>
          <w:szCs w:val="24"/>
        </w:rPr>
        <w:t>1</w:t>
      </w:r>
      <w:r w:rsidR="00EE06F4">
        <w:rPr>
          <w:sz w:val="24"/>
          <w:szCs w:val="24"/>
        </w:rPr>
        <w:t>1</w:t>
      </w:r>
      <w:r w:rsidR="009014F8" w:rsidRPr="00D84B93">
        <w:rPr>
          <w:sz w:val="24"/>
          <w:szCs w:val="24"/>
        </w:rPr>
        <w:t>/</w:t>
      </w:r>
      <w:r w:rsidR="00EE06F4">
        <w:rPr>
          <w:sz w:val="24"/>
          <w:szCs w:val="24"/>
        </w:rPr>
        <w:t>21</w:t>
      </w:r>
      <w:r w:rsidR="009014F8" w:rsidRPr="00D84B93">
        <w:rPr>
          <w:sz w:val="24"/>
          <w:szCs w:val="24"/>
        </w:rPr>
        <w:t>/2022</w:t>
      </w:r>
    </w:p>
    <w:bookmarkEnd w:id="5"/>
    <w:p w14:paraId="3ADA31E6" w14:textId="77777777" w:rsidR="00292E57" w:rsidRDefault="00D84B93" w:rsidP="00D84B93">
      <w:pPr>
        <w:pStyle w:val="Subtitle"/>
        <w:rPr>
          <w:noProof/>
        </w:rPr>
      </w:pPr>
      <w:r w:rsidRPr="008F4C71">
        <w:rPr>
          <w:b/>
          <w:bCs/>
        </w:rPr>
        <w:lastRenderedPageBreak/>
        <w:t>Table of Contents</w:t>
      </w:r>
      <w:r w:rsidR="00292E57">
        <w:rPr>
          <w:b/>
          <w:bCs/>
        </w:rPr>
        <w:fldChar w:fldCharType="begin"/>
      </w:r>
      <w:r w:rsidR="00292E57">
        <w:rPr>
          <w:b/>
          <w:bCs/>
        </w:rPr>
        <w:instrText xml:space="preserve"> TOC \o "1-5" \n \h \z \u </w:instrText>
      </w:r>
      <w:r w:rsidR="00292E57">
        <w:rPr>
          <w:b/>
          <w:bCs/>
        </w:rPr>
        <w:fldChar w:fldCharType="separate"/>
      </w:r>
    </w:p>
    <w:p w14:paraId="5FB90956" w14:textId="301BF74A" w:rsidR="00292E57" w:rsidRDefault="00000000">
      <w:pPr>
        <w:pStyle w:val="TOC1"/>
        <w:rPr>
          <w:rFonts w:asciiTheme="minorHAnsi" w:eastAsiaTheme="minorEastAsia" w:hAnsiTheme="minorHAnsi"/>
          <w:b w:val="0"/>
          <w:bCs w:val="0"/>
          <w:noProof/>
          <w:color w:val="auto"/>
        </w:rPr>
      </w:pPr>
      <w:hyperlink w:anchor="_Toc119937165" w:history="1">
        <w:r w:rsidR="00292E57" w:rsidRPr="00E226E9">
          <w:rPr>
            <w:rStyle w:val="Hyperlink"/>
            <w:noProof/>
          </w:rPr>
          <w:t>Executive Summary</w:t>
        </w:r>
      </w:hyperlink>
    </w:p>
    <w:p w14:paraId="58A81EB4" w14:textId="34FB87AE" w:rsidR="00292E57" w:rsidRDefault="00000000">
      <w:pPr>
        <w:pStyle w:val="TOC1"/>
        <w:rPr>
          <w:rFonts w:asciiTheme="minorHAnsi" w:eastAsiaTheme="minorEastAsia" w:hAnsiTheme="minorHAnsi"/>
          <w:b w:val="0"/>
          <w:bCs w:val="0"/>
          <w:noProof/>
          <w:color w:val="auto"/>
        </w:rPr>
      </w:pPr>
      <w:hyperlink w:anchor="_Toc119937166" w:history="1">
        <w:r w:rsidR="00292E57" w:rsidRPr="00E226E9">
          <w:rPr>
            <w:rStyle w:val="Hyperlink"/>
            <w:noProof/>
          </w:rPr>
          <w:t>Data Sources</w:t>
        </w:r>
      </w:hyperlink>
    </w:p>
    <w:p w14:paraId="44AEBFE6" w14:textId="457771A9" w:rsidR="00292E57" w:rsidRDefault="00000000">
      <w:pPr>
        <w:pStyle w:val="TOC1"/>
        <w:rPr>
          <w:rFonts w:asciiTheme="minorHAnsi" w:eastAsiaTheme="minorEastAsia" w:hAnsiTheme="minorHAnsi"/>
          <w:b w:val="0"/>
          <w:bCs w:val="0"/>
          <w:noProof/>
          <w:color w:val="auto"/>
        </w:rPr>
      </w:pPr>
      <w:hyperlink w:anchor="_Toc119937167" w:history="1">
        <w:r w:rsidR="00292E57" w:rsidRPr="00E226E9">
          <w:rPr>
            <w:rStyle w:val="Hyperlink"/>
            <w:noProof/>
          </w:rPr>
          <w:t>Data Collection</w:t>
        </w:r>
      </w:hyperlink>
    </w:p>
    <w:p w14:paraId="7F04B298" w14:textId="2B413CAF" w:rsidR="00292E57" w:rsidRDefault="00000000">
      <w:pPr>
        <w:pStyle w:val="TOC1"/>
        <w:rPr>
          <w:rFonts w:asciiTheme="minorHAnsi" w:eastAsiaTheme="minorEastAsia" w:hAnsiTheme="minorHAnsi"/>
          <w:b w:val="0"/>
          <w:bCs w:val="0"/>
          <w:noProof/>
          <w:color w:val="auto"/>
        </w:rPr>
      </w:pPr>
      <w:hyperlink w:anchor="_Toc119937168" w:history="1">
        <w:r w:rsidR="00292E57" w:rsidRPr="00E226E9">
          <w:rPr>
            <w:rStyle w:val="Hyperlink"/>
            <w:noProof/>
          </w:rPr>
          <w:t>Data Overview</w:t>
        </w:r>
      </w:hyperlink>
    </w:p>
    <w:p w14:paraId="72445B77" w14:textId="28B8D647" w:rsidR="00292E57" w:rsidRDefault="00000000">
      <w:pPr>
        <w:pStyle w:val="TOC2"/>
        <w:tabs>
          <w:tab w:val="right" w:leader="dot" w:pos="9350"/>
        </w:tabs>
        <w:rPr>
          <w:rFonts w:eastAsiaTheme="minorEastAsia"/>
          <w:noProof/>
          <w:color w:val="auto"/>
        </w:rPr>
      </w:pPr>
      <w:hyperlink w:anchor="_Toc119937169" w:history="1">
        <w:r w:rsidR="00292E57" w:rsidRPr="00E226E9">
          <w:rPr>
            <w:rStyle w:val="Hyperlink"/>
            <w:noProof/>
          </w:rPr>
          <w:t>Intakes Table</w:t>
        </w:r>
      </w:hyperlink>
    </w:p>
    <w:p w14:paraId="4375D3F3" w14:textId="03F5A598" w:rsidR="00292E57" w:rsidRDefault="00000000">
      <w:pPr>
        <w:pStyle w:val="TOC3"/>
        <w:tabs>
          <w:tab w:val="right" w:leader="dot" w:pos="9350"/>
        </w:tabs>
        <w:rPr>
          <w:rFonts w:eastAsiaTheme="minorEastAsia"/>
          <w:noProof/>
          <w:color w:val="auto"/>
        </w:rPr>
      </w:pPr>
      <w:hyperlink w:anchor="_Toc119937170" w:history="1">
        <w:r w:rsidR="00292E57" w:rsidRPr="00E226E9">
          <w:rPr>
            <w:rStyle w:val="Hyperlink"/>
            <w:noProof/>
          </w:rPr>
          <w:t>Rows and Columns:</w:t>
        </w:r>
      </w:hyperlink>
    </w:p>
    <w:p w14:paraId="1A50E486" w14:textId="4EFB64A2" w:rsidR="00292E57" w:rsidRDefault="00000000">
      <w:pPr>
        <w:pStyle w:val="TOC3"/>
        <w:tabs>
          <w:tab w:val="right" w:leader="dot" w:pos="9350"/>
        </w:tabs>
        <w:rPr>
          <w:rFonts w:eastAsiaTheme="minorEastAsia"/>
          <w:noProof/>
          <w:color w:val="auto"/>
        </w:rPr>
      </w:pPr>
      <w:hyperlink w:anchor="_Toc119937171" w:history="1">
        <w:r w:rsidR="00292E57" w:rsidRPr="00E226E9">
          <w:rPr>
            <w:rStyle w:val="Hyperlink"/>
            <w:noProof/>
          </w:rPr>
          <w:t>Columns &amp; Description:</w:t>
        </w:r>
      </w:hyperlink>
    </w:p>
    <w:p w14:paraId="2C5BBAF4" w14:textId="354E53CF" w:rsidR="00292E57" w:rsidRDefault="00000000">
      <w:pPr>
        <w:pStyle w:val="TOC2"/>
        <w:tabs>
          <w:tab w:val="right" w:leader="dot" w:pos="9350"/>
        </w:tabs>
        <w:rPr>
          <w:rFonts w:eastAsiaTheme="minorEastAsia"/>
          <w:noProof/>
          <w:color w:val="auto"/>
        </w:rPr>
      </w:pPr>
      <w:hyperlink w:anchor="_Toc119937172" w:history="1">
        <w:r w:rsidR="00292E57" w:rsidRPr="00E226E9">
          <w:rPr>
            <w:rStyle w:val="Hyperlink"/>
            <w:noProof/>
          </w:rPr>
          <w:t>Outcomes Table</w:t>
        </w:r>
      </w:hyperlink>
    </w:p>
    <w:p w14:paraId="561FE70D" w14:textId="1715485C" w:rsidR="00292E57" w:rsidRDefault="00000000">
      <w:pPr>
        <w:pStyle w:val="TOC3"/>
        <w:tabs>
          <w:tab w:val="right" w:leader="dot" w:pos="9350"/>
        </w:tabs>
        <w:rPr>
          <w:rFonts w:eastAsiaTheme="minorEastAsia"/>
          <w:noProof/>
          <w:color w:val="auto"/>
        </w:rPr>
      </w:pPr>
      <w:hyperlink w:anchor="_Toc119937173" w:history="1">
        <w:r w:rsidR="00292E57" w:rsidRPr="00E226E9">
          <w:rPr>
            <w:rStyle w:val="Hyperlink"/>
            <w:noProof/>
          </w:rPr>
          <w:t>Rows and Columns:</w:t>
        </w:r>
      </w:hyperlink>
    </w:p>
    <w:p w14:paraId="20EFB158" w14:textId="72FF3B99" w:rsidR="00292E57" w:rsidRDefault="00000000">
      <w:pPr>
        <w:pStyle w:val="TOC3"/>
        <w:tabs>
          <w:tab w:val="right" w:leader="dot" w:pos="9350"/>
        </w:tabs>
        <w:rPr>
          <w:rFonts w:eastAsiaTheme="minorEastAsia"/>
          <w:noProof/>
          <w:color w:val="auto"/>
        </w:rPr>
      </w:pPr>
      <w:hyperlink w:anchor="_Toc119937174" w:history="1">
        <w:r w:rsidR="00292E57" w:rsidRPr="00E226E9">
          <w:rPr>
            <w:rStyle w:val="Hyperlink"/>
            <w:noProof/>
          </w:rPr>
          <w:t>Columns &amp; Description:</w:t>
        </w:r>
      </w:hyperlink>
    </w:p>
    <w:p w14:paraId="26734BB8" w14:textId="0AB098E4" w:rsidR="00292E57" w:rsidRDefault="00000000">
      <w:pPr>
        <w:pStyle w:val="TOC1"/>
        <w:rPr>
          <w:rFonts w:asciiTheme="minorHAnsi" w:eastAsiaTheme="minorEastAsia" w:hAnsiTheme="minorHAnsi"/>
          <w:b w:val="0"/>
          <w:bCs w:val="0"/>
          <w:noProof/>
          <w:color w:val="auto"/>
        </w:rPr>
      </w:pPr>
      <w:hyperlink w:anchor="_Toc119937175" w:history="1">
        <w:r w:rsidR="00292E57" w:rsidRPr="00E226E9">
          <w:rPr>
            <w:rStyle w:val="Hyperlink"/>
            <w:noProof/>
          </w:rPr>
          <w:t>Limitations</w:t>
        </w:r>
      </w:hyperlink>
    </w:p>
    <w:p w14:paraId="302CA803" w14:textId="1CA4E381" w:rsidR="00292E57" w:rsidRDefault="00000000">
      <w:pPr>
        <w:pStyle w:val="TOC1"/>
        <w:rPr>
          <w:rFonts w:asciiTheme="minorHAnsi" w:eastAsiaTheme="minorEastAsia" w:hAnsiTheme="minorHAnsi"/>
          <w:b w:val="0"/>
          <w:bCs w:val="0"/>
          <w:noProof/>
          <w:color w:val="auto"/>
        </w:rPr>
      </w:pPr>
      <w:hyperlink w:anchor="_Toc119937176" w:history="1">
        <w:r w:rsidR="00292E57" w:rsidRPr="00E226E9">
          <w:rPr>
            <w:rStyle w:val="Hyperlink"/>
            <w:noProof/>
          </w:rPr>
          <w:t>Data Profile</w:t>
        </w:r>
      </w:hyperlink>
    </w:p>
    <w:p w14:paraId="3C365095" w14:textId="4C5625A6" w:rsidR="00292E57" w:rsidRDefault="00000000">
      <w:pPr>
        <w:pStyle w:val="TOC2"/>
        <w:tabs>
          <w:tab w:val="right" w:leader="dot" w:pos="9350"/>
        </w:tabs>
        <w:rPr>
          <w:rFonts w:eastAsiaTheme="minorEastAsia"/>
          <w:noProof/>
          <w:color w:val="auto"/>
        </w:rPr>
      </w:pPr>
      <w:hyperlink w:anchor="_Toc119937177" w:history="1">
        <w:r w:rsidR="00292E57" w:rsidRPr="00E226E9">
          <w:rPr>
            <w:rStyle w:val="Hyperlink"/>
            <w:noProof/>
          </w:rPr>
          <w:t>Step 1:  Cleaning the Data</w:t>
        </w:r>
      </w:hyperlink>
    </w:p>
    <w:p w14:paraId="0ABE47A3" w14:textId="35FDB49D" w:rsidR="00292E57" w:rsidRDefault="00000000">
      <w:pPr>
        <w:pStyle w:val="TOC2"/>
        <w:tabs>
          <w:tab w:val="right" w:leader="dot" w:pos="9350"/>
        </w:tabs>
        <w:rPr>
          <w:rFonts w:eastAsiaTheme="minorEastAsia"/>
          <w:noProof/>
          <w:color w:val="auto"/>
        </w:rPr>
      </w:pPr>
      <w:hyperlink w:anchor="_Toc119937178" w:history="1">
        <w:r w:rsidR="00292E57" w:rsidRPr="00E226E9">
          <w:rPr>
            <w:rStyle w:val="Hyperlink"/>
            <w:noProof/>
          </w:rPr>
          <w:t>Step 2: Manipulating the data</w:t>
        </w:r>
      </w:hyperlink>
    </w:p>
    <w:p w14:paraId="40CEF415" w14:textId="5A572715" w:rsidR="00292E57" w:rsidRDefault="00000000">
      <w:pPr>
        <w:pStyle w:val="TOC2"/>
        <w:tabs>
          <w:tab w:val="right" w:leader="dot" w:pos="9350"/>
        </w:tabs>
        <w:rPr>
          <w:rFonts w:eastAsiaTheme="minorEastAsia"/>
          <w:noProof/>
          <w:color w:val="auto"/>
        </w:rPr>
      </w:pPr>
      <w:hyperlink w:anchor="_Toc119937179" w:history="1">
        <w:r w:rsidR="00292E57" w:rsidRPr="00E226E9">
          <w:rPr>
            <w:rStyle w:val="Hyperlink"/>
            <w:noProof/>
          </w:rPr>
          <w:t>Step 3: Column Derivations/Aggregations</w:t>
        </w:r>
      </w:hyperlink>
    </w:p>
    <w:p w14:paraId="5E76A87D" w14:textId="30C73AD5" w:rsidR="00292E57" w:rsidRDefault="00000000">
      <w:pPr>
        <w:pStyle w:val="TOC1"/>
        <w:rPr>
          <w:rFonts w:asciiTheme="minorHAnsi" w:eastAsiaTheme="minorEastAsia" w:hAnsiTheme="minorHAnsi"/>
          <w:b w:val="0"/>
          <w:bCs w:val="0"/>
          <w:noProof/>
          <w:color w:val="auto"/>
        </w:rPr>
      </w:pPr>
      <w:hyperlink w:anchor="_Toc119937180" w:history="1">
        <w:r w:rsidR="00292E57" w:rsidRPr="00E226E9">
          <w:rPr>
            <w:rStyle w:val="Hyperlink"/>
            <w:noProof/>
          </w:rPr>
          <w:t>SQL Queries and Answers</w:t>
        </w:r>
      </w:hyperlink>
    </w:p>
    <w:p w14:paraId="092A9B9B" w14:textId="47EC4FFB" w:rsidR="00292E57" w:rsidRDefault="00000000">
      <w:pPr>
        <w:pStyle w:val="TOC2"/>
        <w:tabs>
          <w:tab w:val="left" w:pos="660"/>
          <w:tab w:val="right" w:leader="dot" w:pos="9350"/>
        </w:tabs>
        <w:rPr>
          <w:rFonts w:eastAsiaTheme="minorEastAsia"/>
          <w:noProof/>
          <w:color w:val="auto"/>
        </w:rPr>
      </w:pPr>
      <w:hyperlink w:anchor="_Toc119937181" w:history="1">
        <w:r w:rsidR="00292E57" w:rsidRPr="00E226E9">
          <w:rPr>
            <w:rStyle w:val="Hyperlink"/>
            <w:noProof/>
          </w:rPr>
          <w:t>1.</w:t>
        </w:r>
        <w:r w:rsidR="00292E57">
          <w:rPr>
            <w:rFonts w:eastAsiaTheme="minorEastAsia"/>
            <w:noProof/>
            <w:color w:val="auto"/>
          </w:rPr>
          <w:tab/>
        </w:r>
        <w:r w:rsidR="00292E57" w:rsidRPr="00E226E9">
          <w:rPr>
            <w:rStyle w:val="Hyperlink"/>
            <w:noProof/>
          </w:rPr>
          <w:t>What months are intakes the highest/lowest for ALL intakes?</w:t>
        </w:r>
      </w:hyperlink>
    </w:p>
    <w:p w14:paraId="42A034C4" w14:textId="5AA7B151" w:rsidR="00292E57" w:rsidRDefault="00000000">
      <w:pPr>
        <w:pStyle w:val="TOC2"/>
        <w:tabs>
          <w:tab w:val="left" w:pos="660"/>
          <w:tab w:val="right" w:leader="dot" w:pos="9350"/>
        </w:tabs>
        <w:rPr>
          <w:rFonts w:eastAsiaTheme="minorEastAsia"/>
          <w:noProof/>
          <w:color w:val="auto"/>
        </w:rPr>
      </w:pPr>
      <w:hyperlink w:anchor="_Toc119937182" w:history="1">
        <w:r w:rsidR="00292E57" w:rsidRPr="00E226E9">
          <w:rPr>
            <w:rStyle w:val="Hyperlink"/>
            <w:noProof/>
          </w:rPr>
          <w:t>2.</w:t>
        </w:r>
        <w:r w:rsidR="00292E57">
          <w:rPr>
            <w:rFonts w:eastAsiaTheme="minorEastAsia"/>
            <w:noProof/>
            <w:color w:val="auto"/>
          </w:rPr>
          <w:tab/>
        </w:r>
        <w:r w:rsidR="00292E57" w:rsidRPr="00E226E9">
          <w:rPr>
            <w:rStyle w:val="Hyperlink"/>
            <w:noProof/>
          </w:rPr>
          <w:t>What months are the busiest and slowest for adoptions?</w:t>
        </w:r>
      </w:hyperlink>
    </w:p>
    <w:p w14:paraId="17152A88" w14:textId="327A6B1A" w:rsidR="00292E57" w:rsidRDefault="00000000">
      <w:pPr>
        <w:pStyle w:val="TOC2"/>
        <w:tabs>
          <w:tab w:val="left" w:pos="660"/>
          <w:tab w:val="right" w:leader="dot" w:pos="9350"/>
        </w:tabs>
        <w:rPr>
          <w:rFonts w:eastAsiaTheme="minorEastAsia"/>
          <w:noProof/>
          <w:color w:val="auto"/>
        </w:rPr>
      </w:pPr>
      <w:hyperlink w:anchor="_Toc119937183" w:history="1">
        <w:r w:rsidR="00292E57" w:rsidRPr="00E226E9">
          <w:rPr>
            <w:rStyle w:val="Hyperlink"/>
            <w:noProof/>
          </w:rPr>
          <w:t>3.</w:t>
        </w:r>
        <w:r w:rsidR="00292E57">
          <w:rPr>
            <w:rFonts w:eastAsiaTheme="minorEastAsia"/>
            <w:noProof/>
            <w:color w:val="auto"/>
          </w:rPr>
          <w:tab/>
        </w:r>
        <w:r w:rsidR="00292E57" w:rsidRPr="00E226E9">
          <w:rPr>
            <w:rStyle w:val="Hyperlink"/>
            <w:noProof/>
          </w:rPr>
          <w:t>What time of day are adoptions the highest and lowest?</w:t>
        </w:r>
      </w:hyperlink>
    </w:p>
    <w:p w14:paraId="220D6964" w14:textId="42374420" w:rsidR="00292E57" w:rsidRDefault="00000000">
      <w:pPr>
        <w:pStyle w:val="TOC2"/>
        <w:tabs>
          <w:tab w:val="left" w:pos="660"/>
          <w:tab w:val="right" w:leader="dot" w:pos="9350"/>
        </w:tabs>
        <w:rPr>
          <w:rFonts w:eastAsiaTheme="minorEastAsia"/>
          <w:noProof/>
          <w:color w:val="auto"/>
        </w:rPr>
      </w:pPr>
      <w:hyperlink w:anchor="_Toc119937184" w:history="1">
        <w:r w:rsidR="00292E57" w:rsidRPr="00E226E9">
          <w:rPr>
            <w:rStyle w:val="Hyperlink"/>
            <w:noProof/>
          </w:rPr>
          <w:t>4.</w:t>
        </w:r>
        <w:r w:rsidR="00292E57">
          <w:rPr>
            <w:rFonts w:eastAsiaTheme="minorEastAsia"/>
            <w:noProof/>
            <w:color w:val="auto"/>
          </w:rPr>
          <w:tab/>
        </w:r>
        <w:r w:rsidR="00292E57" w:rsidRPr="00E226E9">
          <w:rPr>
            <w:rStyle w:val="Hyperlink"/>
            <w:noProof/>
          </w:rPr>
          <w:t>Are there more cats or dogs at the shelter?</w:t>
        </w:r>
      </w:hyperlink>
    </w:p>
    <w:p w14:paraId="7790EDD4" w14:textId="16B7AF3B" w:rsidR="00292E57" w:rsidRDefault="00000000">
      <w:pPr>
        <w:pStyle w:val="TOC2"/>
        <w:tabs>
          <w:tab w:val="left" w:pos="660"/>
          <w:tab w:val="right" w:leader="dot" w:pos="9350"/>
        </w:tabs>
        <w:rPr>
          <w:rFonts w:eastAsiaTheme="minorEastAsia"/>
          <w:noProof/>
          <w:color w:val="auto"/>
        </w:rPr>
      </w:pPr>
      <w:hyperlink w:anchor="_Toc119937185" w:history="1">
        <w:r w:rsidR="00292E57" w:rsidRPr="00E226E9">
          <w:rPr>
            <w:rStyle w:val="Hyperlink"/>
            <w:noProof/>
          </w:rPr>
          <w:t>5.</w:t>
        </w:r>
        <w:r w:rsidR="00292E57">
          <w:rPr>
            <w:rFonts w:eastAsiaTheme="minorEastAsia"/>
            <w:noProof/>
            <w:color w:val="auto"/>
          </w:rPr>
          <w:tab/>
        </w:r>
        <w:r w:rsidR="00292E57" w:rsidRPr="00E226E9">
          <w:rPr>
            <w:rStyle w:val="Hyperlink"/>
            <w:noProof/>
          </w:rPr>
          <w:t>What is the most common age upon intake and outcomes?</w:t>
        </w:r>
      </w:hyperlink>
    </w:p>
    <w:p w14:paraId="0E00C951" w14:textId="2A90A6CC" w:rsidR="00292E57" w:rsidRDefault="00000000">
      <w:pPr>
        <w:pStyle w:val="TOC2"/>
        <w:tabs>
          <w:tab w:val="left" w:pos="660"/>
          <w:tab w:val="right" w:leader="dot" w:pos="9350"/>
        </w:tabs>
        <w:rPr>
          <w:rFonts w:eastAsiaTheme="minorEastAsia"/>
          <w:noProof/>
          <w:color w:val="auto"/>
        </w:rPr>
      </w:pPr>
      <w:hyperlink w:anchor="_Toc119937186" w:history="1">
        <w:r w:rsidR="00292E57" w:rsidRPr="00E226E9">
          <w:rPr>
            <w:rStyle w:val="Hyperlink"/>
            <w:noProof/>
          </w:rPr>
          <w:t>6.</w:t>
        </w:r>
        <w:r w:rsidR="00292E57">
          <w:rPr>
            <w:rFonts w:eastAsiaTheme="minorEastAsia"/>
            <w:noProof/>
            <w:color w:val="auto"/>
          </w:rPr>
          <w:tab/>
        </w:r>
        <w:r w:rsidR="00292E57" w:rsidRPr="00E226E9">
          <w:rPr>
            <w:rStyle w:val="Hyperlink"/>
            <w:noProof/>
          </w:rPr>
          <w:t>What is the most common intake reason?</w:t>
        </w:r>
      </w:hyperlink>
    </w:p>
    <w:p w14:paraId="4F37E019" w14:textId="79E2C900" w:rsidR="00292E57" w:rsidRDefault="00000000">
      <w:pPr>
        <w:pStyle w:val="TOC2"/>
        <w:tabs>
          <w:tab w:val="left" w:pos="660"/>
          <w:tab w:val="right" w:leader="dot" w:pos="9350"/>
        </w:tabs>
        <w:rPr>
          <w:rFonts w:eastAsiaTheme="minorEastAsia"/>
          <w:noProof/>
          <w:color w:val="auto"/>
        </w:rPr>
      </w:pPr>
      <w:hyperlink w:anchor="_Toc119937187" w:history="1">
        <w:r w:rsidR="00292E57" w:rsidRPr="00E226E9">
          <w:rPr>
            <w:rStyle w:val="Hyperlink"/>
            <w:noProof/>
          </w:rPr>
          <w:t>7.</w:t>
        </w:r>
        <w:r w:rsidR="00292E57">
          <w:rPr>
            <w:rFonts w:eastAsiaTheme="minorEastAsia"/>
            <w:noProof/>
            <w:color w:val="auto"/>
          </w:rPr>
          <w:tab/>
        </w:r>
        <w:r w:rsidR="00292E57" w:rsidRPr="00E226E9">
          <w:rPr>
            <w:rStyle w:val="Hyperlink"/>
            <w:noProof/>
          </w:rPr>
          <w:t>What is the most common type of outcome?</w:t>
        </w:r>
      </w:hyperlink>
    </w:p>
    <w:p w14:paraId="2D9CF759" w14:textId="75146FB4" w:rsidR="00292E57" w:rsidRDefault="00000000">
      <w:pPr>
        <w:pStyle w:val="TOC2"/>
        <w:tabs>
          <w:tab w:val="left" w:pos="660"/>
          <w:tab w:val="right" w:leader="dot" w:pos="9350"/>
        </w:tabs>
        <w:rPr>
          <w:rFonts w:eastAsiaTheme="minorEastAsia"/>
          <w:noProof/>
          <w:color w:val="auto"/>
        </w:rPr>
      </w:pPr>
      <w:hyperlink w:anchor="_Toc119937188" w:history="1">
        <w:r w:rsidR="00292E57" w:rsidRPr="00E226E9">
          <w:rPr>
            <w:rStyle w:val="Hyperlink"/>
            <w:rFonts w:cs="Consolas"/>
            <w:noProof/>
          </w:rPr>
          <w:t>8.</w:t>
        </w:r>
        <w:r w:rsidR="00292E57">
          <w:rPr>
            <w:rFonts w:eastAsiaTheme="minorEastAsia"/>
            <w:noProof/>
            <w:color w:val="auto"/>
          </w:rPr>
          <w:tab/>
        </w:r>
        <w:r w:rsidR="00292E57" w:rsidRPr="00E226E9">
          <w:rPr>
            <w:rStyle w:val="Hyperlink"/>
            <w:noProof/>
          </w:rPr>
          <w:t>What are the top 3 dog and cat breeds?</w:t>
        </w:r>
      </w:hyperlink>
    </w:p>
    <w:p w14:paraId="79C9EA1E" w14:textId="3AF95C6A" w:rsidR="00292E57" w:rsidRDefault="00000000">
      <w:pPr>
        <w:pStyle w:val="TOC2"/>
        <w:tabs>
          <w:tab w:val="left" w:pos="660"/>
          <w:tab w:val="right" w:leader="dot" w:pos="9350"/>
        </w:tabs>
        <w:rPr>
          <w:rFonts w:eastAsiaTheme="minorEastAsia"/>
          <w:noProof/>
          <w:color w:val="auto"/>
        </w:rPr>
      </w:pPr>
      <w:hyperlink w:anchor="_Toc119937189" w:history="1">
        <w:r w:rsidR="00292E57" w:rsidRPr="00E226E9">
          <w:rPr>
            <w:rStyle w:val="Hyperlink"/>
            <w:rFonts w:cs="Consolas"/>
            <w:noProof/>
          </w:rPr>
          <w:t>9.</w:t>
        </w:r>
        <w:r w:rsidR="00292E57">
          <w:rPr>
            <w:rFonts w:eastAsiaTheme="minorEastAsia"/>
            <w:noProof/>
            <w:color w:val="auto"/>
          </w:rPr>
          <w:tab/>
        </w:r>
        <w:r w:rsidR="00292E57" w:rsidRPr="00E226E9">
          <w:rPr>
            <w:rStyle w:val="Hyperlink"/>
            <w:noProof/>
          </w:rPr>
          <w:t>Is there a color that is more common?</w:t>
        </w:r>
      </w:hyperlink>
    </w:p>
    <w:p w14:paraId="52278A77" w14:textId="402272CB" w:rsidR="00292E57" w:rsidRDefault="00000000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  <w:color w:val="auto"/>
        </w:rPr>
      </w:pPr>
      <w:hyperlink w:anchor="_Toc119937190" w:history="1">
        <w:r w:rsidR="00292E57" w:rsidRPr="00E226E9">
          <w:rPr>
            <w:rStyle w:val="Hyperlink"/>
            <w:rFonts w:cs="Consolas"/>
            <w:noProof/>
          </w:rPr>
          <w:t>10.</w:t>
        </w:r>
        <w:r w:rsidR="00292E57">
          <w:rPr>
            <w:rFonts w:eastAsiaTheme="minorEastAsia"/>
            <w:noProof/>
            <w:color w:val="auto"/>
          </w:rPr>
          <w:tab/>
        </w:r>
        <w:r w:rsidR="00292E57" w:rsidRPr="00E226E9">
          <w:rPr>
            <w:rStyle w:val="Hyperlink"/>
            <w:noProof/>
          </w:rPr>
          <w:t>What are the top 10 names?</w:t>
        </w:r>
      </w:hyperlink>
    </w:p>
    <w:p w14:paraId="51F7E3F3" w14:textId="3CA546CB" w:rsidR="00292E57" w:rsidRDefault="00000000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  <w:color w:val="auto"/>
        </w:rPr>
      </w:pPr>
      <w:hyperlink w:anchor="_Toc119937191" w:history="1">
        <w:r w:rsidR="00292E57" w:rsidRPr="00E226E9">
          <w:rPr>
            <w:rStyle w:val="Hyperlink"/>
            <w:rFonts w:cs="Consolas"/>
            <w:noProof/>
          </w:rPr>
          <w:t>11.</w:t>
        </w:r>
        <w:r w:rsidR="00292E57">
          <w:rPr>
            <w:rFonts w:eastAsiaTheme="minorEastAsia"/>
            <w:noProof/>
            <w:color w:val="auto"/>
          </w:rPr>
          <w:tab/>
        </w:r>
        <w:r w:rsidR="00292E57" w:rsidRPr="00E226E9">
          <w:rPr>
            <w:rStyle w:val="Hyperlink"/>
            <w:noProof/>
          </w:rPr>
          <w:t>How many are euthanized each year?</w:t>
        </w:r>
      </w:hyperlink>
    </w:p>
    <w:p w14:paraId="2DF0D09F" w14:textId="446B5D91" w:rsidR="00292E57" w:rsidRDefault="00000000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  <w:color w:val="auto"/>
        </w:rPr>
      </w:pPr>
      <w:hyperlink w:anchor="_Toc119937192" w:history="1">
        <w:r w:rsidR="00292E57" w:rsidRPr="00E226E9">
          <w:rPr>
            <w:rStyle w:val="Hyperlink"/>
            <w:noProof/>
          </w:rPr>
          <w:t>12.</w:t>
        </w:r>
        <w:r w:rsidR="00292E57">
          <w:rPr>
            <w:rFonts w:eastAsiaTheme="minorEastAsia"/>
            <w:noProof/>
            <w:color w:val="auto"/>
          </w:rPr>
          <w:tab/>
        </w:r>
        <w:r w:rsidR="00292E57" w:rsidRPr="00E226E9">
          <w:rPr>
            <w:rStyle w:val="Hyperlink"/>
            <w:noProof/>
          </w:rPr>
          <w:t>What are the subtypes and percentages of those that are euthanized?</w:t>
        </w:r>
      </w:hyperlink>
    </w:p>
    <w:p w14:paraId="0A803A75" w14:textId="77E53F64" w:rsidR="00292E57" w:rsidRDefault="00000000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  <w:color w:val="auto"/>
        </w:rPr>
      </w:pPr>
      <w:hyperlink w:anchor="_Toc119937193" w:history="1">
        <w:r w:rsidR="00292E57" w:rsidRPr="00E226E9">
          <w:rPr>
            <w:rStyle w:val="Hyperlink"/>
            <w:rFonts w:cs="Consolas"/>
            <w:noProof/>
          </w:rPr>
          <w:t>13.</w:t>
        </w:r>
        <w:r w:rsidR="00292E57">
          <w:rPr>
            <w:rFonts w:eastAsiaTheme="minorEastAsia"/>
            <w:noProof/>
            <w:color w:val="auto"/>
          </w:rPr>
          <w:tab/>
        </w:r>
        <w:r w:rsidR="00292E57" w:rsidRPr="00E226E9">
          <w:rPr>
            <w:rStyle w:val="Hyperlink"/>
            <w:noProof/>
          </w:rPr>
          <w:t>What are the subtypes and counts for animals that died?</w:t>
        </w:r>
      </w:hyperlink>
    </w:p>
    <w:p w14:paraId="744F540C" w14:textId="7B330465" w:rsidR="00292E57" w:rsidRDefault="00000000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  <w:color w:val="auto"/>
        </w:rPr>
      </w:pPr>
      <w:hyperlink w:anchor="_Toc119937194" w:history="1">
        <w:r w:rsidR="00292E57" w:rsidRPr="00E226E9">
          <w:rPr>
            <w:rStyle w:val="Hyperlink"/>
            <w:noProof/>
          </w:rPr>
          <w:t>14.</w:t>
        </w:r>
        <w:r w:rsidR="00292E57">
          <w:rPr>
            <w:rFonts w:eastAsiaTheme="minorEastAsia"/>
            <w:noProof/>
            <w:color w:val="auto"/>
          </w:rPr>
          <w:tab/>
        </w:r>
        <w:r w:rsidR="00292E57" w:rsidRPr="00E226E9">
          <w:rPr>
            <w:rStyle w:val="Hyperlink"/>
            <w:noProof/>
          </w:rPr>
          <w:t>How many are adopted each year?</w:t>
        </w:r>
      </w:hyperlink>
    </w:p>
    <w:p w14:paraId="22583D62" w14:textId="00BDD4CE" w:rsidR="00292E57" w:rsidRDefault="00000000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  <w:color w:val="auto"/>
        </w:rPr>
      </w:pPr>
      <w:hyperlink w:anchor="_Toc119937195" w:history="1">
        <w:r w:rsidR="00292E57" w:rsidRPr="00E226E9">
          <w:rPr>
            <w:rStyle w:val="Hyperlink"/>
            <w:noProof/>
          </w:rPr>
          <w:t>15.</w:t>
        </w:r>
        <w:r w:rsidR="00292E57">
          <w:rPr>
            <w:rFonts w:eastAsiaTheme="minorEastAsia"/>
            <w:noProof/>
            <w:color w:val="auto"/>
          </w:rPr>
          <w:tab/>
        </w:r>
        <w:r w:rsidR="00292E57" w:rsidRPr="00E226E9">
          <w:rPr>
            <w:rStyle w:val="Hyperlink"/>
            <w:noProof/>
          </w:rPr>
          <w:t>What is the average length of time in the shelter from intake to adoption/euthanasia?</w:t>
        </w:r>
      </w:hyperlink>
    </w:p>
    <w:p w14:paraId="2E37972B" w14:textId="56F1DAB4" w:rsidR="00292E57" w:rsidRDefault="00000000">
      <w:pPr>
        <w:pStyle w:val="TOC1"/>
        <w:rPr>
          <w:rFonts w:asciiTheme="minorHAnsi" w:eastAsiaTheme="minorEastAsia" w:hAnsiTheme="minorHAnsi"/>
          <w:b w:val="0"/>
          <w:bCs w:val="0"/>
          <w:noProof/>
          <w:color w:val="auto"/>
        </w:rPr>
      </w:pPr>
      <w:hyperlink w:anchor="_Toc119937196" w:history="1">
        <w:r w:rsidR="00292E57" w:rsidRPr="00E226E9">
          <w:rPr>
            <w:rStyle w:val="Hyperlink"/>
            <w:noProof/>
          </w:rPr>
          <w:t>Digging Deeper</w:t>
        </w:r>
      </w:hyperlink>
    </w:p>
    <w:p w14:paraId="25AF19CD" w14:textId="59131173" w:rsidR="00292E57" w:rsidRDefault="00000000">
      <w:pPr>
        <w:pStyle w:val="TOC1"/>
        <w:rPr>
          <w:rFonts w:asciiTheme="minorHAnsi" w:eastAsiaTheme="minorEastAsia" w:hAnsiTheme="minorHAnsi"/>
          <w:b w:val="0"/>
          <w:bCs w:val="0"/>
          <w:noProof/>
          <w:color w:val="auto"/>
        </w:rPr>
      </w:pPr>
      <w:hyperlink w:anchor="_Toc119937197" w:history="1">
        <w:r w:rsidR="00292E57" w:rsidRPr="00E226E9">
          <w:rPr>
            <w:rStyle w:val="Hyperlink"/>
            <w:noProof/>
          </w:rPr>
          <w:t>Summary of Findings</w:t>
        </w:r>
      </w:hyperlink>
    </w:p>
    <w:p w14:paraId="497D8465" w14:textId="1F8FEF3E" w:rsidR="00292E57" w:rsidRDefault="00000000">
      <w:pPr>
        <w:pStyle w:val="TOC2"/>
        <w:tabs>
          <w:tab w:val="right" w:leader="dot" w:pos="9350"/>
        </w:tabs>
        <w:rPr>
          <w:rFonts w:eastAsiaTheme="minorEastAsia"/>
          <w:noProof/>
          <w:color w:val="auto"/>
        </w:rPr>
      </w:pPr>
      <w:hyperlink w:anchor="_Toc119937198" w:history="1">
        <w:r w:rsidR="00292E57" w:rsidRPr="00E226E9">
          <w:rPr>
            <w:rStyle w:val="Hyperlink"/>
            <w:noProof/>
          </w:rPr>
          <w:t>Animals</w:t>
        </w:r>
      </w:hyperlink>
    </w:p>
    <w:p w14:paraId="6F4CF5FF" w14:textId="16F0C819" w:rsidR="00292E57" w:rsidRDefault="00000000">
      <w:pPr>
        <w:pStyle w:val="TOC2"/>
        <w:tabs>
          <w:tab w:val="right" w:leader="dot" w:pos="9350"/>
        </w:tabs>
        <w:rPr>
          <w:rFonts w:eastAsiaTheme="minorEastAsia"/>
          <w:noProof/>
          <w:color w:val="auto"/>
        </w:rPr>
      </w:pPr>
      <w:hyperlink w:anchor="_Toc119937199" w:history="1">
        <w:r w:rsidR="00292E57" w:rsidRPr="00E226E9">
          <w:rPr>
            <w:rStyle w:val="Hyperlink"/>
            <w:noProof/>
          </w:rPr>
          <w:t>Shelter Volume</w:t>
        </w:r>
      </w:hyperlink>
    </w:p>
    <w:p w14:paraId="768639A2" w14:textId="6382862A" w:rsidR="00292E57" w:rsidRDefault="00000000">
      <w:pPr>
        <w:pStyle w:val="TOC2"/>
        <w:tabs>
          <w:tab w:val="right" w:leader="dot" w:pos="9350"/>
        </w:tabs>
        <w:rPr>
          <w:rFonts w:eastAsiaTheme="minorEastAsia"/>
          <w:noProof/>
          <w:color w:val="auto"/>
        </w:rPr>
      </w:pPr>
      <w:hyperlink w:anchor="_Toc119937200" w:history="1">
        <w:r w:rsidR="00292E57" w:rsidRPr="00E226E9">
          <w:rPr>
            <w:rStyle w:val="Hyperlink"/>
            <w:noProof/>
          </w:rPr>
          <w:t>Intake Demographics</w:t>
        </w:r>
      </w:hyperlink>
    </w:p>
    <w:p w14:paraId="165E01C0" w14:textId="4610BC86" w:rsidR="00292E57" w:rsidRDefault="00000000">
      <w:pPr>
        <w:pStyle w:val="TOC2"/>
        <w:tabs>
          <w:tab w:val="right" w:leader="dot" w:pos="9350"/>
        </w:tabs>
        <w:rPr>
          <w:rFonts w:eastAsiaTheme="minorEastAsia"/>
          <w:noProof/>
          <w:color w:val="auto"/>
        </w:rPr>
      </w:pPr>
      <w:hyperlink w:anchor="_Toc119937201" w:history="1">
        <w:r w:rsidR="00292E57" w:rsidRPr="00E226E9">
          <w:rPr>
            <w:rStyle w:val="Hyperlink"/>
            <w:noProof/>
          </w:rPr>
          <w:t>Outcome Demographics</w:t>
        </w:r>
      </w:hyperlink>
    </w:p>
    <w:p w14:paraId="2F75ED01" w14:textId="7A245FF4" w:rsidR="00292E57" w:rsidRDefault="00000000">
      <w:pPr>
        <w:pStyle w:val="TOC2"/>
        <w:tabs>
          <w:tab w:val="right" w:leader="dot" w:pos="9350"/>
        </w:tabs>
        <w:rPr>
          <w:rFonts w:eastAsiaTheme="minorEastAsia"/>
          <w:noProof/>
          <w:color w:val="auto"/>
        </w:rPr>
      </w:pPr>
      <w:hyperlink w:anchor="_Toc119937202" w:history="1">
        <w:r w:rsidR="00292E57" w:rsidRPr="00E226E9">
          <w:rPr>
            <w:rStyle w:val="Hyperlink"/>
            <w:noProof/>
          </w:rPr>
          <w:t>Animal Demographics</w:t>
        </w:r>
      </w:hyperlink>
    </w:p>
    <w:p w14:paraId="5A12196D" w14:textId="76E4725F" w:rsidR="00292E57" w:rsidRDefault="00000000">
      <w:pPr>
        <w:pStyle w:val="TOC3"/>
        <w:tabs>
          <w:tab w:val="right" w:leader="dot" w:pos="9350"/>
        </w:tabs>
        <w:rPr>
          <w:rFonts w:eastAsiaTheme="minorEastAsia"/>
          <w:noProof/>
          <w:color w:val="auto"/>
        </w:rPr>
      </w:pPr>
      <w:hyperlink w:anchor="_Toc119937203" w:history="1">
        <w:r w:rsidR="00292E57" w:rsidRPr="00E226E9">
          <w:rPr>
            <w:rStyle w:val="Hyperlink"/>
            <w:noProof/>
          </w:rPr>
          <w:t>Dogs</w:t>
        </w:r>
      </w:hyperlink>
    </w:p>
    <w:p w14:paraId="0366512E" w14:textId="0CECFE22" w:rsidR="00292E57" w:rsidRDefault="00000000">
      <w:pPr>
        <w:pStyle w:val="TOC3"/>
        <w:tabs>
          <w:tab w:val="right" w:leader="dot" w:pos="9350"/>
        </w:tabs>
        <w:rPr>
          <w:rFonts w:eastAsiaTheme="minorEastAsia"/>
          <w:noProof/>
          <w:color w:val="auto"/>
        </w:rPr>
      </w:pPr>
      <w:hyperlink w:anchor="_Toc119937204" w:history="1">
        <w:r w:rsidR="00292E57" w:rsidRPr="00E226E9">
          <w:rPr>
            <w:rStyle w:val="Hyperlink"/>
            <w:noProof/>
          </w:rPr>
          <w:t>Cats</w:t>
        </w:r>
      </w:hyperlink>
    </w:p>
    <w:p w14:paraId="0744F861" w14:textId="33E8E8FE" w:rsidR="00292E57" w:rsidRDefault="00000000">
      <w:pPr>
        <w:pStyle w:val="TOC1"/>
        <w:rPr>
          <w:rFonts w:asciiTheme="minorHAnsi" w:eastAsiaTheme="minorEastAsia" w:hAnsiTheme="minorHAnsi"/>
          <w:b w:val="0"/>
          <w:bCs w:val="0"/>
          <w:noProof/>
          <w:color w:val="auto"/>
        </w:rPr>
      </w:pPr>
      <w:hyperlink w:anchor="_Toc119937205" w:history="1">
        <w:r w:rsidR="00292E57" w:rsidRPr="00E226E9">
          <w:rPr>
            <w:rStyle w:val="Hyperlink"/>
            <w:noProof/>
          </w:rPr>
          <w:t>Recommendations</w:t>
        </w:r>
      </w:hyperlink>
    </w:p>
    <w:p w14:paraId="202A14B2" w14:textId="568B58CA" w:rsidR="00B42E99" w:rsidRDefault="00292E57" w:rsidP="00D84B93">
      <w:pPr>
        <w:pStyle w:val="Subtitle"/>
        <w:rPr>
          <w:b/>
          <w:bCs/>
        </w:rPr>
      </w:pPr>
      <w:r>
        <w:rPr>
          <w:b/>
          <w:bCs/>
        </w:rPr>
        <w:fldChar w:fldCharType="end"/>
      </w:r>
    </w:p>
    <w:p w14:paraId="304F1494" w14:textId="77777777" w:rsidR="00B42E99" w:rsidRDefault="00B42E99">
      <w:pPr>
        <w:rPr>
          <w:rFonts w:asciiTheme="majorHAnsi" w:eastAsiaTheme="majorEastAsia" w:hAnsiTheme="majorHAnsi" w:cstheme="majorBidi"/>
          <w:b/>
          <w:bCs/>
          <w:caps/>
          <w:sz w:val="26"/>
        </w:rPr>
      </w:pPr>
      <w:r>
        <w:rPr>
          <w:b/>
          <w:bCs/>
        </w:rPr>
        <w:br w:type="page"/>
      </w:r>
    </w:p>
    <w:p w14:paraId="0FF7753C" w14:textId="77777777" w:rsidR="00D84B93" w:rsidRPr="008F4C71" w:rsidRDefault="00D84B93" w:rsidP="00D84B93">
      <w:pPr>
        <w:pStyle w:val="Subtitle"/>
        <w:rPr>
          <w:b/>
          <w:bCs/>
        </w:rPr>
      </w:pPr>
    </w:p>
    <w:p w14:paraId="4B8F03B3" w14:textId="75AAC3D4" w:rsidR="00147C75" w:rsidRPr="006D7FDD" w:rsidRDefault="00147C75" w:rsidP="00147C75">
      <w:pPr>
        <w:pStyle w:val="Heading1"/>
        <w:rPr>
          <w:b/>
          <w:bCs/>
        </w:rPr>
      </w:pPr>
      <w:bookmarkStart w:id="6" w:name="_Toc119937165"/>
      <w:bookmarkStart w:id="7" w:name="_Hlk118977063"/>
      <w:bookmarkStart w:id="8" w:name="_Hlk118977176"/>
      <w:r w:rsidRPr="006D7FDD">
        <w:rPr>
          <w:b/>
          <w:bCs/>
        </w:rPr>
        <w:t>Executive Summary</w:t>
      </w:r>
      <w:bookmarkEnd w:id="6"/>
    </w:p>
    <w:p w14:paraId="45CFAF90" w14:textId="29DC17E3" w:rsidR="00147C75" w:rsidRDefault="00147C75" w:rsidP="00147C75">
      <w:r>
        <w:t xml:space="preserve">Exploratory Data Analysis conducted on our furry friends at Austin Animal Shelter.  This </w:t>
      </w:r>
      <w:r w:rsidR="00822E93">
        <w:t xml:space="preserve">project </w:t>
      </w:r>
      <w:r>
        <w:t>report covers years 2013 – 2021 and</w:t>
      </w:r>
      <w:r w:rsidR="00822E93">
        <w:t xml:space="preserve"> only includes cats and dogs.  This a</w:t>
      </w:r>
      <w:r>
        <w:t>nalysis takes a look at</w:t>
      </w:r>
      <w:r w:rsidR="00822E93">
        <w:t xml:space="preserve"> cat/dog </w:t>
      </w:r>
      <w:r>
        <w:t xml:space="preserve">intakes and outcomes </w:t>
      </w:r>
      <w:r w:rsidR="00822E93">
        <w:t xml:space="preserve">at the Austin Animal Shelter </w:t>
      </w:r>
      <w:r>
        <w:t>to see if there are any patterns or trends</w:t>
      </w:r>
      <w:r w:rsidR="00822E93">
        <w:t xml:space="preserve"> in order to help increase adoptions</w:t>
      </w:r>
      <w:r w:rsidR="00B42E99">
        <w:t xml:space="preserve"> and decrease deaths. </w:t>
      </w:r>
      <w:r w:rsidR="00822E93">
        <w:t xml:space="preserve"> </w:t>
      </w:r>
    </w:p>
    <w:p w14:paraId="136B0C86" w14:textId="72D3E39B" w:rsidR="00F870C8" w:rsidRPr="006D7FDD" w:rsidRDefault="00F870C8" w:rsidP="00F870C8">
      <w:pPr>
        <w:pStyle w:val="Heading1"/>
        <w:rPr>
          <w:b/>
          <w:bCs/>
        </w:rPr>
      </w:pPr>
      <w:bookmarkStart w:id="9" w:name="_Toc119937166"/>
      <w:r w:rsidRPr="006D7FDD">
        <w:rPr>
          <w:b/>
          <w:bCs/>
        </w:rPr>
        <w:t>Data Sources</w:t>
      </w:r>
      <w:bookmarkEnd w:id="9"/>
    </w:p>
    <w:p w14:paraId="532DBC04" w14:textId="26BDCC65" w:rsidR="00995623" w:rsidRDefault="00147C75" w:rsidP="00995623">
      <w:r>
        <w:t xml:space="preserve">Dataset is from Kaggle titled </w:t>
      </w:r>
      <w:hyperlink r:id="rId10" w:history="1">
        <w:r w:rsidR="006864D4" w:rsidRPr="006864D4">
          <w:rPr>
            <w:rStyle w:val="Hyperlink"/>
          </w:rPr>
          <w:t>Animal Shelter Analytics</w:t>
        </w:r>
      </w:hyperlink>
      <w:r w:rsidR="00995623">
        <w:t xml:space="preserve">.  </w:t>
      </w:r>
      <w:r>
        <w:t xml:space="preserve"> There are two CSV files posted, intake and outcome information </w:t>
      </w:r>
      <w:r w:rsidR="00EE06F4">
        <w:t>regarding</w:t>
      </w:r>
      <w:r>
        <w:t xml:space="preserve"> the Austin Animal Center.  Information </w:t>
      </w:r>
      <w:r w:rsidR="00B42E99">
        <w:t xml:space="preserve">is </w:t>
      </w:r>
      <w:r>
        <w:t>deem</w:t>
      </w:r>
      <w:r w:rsidR="00B42E99">
        <w:t>e</w:t>
      </w:r>
      <w:r>
        <w:t>d to be</w:t>
      </w:r>
      <w:r w:rsidR="00B42E99">
        <w:t xml:space="preserve"> from a </w:t>
      </w:r>
      <w:r w:rsidR="00995623">
        <w:t>reliable source as</w:t>
      </w:r>
      <w:r>
        <w:t xml:space="preserve"> author of dataset indicated it is from a government website.  Two datasets were used in this analysis. </w:t>
      </w:r>
      <w:r w:rsidR="006864D4">
        <w:t xml:space="preserve"> </w:t>
      </w:r>
      <w:r w:rsidR="00995623">
        <w:t xml:space="preserve">  </w:t>
      </w:r>
    </w:p>
    <w:p w14:paraId="2E92323A" w14:textId="39329B13" w:rsidR="00995623" w:rsidRDefault="006864D4" w:rsidP="00995623">
      <w:pPr>
        <w:pStyle w:val="ListParagraph"/>
        <w:numPr>
          <w:ilvl w:val="0"/>
          <w:numId w:val="16"/>
        </w:numPr>
      </w:pPr>
      <w:r>
        <w:t>Intakes</w:t>
      </w:r>
    </w:p>
    <w:p w14:paraId="26698CFF" w14:textId="16C453F6" w:rsidR="006864D4" w:rsidRDefault="006864D4" w:rsidP="00147C75">
      <w:pPr>
        <w:pStyle w:val="ListParagraph"/>
        <w:numPr>
          <w:ilvl w:val="0"/>
          <w:numId w:val="16"/>
        </w:numPr>
      </w:pPr>
      <w:r>
        <w:t>Outcome</w:t>
      </w:r>
      <w:r w:rsidR="00147C75">
        <w:t>s</w:t>
      </w:r>
    </w:p>
    <w:p w14:paraId="3E4277C1" w14:textId="2D2B7459" w:rsidR="006864D4" w:rsidRPr="006D7FDD" w:rsidRDefault="006864D4" w:rsidP="00190585">
      <w:pPr>
        <w:pStyle w:val="Heading1"/>
        <w:rPr>
          <w:b/>
          <w:bCs/>
        </w:rPr>
      </w:pPr>
      <w:bookmarkStart w:id="10" w:name="_Toc119937167"/>
      <w:r w:rsidRPr="006D7FDD">
        <w:rPr>
          <w:b/>
          <w:bCs/>
        </w:rPr>
        <w:t>Data Collection</w:t>
      </w:r>
      <w:bookmarkEnd w:id="10"/>
    </w:p>
    <w:p w14:paraId="771B4B1A" w14:textId="004F75C0" w:rsidR="00A50EF6" w:rsidRPr="00A50EF6" w:rsidRDefault="00147C75" w:rsidP="00A50EF6">
      <w:r>
        <w:t xml:space="preserve">I downloaded the two CSV files and created a database to import the tables into SQL so </w:t>
      </w:r>
      <w:r w:rsidR="008F4C71">
        <w:t xml:space="preserve">I could create a relational database. </w:t>
      </w:r>
    </w:p>
    <w:p w14:paraId="7CEE52D2" w14:textId="4657ED0C" w:rsidR="006864D4" w:rsidRPr="006D7FDD" w:rsidRDefault="00190585" w:rsidP="006864D4">
      <w:pPr>
        <w:pStyle w:val="Heading1"/>
        <w:rPr>
          <w:b/>
          <w:bCs/>
        </w:rPr>
      </w:pPr>
      <w:bookmarkStart w:id="11" w:name="_Toc119937168"/>
      <w:r w:rsidRPr="006D7FDD">
        <w:rPr>
          <w:b/>
          <w:bCs/>
        </w:rPr>
        <w:t>D</w:t>
      </w:r>
      <w:r w:rsidR="006864D4" w:rsidRPr="006D7FDD">
        <w:rPr>
          <w:b/>
          <w:bCs/>
        </w:rPr>
        <w:t>ata Overview</w:t>
      </w:r>
      <w:bookmarkEnd w:id="11"/>
    </w:p>
    <w:p w14:paraId="61CD6B6C" w14:textId="77777777" w:rsidR="00041D98" w:rsidRDefault="00041D98" w:rsidP="006864D4">
      <w:pPr>
        <w:pStyle w:val="Heading2"/>
        <w:sectPr w:rsidR="00041D98" w:rsidSect="006864D4"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6E32D4A0" w14:textId="4F356D55" w:rsidR="006864D4" w:rsidRPr="00041D98" w:rsidRDefault="006864D4" w:rsidP="006864D4">
      <w:pPr>
        <w:pStyle w:val="Heading2"/>
        <w:rPr>
          <w:u w:val="single"/>
        </w:rPr>
      </w:pPr>
      <w:bookmarkStart w:id="12" w:name="_Toc119937169"/>
      <w:r w:rsidRPr="00041D98">
        <w:rPr>
          <w:u w:val="single"/>
        </w:rPr>
        <w:t>Intakes</w:t>
      </w:r>
      <w:r w:rsidR="00147C75" w:rsidRPr="00041D98">
        <w:rPr>
          <w:u w:val="single"/>
        </w:rPr>
        <w:t xml:space="preserve"> T</w:t>
      </w:r>
      <w:r w:rsidR="00EE06F4">
        <w:rPr>
          <w:u w:val="single"/>
        </w:rPr>
        <w:t>able</w:t>
      </w:r>
      <w:bookmarkEnd w:id="12"/>
    </w:p>
    <w:p w14:paraId="2D39E99D" w14:textId="77777777" w:rsidR="006864D4" w:rsidRDefault="006864D4" w:rsidP="00EE06F4">
      <w:pPr>
        <w:pStyle w:val="Heading3"/>
        <w:spacing w:before="0"/>
        <w:ind w:left="720"/>
      </w:pPr>
      <w:bookmarkStart w:id="13" w:name="_Toc119937170"/>
      <w:r>
        <w:t>Rows and Columns:</w:t>
      </w:r>
      <w:bookmarkEnd w:id="13"/>
    </w:p>
    <w:p w14:paraId="1F489FE9" w14:textId="5E9AFEA8" w:rsidR="006864D4" w:rsidRDefault="006864D4" w:rsidP="00EE06F4">
      <w:pPr>
        <w:spacing w:line="240" w:lineRule="auto"/>
        <w:ind w:left="1440"/>
        <w:contextualSpacing/>
      </w:pPr>
      <w:r>
        <w:t>Original Dataset (Rows: 124,121 Columns: 12)</w:t>
      </w:r>
    </w:p>
    <w:p w14:paraId="7B2853C3" w14:textId="6EF0A084" w:rsidR="00A97445" w:rsidRDefault="00A97445" w:rsidP="00EE06F4">
      <w:pPr>
        <w:spacing w:line="240" w:lineRule="auto"/>
        <w:ind w:left="1440"/>
        <w:contextualSpacing/>
      </w:pPr>
      <w:r>
        <w:t>Final Dataset (Rows: 116,875 Columns: 13)</w:t>
      </w:r>
    </w:p>
    <w:p w14:paraId="24C7B513" w14:textId="595FAC8B" w:rsidR="00190585" w:rsidRDefault="00190585" w:rsidP="00EE06F4">
      <w:pPr>
        <w:pStyle w:val="Heading3"/>
        <w:ind w:left="720"/>
      </w:pPr>
      <w:bookmarkStart w:id="14" w:name="_Toc119937171"/>
      <w:r>
        <w:t>Columns &amp; Description:</w:t>
      </w:r>
      <w:bookmarkEnd w:id="14"/>
    </w:p>
    <w:p w14:paraId="466B2803" w14:textId="5D991DCD" w:rsidR="00190585" w:rsidRDefault="00190585" w:rsidP="00EE06F4">
      <w:pPr>
        <w:spacing w:line="240" w:lineRule="auto"/>
        <w:ind w:left="1440"/>
        <w:contextualSpacing/>
      </w:pPr>
      <w:r>
        <w:t>Animal ID</w:t>
      </w:r>
    </w:p>
    <w:p w14:paraId="56193503" w14:textId="640CA2F9" w:rsidR="00190585" w:rsidRDefault="00190585" w:rsidP="00EE06F4">
      <w:pPr>
        <w:spacing w:line="240" w:lineRule="auto"/>
        <w:ind w:left="1440"/>
        <w:contextualSpacing/>
      </w:pPr>
      <w:r>
        <w:t>Name</w:t>
      </w:r>
    </w:p>
    <w:p w14:paraId="53D5281C" w14:textId="7AC1AD83" w:rsidR="00190585" w:rsidRDefault="00190585" w:rsidP="00EE06F4">
      <w:pPr>
        <w:spacing w:line="240" w:lineRule="auto"/>
        <w:ind w:left="1440"/>
        <w:contextualSpacing/>
      </w:pPr>
      <w:r>
        <w:t>Date/Time</w:t>
      </w:r>
    </w:p>
    <w:p w14:paraId="732A855B" w14:textId="16F7A505" w:rsidR="00190585" w:rsidRDefault="00190585" w:rsidP="00EE06F4">
      <w:pPr>
        <w:spacing w:line="240" w:lineRule="auto"/>
        <w:ind w:left="1440"/>
        <w:contextualSpacing/>
      </w:pPr>
      <w:proofErr w:type="spellStart"/>
      <w:r>
        <w:t>MonthYear</w:t>
      </w:r>
      <w:proofErr w:type="spellEnd"/>
    </w:p>
    <w:p w14:paraId="35826D82" w14:textId="168A7930" w:rsidR="00190585" w:rsidRDefault="00190585" w:rsidP="00EE06F4">
      <w:pPr>
        <w:spacing w:line="240" w:lineRule="auto"/>
        <w:ind w:left="1440"/>
        <w:contextualSpacing/>
      </w:pPr>
      <w:r>
        <w:t>Found Location</w:t>
      </w:r>
    </w:p>
    <w:p w14:paraId="5957F470" w14:textId="136FF0BD" w:rsidR="00190585" w:rsidRDefault="00190585" w:rsidP="00EE06F4">
      <w:pPr>
        <w:spacing w:line="240" w:lineRule="auto"/>
        <w:ind w:left="1440"/>
        <w:contextualSpacing/>
      </w:pPr>
      <w:r>
        <w:t>Intake Type</w:t>
      </w:r>
    </w:p>
    <w:p w14:paraId="48733D8E" w14:textId="733FB165" w:rsidR="00190585" w:rsidRDefault="00190585" w:rsidP="00EE06F4">
      <w:pPr>
        <w:spacing w:line="240" w:lineRule="auto"/>
        <w:ind w:left="1440"/>
        <w:contextualSpacing/>
      </w:pPr>
      <w:r>
        <w:t>Intake Condition</w:t>
      </w:r>
    </w:p>
    <w:p w14:paraId="6D856B19" w14:textId="5DFED6CE" w:rsidR="00190585" w:rsidRDefault="00190585" w:rsidP="00EE06F4">
      <w:pPr>
        <w:spacing w:line="240" w:lineRule="auto"/>
        <w:ind w:left="1440"/>
        <w:contextualSpacing/>
      </w:pPr>
      <w:r>
        <w:t>Animal Type:</w:t>
      </w:r>
    </w:p>
    <w:p w14:paraId="0B227E22" w14:textId="20CC7059" w:rsidR="00190585" w:rsidRDefault="00190585" w:rsidP="00EE06F4">
      <w:pPr>
        <w:spacing w:line="240" w:lineRule="auto"/>
        <w:ind w:left="1440"/>
        <w:contextualSpacing/>
      </w:pPr>
      <w:r>
        <w:lastRenderedPageBreak/>
        <w:t>Sex Upon Intake:</w:t>
      </w:r>
    </w:p>
    <w:p w14:paraId="33C5B9E7" w14:textId="20EC357B" w:rsidR="00190585" w:rsidRDefault="00190585" w:rsidP="00EE06F4">
      <w:pPr>
        <w:spacing w:line="240" w:lineRule="auto"/>
        <w:ind w:left="1440"/>
        <w:contextualSpacing/>
      </w:pPr>
      <w:r>
        <w:t>Age Upon Intake:</w:t>
      </w:r>
    </w:p>
    <w:p w14:paraId="268C2CF8" w14:textId="79D2A40B" w:rsidR="00190585" w:rsidRDefault="00190585" w:rsidP="00EE06F4">
      <w:pPr>
        <w:spacing w:line="240" w:lineRule="auto"/>
        <w:ind w:left="1440"/>
        <w:contextualSpacing/>
      </w:pPr>
      <w:r>
        <w:t>Breed:</w:t>
      </w:r>
    </w:p>
    <w:p w14:paraId="5F1F270E" w14:textId="2BF890AA" w:rsidR="006864D4" w:rsidRPr="006864D4" w:rsidRDefault="00190585" w:rsidP="00EE06F4">
      <w:pPr>
        <w:spacing w:line="240" w:lineRule="auto"/>
        <w:ind w:left="1440"/>
        <w:contextualSpacing/>
      </w:pPr>
      <w:r>
        <w:t xml:space="preserve">Color: </w:t>
      </w:r>
    </w:p>
    <w:p w14:paraId="5E99D4BA" w14:textId="34D8DE28" w:rsidR="006864D4" w:rsidRPr="00041D98" w:rsidRDefault="006864D4" w:rsidP="006864D4">
      <w:pPr>
        <w:pStyle w:val="Heading2"/>
        <w:rPr>
          <w:u w:val="single"/>
        </w:rPr>
      </w:pPr>
      <w:bookmarkStart w:id="15" w:name="_Toc119937172"/>
      <w:r w:rsidRPr="00041D98">
        <w:rPr>
          <w:u w:val="single"/>
        </w:rPr>
        <w:t>Outcomes</w:t>
      </w:r>
      <w:r w:rsidR="00147C75" w:rsidRPr="00041D98">
        <w:rPr>
          <w:u w:val="single"/>
        </w:rPr>
        <w:t xml:space="preserve"> T</w:t>
      </w:r>
      <w:r w:rsidR="00EE06F4">
        <w:rPr>
          <w:u w:val="single"/>
        </w:rPr>
        <w:t>able</w:t>
      </w:r>
      <w:bookmarkEnd w:id="15"/>
    </w:p>
    <w:p w14:paraId="4419CF03" w14:textId="77777777" w:rsidR="006864D4" w:rsidRDefault="006864D4" w:rsidP="00EE06F4">
      <w:pPr>
        <w:pStyle w:val="Heading3"/>
        <w:ind w:left="720"/>
      </w:pPr>
      <w:bookmarkStart w:id="16" w:name="_Toc119937173"/>
      <w:r>
        <w:t>Rows and Columns:</w:t>
      </w:r>
      <w:bookmarkEnd w:id="16"/>
    </w:p>
    <w:p w14:paraId="41101134" w14:textId="746BA8DF" w:rsidR="006864D4" w:rsidRDefault="006864D4" w:rsidP="00EE06F4">
      <w:pPr>
        <w:spacing w:line="240" w:lineRule="auto"/>
        <w:ind w:left="1440"/>
        <w:contextualSpacing/>
      </w:pPr>
      <w:r>
        <w:t>Original Dataset (Rows: 124,492 Columns: 12)</w:t>
      </w:r>
    </w:p>
    <w:p w14:paraId="17327B75" w14:textId="6185B3B8" w:rsidR="00A97445" w:rsidRDefault="00A97445" w:rsidP="00A97445">
      <w:pPr>
        <w:spacing w:line="240" w:lineRule="auto"/>
        <w:ind w:left="1440"/>
        <w:contextualSpacing/>
      </w:pPr>
      <w:r>
        <w:t>Final Dataset (Rows: 117,255 Columns: 14)</w:t>
      </w:r>
    </w:p>
    <w:p w14:paraId="034AD31E" w14:textId="77777777" w:rsidR="00190585" w:rsidRDefault="00190585" w:rsidP="00EE06F4">
      <w:pPr>
        <w:pStyle w:val="Heading3"/>
        <w:ind w:left="720"/>
      </w:pPr>
      <w:bookmarkStart w:id="17" w:name="_Toc119937174"/>
      <w:r>
        <w:t>Columns &amp; Description:</w:t>
      </w:r>
      <w:bookmarkEnd w:id="17"/>
    </w:p>
    <w:p w14:paraId="6891DD7E" w14:textId="77777777" w:rsidR="00190585" w:rsidRDefault="00190585" w:rsidP="00EE06F4">
      <w:pPr>
        <w:spacing w:line="240" w:lineRule="auto"/>
        <w:ind w:left="1440"/>
        <w:contextualSpacing/>
      </w:pPr>
      <w:r>
        <w:t>Animal ID</w:t>
      </w:r>
    </w:p>
    <w:p w14:paraId="642BD595" w14:textId="732184E7" w:rsidR="00190585" w:rsidRDefault="00190585" w:rsidP="00EE06F4">
      <w:pPr>
        <w:spacing w:line="240" w:lineRule="auto"/>
        <w:ind w:left="1440"/>
        <w:contextualSpacing/>
      </w:pPr>
      <w:r>
        <w:t>Name:</w:t>
      </w:r>
    </w:p>
    <w:p w14:paraId="0F3B73C9" w14:textId="00230466" w:rsidR="00190585" w:rsidRDefault="00190585" w:rsidP="00EE06F4">
      <w:pPr>
        <w:spacing w:line="240" w:lineRule="auto"/>
        <w:ind w:left="1440"/>
        <w:contextualSpacing/>
      </w:pPr>
      <w:r>
        <w:t>Date/Time:</w:t>
      </w:r>
    </w:p>
    <w:p w14:paraId="5A6C70FB" w14:textId="1B8EF9D7" w:rsidR="00190585" w:rsidRDefault="00190585" w:rsidP="00EE06F4">
      <w:pPr>
        <w:spacing w:line="240" w:lineRule="auto"/>
        <w:ind w:left="1440"/>
        <w:contextualSpacing/>
      </w:pPr>
      <w:proofErr w:type="spellStart"/>
      <w:r>
        <w:t>MonthYear</w:t>
      </w:r>
      <w:proofErr w:type="spellEnd"/>
    </w:p>
    <w:p w14:paraId="57137230" w14:textId="0F0B68D2" w:rsidR="00190585" w:rsidRDefault="00190585" w:rsidP="00EE06F4">
      <w:pPr>
        <w:spacing w:line="240" w:lineRule="auto"/>
        <w:ind w:left="1440"/>
        <w:contextualSpacing/>
      </w:pPr>
      <w:r>
        <w:t xml:space="preserve">Date of Birth: </w:t>
      </w:r>
    </w:p>
    <w:p w14:paraId="50306A73" w14:textId="155804E9" w:rsidR="00190585" w:rsidRDefault="00190585" w:rsidP="00EE06F4">
      <w:pPr>
        <w:spacing w:line="240" w:lineRule="auto"/>
        <w:ind w:left="1440"/>
        <w:contextualSpacing/>
      </w:pPr>
      <w:r>
        <w:t>Outcome Type:</w:t>
      </w:r>
    </w:p>
    <w:p w14:paraId="6CC112A4" w14:textId="2EBAF69F" w:rsidR="00190585" w:rsidRDefault="00190585" w:rsidP="00EE06F4">
      <w:pPr>
        <w:spacing w:line="240" w:lineRule="auto"/>
        <w:ind w:left="1440"/>
        <w:contextualSpacing/>
      </w:pPr>
      <w:r>
        <w:t xml:space="preserve">Outcome Subtype: </w:t>
      </w:r>
    </w:p>
    <w:p w14:paraId="5593F891" w14:textId="2A638AB6" w:rsidR="00190585" w:rsidRDefault="00190585" w:rsidP="00EE06F4">
      <w:pPr>
        <w:spacing w:line="240" w:lineRule="auto"/>
        <w:ind w:left="1440"/>
        <w:contextualSpacing/>
      </w:pPr>
      <w:r>
        <w:t xml:space="preserve">Animal Type: </w:t>
      </w:r>
    </w:p>
    <w:p w14:paraId="4FAF2462" w14:textId="091EDD68" w:rsidR="00190585" w:rsidRDefault="00190585" w:rsidP="00EE06F4">
      <w:pPr>
        <w:spacing w:line="240" w:lineRule="auto"/>
        <w:ind w:left="1440"/>
        <w:contextualSpacing/>
      </w:pPr>
      <w:r>
        <w:t xml:space="preserve">Sex Upon Outcome: </w:t>
      </w:r>
    </w:p>
    <w:p w14:paraId="1A5DC4DC" w14:textId="22113617" w:rsidR="00190585" w:rsidRDefault="00190585" w:rsidP="00EE06F4">
      <w:pPr>
        <w:spacing w:line="240" w:lineRule="auto"/>
        <w:ind w:left="1440"/>
        <w:contextualSpacing/>
      </w:pPr>
      <w:r>
        <w:t>Age Upon Outcome:</w:t>
      </w:r>
    </w:p>
    <w:p w14:paraId="022F7503" w14:textId="6D58FADD" w:rsidR="00190585" w:rsidRDefault="00190585" w:rsidP="00EE06F4">
      <w:pPr>
        <w:spacing w:line="240" w:lineRule="auto"/>
        <w:ind w:left="1440"/>
        <w:contextualSpacing/>
      </w:pPr>
      <w:r>
        <w:t>Breed:</w:t>
      </w:r>
    </w:p>
    <w:p w14:paraId="099CE7F3" w14:textId="29183E0D" w:rsidR="00190585" w:rsidRPr="006864D4" w:rsidRDefault="00190585" w:rsidP="00EE06F4">
      <w:pPr>
        <w:spacing w:line="240" w:lineRule="auto"/>
        <w:ind w:left="1440"/>
        <w:contextualSpacing/>
      </w:pPr>
      <w:r>
        <w:t>Color:</w:t>
      </w:r>
    </w:p>
    <w:bookmarkEnd w:id="7"/>
    <w:p w14:paraId="209EF317" w14:textId="77777777" w:rsidR="00041D98" w:rsidRDefault="00041D98" w:rsidP="00A07364">
      <w:pPr>
        <w:pStyle w:val="Heading1"/>
        <w:sectPr w:rsidR="00041D98" w:rsidSect="00EE06F4">
          <w:type w:val="continuous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24CB6E9C" w14:textId="33991C2B" w:rsidR="006D7FDD" w:rsidRDefault="00481C91" w:rsidP="00A07364">
      <w:pPr>
        <w:pStyle w:val="Heading1"/>
      </w:pPr>
      <w:bookmarkStart w:id="18" w:name="_Toc119937175"/>
      <w:bookmarkStart w:id="19" w:name="_Hlk118977247"/>
      <w:r w:rsidRPr="006D7FDD">
        <w:rPr>
          <w:b/>
          <w:bCs/>
        </w:rPr>
        <w:t>Limitations</w:t>
      </w:r>
      <w:bookmarkEnd w:id="18"/>
      <w:r>
        <w:t xml:space="preserve"> </w:t>
      </w:r>
    </w:p>
    <w:p w14:paraId="30C96561" w14:textId="1AB17468" w:rsidR="00481C91" w:rsidRDefault="00481C91" w:rsidP="006D7FDD">
      <w:pPr>
        <w:pStyle w:val="ListParagraph"/>
        <w:numPr>
          <w:ilvl w:val="0"/>
          <w:numId w:val="34"/>
        </w:numPr>
      </w:pPr>
      <w:r>
        <w:t xml:space="preserve">Data inaccuracy with intake/outcome numbers not matching. </w:t>
      </w:r>
    </w:p>
    <w:p w14:paraId="1D362B43" w14:textId="4EC48A17" w:rsidR="00481C91" w:rsidRDefault="00481C91" w:rsidP="006D7FDD">
      <w:pPr>
        <w:pStyle w:val="ListParagraph"/>
        <w:numPr>
          <w:ilvl w:val="0"/>
          <w:numId w:val="34"/>
        </w:numPr>
      </w:pPr>
      <w:r>
        <w:t>Some animals have negative ages</w:t>
      </w:r>
    </w:p>
    <w:p w14:paraId="64F28439" w14:textId="531CBB74" w:rsidR="00481C91" w:rsidRDefault="00481C91" w:rsidP="006D7FDD">
      <w:pPr>
        <w:pStyle w:val="ListParagraph"/>
        <w:numPr>
          <w:ilvl w:val="0"/>
          <w:numId w:val="34"/>
        </w:numPr>
      </w:pPr>
      <w:r>
        <w:t xml:space="preserve">Inconsistencies with names/breeds/etc. </w:t>
      </w:r>
    </w:p>
    <w:p w14:paraId="10503E8A" w14:textId="49B17880" w:rsidR="00613D64" w:rsidRPr="00B42E99" w:rsidRDefault="00613D64" w:rsidP="00B42E99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before="0" w:after="0" w:line="240" w:lineRule="auto"/>
        <w:rPr>
          <w:rFonts w:cs="Consolas"/>
          <w:b/>
          <w:bCs/>
          <w:color w:val="000000"/>
        </w:rPr>
      </w:pPr>
      <w:r w:rsidRPr="00613D64">
        <w:rPr>
          <w:rFonts w:cs="Consolas"/>
          <w:color w:val="000000"/>
        </w:rPr>
        <w:t xml:space="preserve">Upon reviewing the Breed and Color columns in both tables, there are several variables listed.  This is something if I had access to the </w:t>
      </w:r>
      <w:proofErr w:type="gramStart"/>
      <w:r w:rsidRPr="00613D64">
        <w:rPr>
          <w:rFonts w:cs="Consolas"/>
          <w:color w:val="000000"/>
        </w:rPr>
        <w:t>stakeholder</w:t>
      </w:r>
      <w:proofErr w:type="gramEnd"/>
      <w:r w:rsidRPr="00613D64">
        <w:rPr>
          <w:rFonts w:cs="Consolas"/>
          <w:color w:val="000000"/>
        </w:rPr>
        <w:t xml:space="preserve"> we might be able to clean up, but for lack of knowledge, I will leave as is.  </w:t>
      </w:r>
    </w:p>
    <w:p w14:paraId="181CBC7F" w14:textId="4FC41794" w:rsidR="00A07364" w:rsidRPr="00613D64" w:rsidRDefault="00190585" w:rsidP="00A07364">
      <w:pPr>
        <w:pStyle w:val="Heading1"/>
        <w:rPr>
          <w:b/>
          <w:bCs/>
        </w:rPr>
      </w:pPr>
      <w:bookmarkStart w:id="20" w:name="_Toc119937176"/>
      <w:r w:rsidRPr="00613D64">
        <w:rPr>
          <w:b/>
          <w:bCs/>
        </w:rPr>
        <w:t>Data Profile</w:t>
      </w:r>
      <w:bookmarkEnd w:id="20"/>
    </w:p>
    <w:p w14:paraId="5E19C32F" w14:textId="4378E6D4" w:rsidR="00A07364" w:rsidRPr="00D84B93" w:rsidRDefault="00D84B93" w:rsidP="00B42E99">
      <w:pPr>
        <w:pStyle w:val="Heading2"/>
      </w:pPr>
      <w:bookmarkStart w:id="21" w:name="_Toc119937177"/>
      <w:r>
        <w:t>Step 1</w:t>
      </w:r>
      <w:r w:rsidR="00A07364" w:rsidRPr="00D84B93">
        <w:t>:  Cleaning the Dat</w:t>
      </w:r>
      <w:r w:rsidR="00041D98" w:rsidRPr="00D84B93">
        <w:t>a</w:t>
      </w:r>
      <w:bookmarkEnd w:id="21"/>
    </w:p>
    <w:p w14:paraId="78365716" w14:textId="3E362918" w:rsidR="00A07364" w:rsidRDefault="00A07364" w:rsidP="00041D98">
      <w:pPr>
        <w:ind w:left="-720"/>
      </w:pPr>
      <w:r w:rsidRPr="00481C91">
        <w:rPr>
          <w:b/>
          <w:bCs/>
          <w:sz w:val="24"/>
          <w:szCs w:val="24"/>
        </w:rPr>
        <w:t xml:space="preserve">1) </w:t>
      </w:r>
      <w:r w:rsidR="00481C91" w:rsidRPr="00481C91">
        <w:rPr>
          <w:b/>
          <w:bCs/>
          <w:sz w:val="24"/>
          <w:szCs w:val="24"/>
        </w:rPr>
        <w:t>Check O</w:t>
      </w:r>
      <w:r w:rsidRPr="00481C91">
        <w:rPr>
          <w:b/>
          <w:bCs/>
          <w:sz w:val="24"/>
          <w:szCs w:val="24"/>
        </w:rPr>
        <w:t>verview of the tables</w:t>
      </w:r>
      <w:r>
        <w:t xml:space="preserve">. </w:t>
      </w:r>
    </w:p>
    <w:p w14:paraId="36CBB7B8" w14:textId="77777777" w:rsidR="00A07364" w:rsidRDefault="00A07364" w:rsidP="00A0736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OVERVIEW of Intakes</w:t>
      </w:r>
    </w:p>
    <w:p w14:paraId="4053E3DD" w14:textId="77777777" w:rsidR="00A07364" w:rsidRDefault="00A07364" w:rsidP="00A0736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Intakes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D595CD7" w14:textId="77777777" w:rsidR="00A07364" w:rsidRDefault="00A07364" w:rsidP="00A0736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4B8FDB" w14:textId="77777777" w:rsidR="00A07364" w:rsidRDefault="00A07364" w:rsidP="00A0736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OVERVIEW of Outcomes</w:t>
      </w:r>
    </w:p>
    <w:p w14:paraId="1CF926F1" w14:textId="4CE806AF" w:rsidR="00A07364" w:rsidRDefault="00A07364" w:rsidP="00A07364">
      <w:pPr>
        <w:pStyle w:val="ListParagraph"/>
        <w:ind w:left="1440"/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D56ACBF" w14:textId="77777777" w:rsidR="00041D98" w:rsidRDefault="00481C91" w:rsidP="00041D98">
      <w:pPr>
        <w:ind w:left="-720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2) Change applicable column names to match on both spreadsheets for consistency purposes</w:t>
      </w:r>
      <w:r w:rsidRPr="00041D98">
        <w:rPr>
          <w:sz w:val="24"/>
          <w:szCs w:val="24"/>
        </w:rPr>
        <w:t xml:space="preserve">.  </w:t>
      </w:r>
    </w:p>
    <w:p w14:paraId="6A6365B7" w14:textId="77777777" w:rsidR="00041D98" w:rsidRDefault="00481C91" w:rsidP="00041D98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041D98">
        <w:rPr>
          <w:sz w:val="24"/>
          <w:szCs w:val="24"/>
        </w:rPr>
        <w:t>Example</w:t>
      </w:r>
      <w:r w:rsidR="00041D98">
        <w:rPr>
          <w:sz w:val="24"/>
          <w:szCs w:val="24"/>
        </w:rPr>
        <w:t xml:space="preserve">: </w:t>
      </w:r>
    </w:p>
    <w:p w14:paraId="730BD7B9" w14:textId="77777777" w:rsidR="00041D98" w:rsidRDefault="00481C91" w:rsidP="00041D98">
      <w:pPr>
        <w:pStyle w:val="ListParagraph"/>
        <w:numPr>
          <w:ilvl w:val="1"/>
          <w:numId w:val="23"/>
        </w:numPr>
        <w:rPr>
          <w:sz w:val="24"/>
          <w:szCs w:val="24"/>
        </w:rPr>
      </w:pPr>
      <w:r w:rsidRPr="00041D98">
        <w:rPr>
          <w:sz w:val="24"/>
          <w:szCs w:val="24"/>
        </w:rPr>
        <w:t xml:space="preserve"> Intakes was named </w:t>
      </w:r>
      <w:proofErr w:type="spellStart"/>
      <w:r w:rsidRPr="00041D98">
        <w:rPr>
          <w:sz w:val="24"/>
          <w:szCs w:val="24"/>
        </w:rPr>
        <w:t>Animal_ID</w:t>
      </w:r>
      <w:proofErr w:type="spellEnd"/>
      <w:r w:rsidRPr="00041D98">
        <w:rPr>
          <w:sz w:val="24"/>
          <w:szCs w:val="24"/>
        </w:rPr>
        <w:t xml:space="preserve"> </w:t>
      </w:r>
    </w:p>
    <w:p w14:paraId="756BDC71" w14:textId="550152E7" w:rsidR="00481C91" w:rsidRPr="00041D98" w:rsidRDefault="00041D98" w:rsidP="00A07364">
      <w:pPr>
        <w:pStyle w:val="ListParagraph"/>
        <w:numPr>
          <w:ilvl w:val="1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481C91" w:rsidRPr="00041D98">
        <w:rPr>
          <w:sz w:val="24"/>
          <w:szCs w:val="24"/>
        </w:rPr>
        <w:t xml:space="preserve">Outcomes was named Animal ID (missing the </w:t>
      </w:r>
      <w:r w:rsidR="007467D1" w:rsidRPr="00041D98">
        <w:rPr>
          <w:sz w:val="24"/>
          <w:szCs w:val="24"/>
        </w:rPr>
        <w:t>underscore).</w:t>
      </w:r>
    </w:p>
    <w:p w14:paraId="43C02B43" w14:textId="3FDAA340" w:rsidR="00A07364" w:rsidRPr="00481C91" w:rsidRDefault="007467D1" w:rsidP="00041D98">
      <w:pPr>
        <w:ind w:left="-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</w:t>
      </w:r>
      <w:r w:rsidR="00A07364" w:rsidRPr="00481C91">
        <w:rPr>
          <w:b/>
          <w:bCs/>
          <w:sz w:val="24"/>
          <w:szCs w:val="24"/>
        </w:rPr>
        <w:t>) Check for and remove duplicates</w:t>
      </w:r>
    </w:p>
    <w:p w14:paraId="7C378E6A" w14:textId="77777777" w:rsidR="00A07364" w:rsidRDefault="00A07364" w:rsidP="00A0736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DUPLICATES</w:t>
      </w:r>
    </w:p>
    <w:p w14:paraId="7A5F8179" w14:textId="040A4662" w:rsidR="00A07364" w:rsidRDefault="00A07364" w:rsidP="00481C9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Checking for Intake duplicates -- there are 23</w:t>
      </w:r>
      <w:r w:rsidR="00481C91">
        <w:rPr>
          <w:rFonts w:ascii="Consolas" w:hAnsi="Consolas" w:cs="Consolas"/>
          <w:color w:val="008000"/>
          <w:sz w:val="19"/>
          <w:szCs w:val="19"/>
        </w:rPr>
        <w:t xml:space="preserve"> intake</w:t>
      </w:r>
      <w:r>
        <w:rPr>
          <w:rFonts w:ascii="Consolas" w:hAnsi="Consolas" w:cs="Consolas"/>
          <w:color w:val="008000"/>
          <w:sz w:val="19"/>
          <w:szCs w:val="19"/>
        </w:rPr>
        <w:t xml:space="preserve"> duplicates</w:t>
      </w:r>
    </w:p>
    <w:p w14:paraId="3CF700A9" w14:textId="1B82E0CD" w:rsidR="00A07364" w:rsidRDefault="00A07364" w:rsidP="00A0736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*)</w:t>
      </w:r>
    </w:p>
    <w:p w14:paraId="61B60007" w14:textId="77777777" w:rsidR="00481C91" w:rsidRDefault="00A07364" w:rsidP="00A0736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Intakes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02275FD0" w14:textId="77777777" w:rsidR="00481C91" w:rsidRDefault="00A07364" w:rsidP="00A0736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</w:p>
    <w:p w14:paraId="695FED7F" w14:textId="3B9369C2" w:rsidR="00A07364" w:rsidRDefault="00A07364" w:rsidP="00A0736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Having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2027017F" w14:textId="214CFDFD" w:rsidR="00A07364" w:rsidRDefault="00A07364" w:rsidP="00A0736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3712F3E" w14:textId="77777777" w:rsidR="00A07364" w:rsidRDefault="00A07364" w:rsidP="00A0736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2E29A6" w14:textId="2B69F904" w:rsidR="00A07364" w:rsidRDefault="00A07364" w:rsidP="00A0736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Deleting Intake Duplicates - Deleted 23 values</w:t>
      </w:r>
    </w:p>
    <w:p w14:paraId="1E00B420" w14:textId="4F24D88C" w:rsidR="00A07364" w:rsidRDefault="00A07364" w:rsidP="00A0736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CTE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4C0B9183" w14:textId="77777777" w:rsidR="00481C91" w:rsidRDefault="00A07364" w:rsidP="00A0736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BC0E996" w14:textId="72DA2A73" w:rsidR="00A07364" w:rsidRPr="00481C91" w:rsidRDefault="00A07364" w:rsidP="00A0736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*,</w:t>
      </w:r>
    </w:p>
    <w:p w14:paraId="59C261FD" w14:textId="48E9BAEF" w:rsidR="00A07364" w:rsidRDefault="00A07364" w:rsidP="00481C91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ROW_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OVER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PARTITION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RN</w:t>
      </w:r>
    </w:p>
    <w:p w14:paraId="1135FE81" w14:textId="7D0F8BDA" w:rsidR="00A07364" w:rsidRDefault="00A07364" w:rsidP="00A0736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Intakes</w:t>
      </w:r>
    </w:p>
    <w:p w14:paraId="5F715B4D" w14:textId="5CAE8E2B" w:rsidR="00A07364" w:rsidRDefault="00A07364" w:rsidP="00A0736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81FD945" w14:textId="5AC730A5" w:rsidR="00A07364" w:rsidRDefault="00481C91" w:rsidP="00A0736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</w:t>
      </w:r>
      <w:r w:rsidR="00A07364">
        <w:rPr>
          <w:rFonts w:ascii="Consolas" w:hAnsi="Consolas" w:cs="Consolas"/>
          <w:color w:val="0000FF"/>
          <w:sz w:val="19"/>
          <w:szCs w:val="19"/>
        </w:rPr>
        <w:t>lete</w:t>
      </w:r>
      <w:r w:rsidR="00A073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07364">
        <w:rPr>
          <w:rFonts w:ascii="Consolas" w:hAnsi="Consolas" w:cs="Consolas"/>
          <w:color w:val="0000FF"/>
          <w:sz w:val="19"/>
          <w:szCs w:val="19"/>
        </w:rPr>
        <w:t>FROM</w:t>
      </w:r>
      <w:r w:rsidR="00A07364">
        <w:rPr>
          <w:rFonts w:ascii="Consolas" w:hAnsi="Consolas" w:cs="Consolas"/>
          <w:color w:val="000000"/>
          <w:sz w:val="19"/>
          <w:szCs w:val="19"/>
        </w:rPr>
        <w:t xml:space="preserve"> CTE </w:t>
      </w:r>
      <w:r w:rsidR="00A07364">
        <w:rPr>
          <w:rFonts w:ascii="Consolas" w:hAnsi="Consolas" w:cs="Consolas"/>
          <w:color w:val="0000FF"/>
          <w:sz w:val="19"/>
          <w:szCs w:val="19"/>
        </w:rPr>
        <w:t>WHERE</w:t>
      </w:r>
      <w:r w:rsidR="00A07364">
        <w:rPr>
          <w:rFonts w:ascii="Consolas" w:hAnsi="Consolas" w:cs="Consolas"/>
          <w:color w:val="000000"/>
          <w:sz w:val="19"/>
          <w:szCs w:val="19"/>
        </w:rPr>
        <w:t xml:space="preserve"> RN</w:t>
      </w:r>
      <w:r w:rsidR="00A07364">
        <w:rPr>
          <w:rFonts w:ascii="Consolas" w:hAnsi="Consolas" w:cs="Consolas"/>
          <w:color w:val="808080"/>
          <w:sz w:val="19"/>
          <w:szCs w:val="19"/>
        </w:rPr>
        <w:t>&lt;&gt;</w:t>
      </w:r>
      <w:r w:rsidR="00A07364">
        <w:rPr>
          <w:rFonts w:ascii="Consolas" w:hAnsi="Consolas" w:cs="Consolas"/>
          <w:color w:val="000000"/>
          <w:sz w:val="19"/>
          <w:szCs w:val="19"/>
        </w:rPr>
        <w:t>1</w:t>
      </w:r>
      <w:r w:rsidR="00A07364">
        <w:rPr>
          <w:rFonts w:ascii="Consolas" w:hAnsi="Consolas" w:cs="Consolas"/>
          <w:color w:val="808080"/>
          <w:sz w:val="19"/>
          <w:szCs w:val="19"/>
        </w:rPr>
        <w:t>;</w:t>
      </w:r>
    </w:p>
    <w:p w14:paraId="26A2208E" w14:textId="34C7AFAB" w:rsidR="00481C91" w:rsidRDefault="00481C91" w:rsidP="00A0736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1A9BDC5F" w14:textId="193AC2EB" w:rsidR="00481C91" w:rsidRDefault="00481C91" w:rsidP="00481C9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Checking for Outcomes duplicates -- there are 17 duplicates</w:t>
      </w:r>
    </w:p>
    <w:p w14:paraId="6861EAAC" w14:textId="57BF4B18" w:rsidR="00481C91" w:rsidRDefault="00481C91" w:rsidP="00481C9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*)</w:t>
      </w:r>
    </w:p>
    <w:p w14:paraId="0F74B13D" w14:textId="6F7A9B30" w:rsidR="00481C91" w:rsidRDefault="00481C91" w:rsidP="00481C9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0AC02218" w14:textId="75DD8984" w:rsidR="00481C91" w:rsidRDefault="00481C91" w:rsidP="00481C9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</w:p>
    <w:bookmarkEnd w:id="19"/>
    <w:p w14:paraId="07E8974A" w14:textId="4EF17687" w:rsidR="00481C91" w:rsidRDefault="00481C91" w:rsidP="00481C9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Having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01009793" w14:textId="205CF056" w:rsidR="00481C91" w:rsidRDefault="00481C91" w:rsidP="00481C9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EC3A3E5" w14:textId="77777777" w:rsidR="00481C91" w:rsidRDefault="00481C91" w:rsidP="00481C9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73323B" w14:textId="79BD380F" w:rsidR="00481C91" w:rsidRDefault="00481C91" w:rsidP="00481C9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Deleting </w:t>
      </w:r>
      <w:r w:rsidR="007467D1">
        <w:rPr>
          <w:rFonts w:ascii="Consolas" w:hAnsi="Consolas" w:cs="Consolas"/>
          <w:color w:val="008000"/>
          <w:sz w:val="19"/>
          <w:szCs w:val="19"/>
        </w:rPr>
        <w:t xml:space="preserve">Outcome </w:t>
      </w:r>
      <w:r>
        <w:rPr>
          <w:rFonts w:ascii="Consolas" w:hAnsi="Consolas" w:cs="Consolas"/>
          <w:color w:val="008000"/>
          <w:sz w:val="19"/>
          <w:szCs w:val="19"/>
        </w:rPr>
        <w:t xml:space="preserve">Duplicates </w:t>
      </w:r>
      <w:r w:rsidR="007467D1">
        <w:rPr>
          <w:rFonts w:ascii="Consolas" w:hAnsi="Consolas" w:cs="Consolas"/>
          <w:color w:val="008000"/>
          <w:sz w:val="19"/>
          <w:szCs w:val="19"/>
        </w:rPr>
        <w:t>–</w:t>
      </w:r>
      <w:r>
        <w:rPr>
          <w:rFonts w:ascii="Consolas" w:hAnsi="Consolas" w:cs="Consolas"/>
          <w:color w:val="008000"/>
          <w:sz w:val="19"/>
          <w:szCs w:val="19"/>
        </w:rPr>
        <w:t xml:space="preserve"> Deleted</w:t>
      </w:r>
      <w:r w:rsidR="007467D1">
        <w:rPr>
          <w:rFonts w:ascii="Consolas" w:hAnsi="Consolas" w:cs="Consolas"/>
          <w:color w:val="008000"/>
          <w:sz w:val="19"/>
          <w:szCs w:val="19"/>
        </w:rPr>
        <w:t xml:space="preserve"> 17</w:t>
      </w:r>
      <w:r>
        <w:rPr>
          <w:rFonts w:ascii="Consolas" w:hAnsi="Consolas" w:cs="Consolas"/>
          <w:color w:val="008000"/>
          <w:sz w:val="19"/>
          <w:szCs w:val="19"/>
        </w:rPr>
        <w:t xml:space="preserve"> values</w:t>
      </w:r>
    </w:p>
    <w:p w14:paraId="7E808696" w14:textId="77777777" w:rsidR="007467D1" w:rsidRDefault="007467D1" w:rsidP="007467D1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CTE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4036495B" w14:textId="23B817D6" w:rsidR="007467D1" w:rsidRDefault="007467D1" w:rsidP="007467D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9E56D44" w14:textId="41C16D3C" w:rsidR="007467D1" w:rsidRDefault="007467D1" w:rsidP="007467D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*,</w:t>
      </w:r>
      <w:r>
        <w:rPr>
          <w:rFonts w:ascii="Consolas" w:hAnsi="Consolas" w:cs="Consolas"/>
          <w:color w:val="FF00FF"/>
          <w:sz w:val="19"/>
          <w:szCs w:val="19"/>
        </w:rPr>
        <w:t>ROW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_NUMBER</w:t>
      </w:r>
      <w:r>
        <w:rPr>
          <w:rFonts w:ascii="Consolas" w:hAnsi="Consolas" w:cs="Consolas"/>
          <w:color w:val="808080"/>
          <w:sz w:val="19"/>
          <w:szCs w:val="19"/>
        </w:rPr>
        <w:t>()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OVER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PARTITION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RN</w:t>
      </w:r>
    </w:p>
    <w:p w14:paraId="6771CC26" w14:textId="77777777" w:rsidR="007467D1" w:rsidRDefault="007467D1" w:rsidP="007467D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</w:t>
      </w:r>
    </w:p>
    <w:p w14:paraId="645B2D94" w14:textId="0EA06EC7" w:rsidR="007467D1" w:rsidRDefault="007467D1" w:rsidP="007467D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05E6F7A" w14:textId="04EC376B" w:rsidR="00A07364" w:rsidRDefault="007467D1" w:rsidP="007467D1"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CTE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RN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color w:val="000000"/>
          <w:sz w:val="19"/>
          <w:szCs w:val="19"/>
        </w:rPr>
        <w:t>1</w:t>
      </w:r>
    </w:p>
    <w:p w14:paraId="62256596" w14:textId="42F044EB" w:rsidR="00481C91" w:rsidRDefault="007467D1" w:rsidP="00041D98">
      <w:pPr>
        <w:ind w:left="-90" w:hanging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</w:t>
      </w:r>
      <w:r w:rsidR="00481C91" w:rsidRPr="00481C91">
        <w:rPr>
          <w:b/>
          <w:bCs/>
          <w:sz w:val="24"/>
          <w:szCs w:val="24"/>
        </w:rPr>
        <w:t>) Check</w:t>
      </w:r>
      <w:r>
        <w:rPr>
          <w:b/>
          <w:bCs/>
          <w:sz w:val="24"/>
          <w:szCs w:val="24"/>
        </w:rPr>
        <w:t>ing for irrelevant information</w:t>
      </w:r>
    </w:p>
    <w:p w14:paraId="4504D43E" w14:textId="1F7E23CE" w:rsidR="007467D1" w:rsidRPr="00041D98" w:rsidRDefault="007467D1" w:rsidP="00481C91">
      <w:pPr>
        <w:rPr>
          <w:sz w:val="24"/>
          <w:szCs w:val="24"/>
        </w:rPr>
      </w:pPr>
      <w:r w:rsidRPr="00041D98">
        <w:rPr>
          <w:sz w:val="24"/>
          <w:szCs w:val="24"/>
        </w:rPr>
        <w:t xml:space="preserve">As this analysis is only for cats and dogs, I reviewed the animal type and needed to remove the other animals. </w:t>
      </w:r>
    </w:p>
    <w:p w14:paraId="38337AC6" w14:textId="77777777" w:rsidR="007467D1" w:rsidRDefault="007467D1" w:rsidP="007467D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Checking Animal Type to ensure it is limited to cats and dogs.  </w:t>
      </w:r>
    </w:p>
    <w:p w14:paraId="29F9BF45" w14:textId="10AF2EFC" w:rsidR="007467D1" w:rsidRDefault="007467D1" w:rsidP="007467D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There are Birds, Livestock, and Other that need to be removed as they are not part of this analysis.</w:t>
      </w:r>
    </w:p>
    <w:p w14:paraId="3B180AA5" w14:textId="77777777" w:rsidR="007467D1" w:rsidRDefault="007467D1" w:rsidP="007467D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6D2B7C86" w14:textId="2BAA309F" w:rsidR="007467D1" w:rsidRDefault="007467D1" w:rsidP="007467D1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Animal_Type</w:t>
      </w:r>
      <w:proofErr w:type="spellEnd"/>
    </w:p>
    <w:p w14:paraId="3584E84B" w14:textId="25EDD674" w:rsidR="007467D1" w:rsidRDefault="007467D1" w:rsidP="007467D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Intakes</w:t>
      </w:r>
    </w:p>
    <w:p w14:paraId="7EBB2547" w14:textId="77777777" w:rsidR="007467D1" w:rsidRDefault="007467D1" w:rsidP="007467D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9E4A9C" w14:textId="512CFCB9" w:rsidR="007467D1" w:rsidRDefault="007467D1" w:rsidP="007467D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--Removing all animals from Intakes except cats or dog.  </w:t>
      </w:r>
    </w:p>
    <w:p w14:paraId="3BA0ECB5" w14:textId="45E833E0" w:rsidR="007467D1" w:rsidRDefault="007467D1" w:rsidP="007467D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</w:t>
      </w:r>
    </w:p>
    <w:p w14:paraId="27A5B1C6" w14:textId="781AFD13" w:rsidR="007467D1" w:rsidRDefault="007467D1" w:rsidP="007467D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'Bird'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'Livestock'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'Other'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0C07874" w14:textId="51803BF2" w:rsidR="007467D1" w:rsidRDefault="007467D1" w:rsidP="007467D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360D62" w14:textId="6124D07E" w:rsidR="007467D1" w:rsidRDefault="007467D1" w:rsidP="007467D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Intakes</w:t>
      </w:r>
    </w:p>
    <w:p w14:paraId="3BAC39C0" w14:textId="79989B39" w:rsidR="007467D1" w:rsidRDefault="007467D1" w:rsidP="002C2690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'Bird'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'Livestock'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'Other'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F8894FF" w14:textId="593049B9" w:rsidR="007467D1" w:rsidRDefault="007467D1" w:rsidP="007467D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3069AE" w14:textId="1728FF5E" w:rsidR="007467D1" w:rsidRDefault="007467D1" w:rsidP="00041D98">
      <w:pPr>
        <w:ind w:left="-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5) Data Consistency</w:t>
      </w:r>
    </w:p>
    <w:p w14:paraId="330E1A54" w14:textId="743C39DB" w:rsidR="007467D1" w:rsidRDefault="007467D1" w:rsidP="007467D1">
      <w:pPr>
        <w:autoSpaceDE w:val="0"/>
        <w:autoSpaceDN w:val="0"/>
        <w:adjustRightInd w:val="0"/>
        <w:spacing w:before="0" w:after="0" w:line="240" w:lineRule="auto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Need to change missing values </w:t>
      </w:r>
      <w:r w:rsidR="002C2690">
        <w:rPr>
          <w:rFonts w:ascii="Consolas" w:hAnsi="Consolas" w:cs="Consolas"/>
          <w:color w:val="008000"/>
          <w:sz w:val="19"/>
          <w:szCs w:val="19"/>
        </w:rPr>
        <w:t xml:space="preserve">in column </w:t>
      </w:r>
      <w:proofErr w:type="spellStart"/>
      <w:r w:rsidR="002C2690">
        <w:rPr>
          <w:rFonts w:ascii="Consolas" w:hAnsi="Consolas" w:cs="Consolas"/>
          <w:color w:val="008000"/>
          <w:sz w:val="19"/>
          <w:szCs w:val="19"/>
        </w:rPr>
        <w:t>Outcome_Type</w:t>
      </w:r>
      <w:proofErr w:type="spellEnd"/>
      <w:r w:rsidR="002C2690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to Unknown</w:t>
      </w:r>
    </w:p>
    <w:p w14:paraId="65CE3683" w14:textId="3F14E115" w:rsidR="007467D1" w:rsidRDefault="007467D1" w:rsidP="007467D1">
      <w:pPr>
        <w:autoSpaceDE w:val="0"/>
        <w:autoSpaceDN w:val="0"/>
        <w:adjustRightInd w:val="0"/>
        <w:spacing w:before="0" w:after="0" w:line="240" w:lineRule="auto"/>
        <w:contextualSpacing/>
        <w:rPr>
          <w:b/>
          <w:bCs/>
          <w:sz w:val="24"/>
          <w:szCs w:val="24"/>
        </w:rPr>
      </w:pPr>
    </w:p>
    <w:p w14:paraId="18F3B5DB" w14:textId="4E0D0D90" w:rsidR="007467D1" w:rsidRDefault="007467D1" w:rsidP="007467D1">
      <w:pPr>
        <w:autoSpaceDE w:val="0"/>
        <w:autoSpaceDN w:val="0"/>
        <w:adjustRightInd w:val="0"/>
        <w:spacing w:before="0" w:after="0" w:line="240" w:lineRule="auto"/>
        <w:ind w:firstLine="720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  </w:t>
      </w:r>
    </w:p>
    <w:p w14:paraId="589452FF" w14:textId="77777777" w:rsidR="007467D1" w:rsidRDefault="007467D1" w:rsidP="007467D1">
      <w:pPr>
        <w:autoSpaceDE w:val="0"/>
        <w:autoSpaceDN w:val="0"/>
        <w:adjustRightInd w:val="0"/>
        <w:spacing w:before="0" w:after="0" w:line="240" w:lineRule="auto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3B65EBAD" w14:textId="77777777" w:rsidR="007467D1" w:rsidRDefault="007467D1" w:rsidP="007467D1">
      <w:pPr>
        <w:autoSpaceDE w:val="0"/>
        <w:autoSpaceDN w:val="0"/>
        <w:adjustRightInd w:val="0"/>
        <w:spacing w:before="0" w:after="0" w:line="240" w:lineRule="auto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4D40BE06" w14:textId="500F2CBB" w:rsidR="007467D1" w:rsidRDefault="007467D1" w:rsidP="007467D1">
      <w:pPr>
        <w:autoSpaceDE w:val="0"/>
        <w:autoSpaceDN w:val="0"/>
        <w:adjustRightInd w:val="0"/>
        <w:spacing w:before="0" w:after="0" w:line="240" w:lineRule="auto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</w:t>
      </w:r>
    </w:p>
    <w:p w14:paraId="47C6D4DB" w14:textId="6CB6F5C8" w:rsidR="007467D1" w:rsidRDefault="007467D1" w:rsidP="007467D1">
      <w:pPr>
        <w:autoSpaceDE w:val="0"/>
        <w:autoSpaceDN w:val="0"/>
        <w:adjustRightInd w:val="0"/>
        <w:spacing w:before="0" w:after="0" w:line="240" w:lineRule="auto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</w:t>
      </w:r>
    </w:p>
    <w:p w14:paraId="31E0A5E2" w14:textId="77777777" w:rsidR="007467D1" w:rsidRDefault="007467D1" w:rsidP="007467D1">
      <w:pPr>
        <w:autoSpaceDE w:val="0"/>
        <w:autoSpaceDN w:val="0"/>
        <w:adjustRightInd w:val="0"/>
        <w:spacing w:before="0" w:after="0" w:line="240" w:lineRule="auto"/>
        <w:contextualSpacing/>
        <w:rPr>
          <w:rFonts w:ascii="Consolas" w:hAnsi="Consolas" w:cs="Consolas"/>
          <w:color w:val="000000"/>
          <w:sz w:val="19"/>
          <w:szCs w:val="19"/>
        </w:rPr>
      </w:pPr>
    </w:p>
    <w:p w14:paraId="12489E27" w14:textId="438DFF0C" w:rsidR="007467D1" w:rsidRDefault="007467D1" w:rsidP="007467D1">
      <w:pPr>
        <w:autoSpaceDE w:val="0"/>
        <w:autoSpaceDN w:val="0"/>
        <w:adjustRightInd w:val="0"/>
        <w:spacing w:before="0" w:after="0" w:line="240" w:lineRule="auto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</w:t>
      </w:r>
    </w:p>
    <w:p w14:paraId="06E809D9" w14:textId="11EDD805" w:rsidR="007467D1" w:rsidRDefault="007467D1" w:rsidP="007467D1">
      <w:pPr>
        <w:autoSpaceDE w:val="0"/>
        <w:autoSpaceDN w:val="0"/>
        <w:adjustRightInd w:val="0"/>
        <w:spacing w:before="0" w:after="0" w:line="240" w:lineRule="auto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'Unknown'</w:t>
      </w:r>
    </w:p>
    <w:p w14:paraId="1AD96AC1" w14:textId="3AB45341" w:rsidR="007467D1" w:rsidRPr="00481C91" w:rsidRDefault="007467D1" w:rsidP="007467D1">
      <w:pPr>
        <w:contextualSpacing/>
        <w:rPr>
          <w:b/>
          <w:bCs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</w:t>
      </w:r>
    </w:p>
    <w:p w14:paraId="05A635DF" w14:textId="77777777" w:rsidR="002C2690" w:rsidRDefault="002C2690" w:rsidP="002C2690">
      <w:pPr>
        <w:autoSpaceDE w:val="0"/>
        <w:autoSpaceDN w:val="0"/>
        <w:adjustRightInd w:val="0"/>
        <w:spacing w:before="0" w:after="0" w:line="240" w:lineRule="auto"/>
      </w:pPr>
    </w:p>
    <w:p w14:paraId="047F9B78" w14:textId="2CC063A3" w:rsidR="002C2690" w:rsidRDefault="002C2690" w:rsidP="002C269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--Checking null values in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Sex_upon_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intake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 -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There is 1 value NULL that needs to be changed to Unknown in Intakes table.</w:t>
      </w:r>
    </w:p>
    <w:p w14:paraId="61FBDE8E" w14:textId="7DD17C2F" w:rsidR="002C2690" w:rsidRDefault="002C2690" w:rsidP="002C269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961DDE" w14:textId="0A26045F" w:rsidR="002C2690" w:rsidRDefault="002C2690" w:rsidP="002C269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sex_upon_intake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intakes;</w:t>
      </w:r>
    </w:p>
    <w:p w14:paraId="019B308D" w14:textId="77777777" w:rsidR="002C2690" w:rsidRDefault="002C2690" w:rsidP="002C269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1D80488" w14:textId="1DAFF01C" w:rsidR="002C2690" w:rsidRDefault="002C2690" w:rsidP="002C2690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6732BFA7" w14:textId="212C98F6" w:rsidR="002C2690" w:rsidRDefault="002C2690" w:rsidP="002C269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intakes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63D863E0" w14:textId="3AAC96E8" w:rsidR="002C2690" w:rsidRDefault="002C2690" w:rsidP="002C269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sex_upon_intake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'Unknown'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BC55146" w14:textId="77777777" w:rsidR="002C2690" w:rsidRDefault="002C2690" w:rsidP="002C269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1D91FC2F" w14:textId="07D2C467" w:rsidR="002C2690" w:rsidRDefault="002C2690" w:rsidP="002C2690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Intakes</w:t>
      </w:r>
      <w:proofErr w:type="spellEnd"/>
      <w:proofErr w:type="gramEnd"/>
    </w:p>
    <w:p w14:paraId="04844F59" w14:textId="7426D1DF" w:rsidR="002C2690" w:rsidRDefault="002C2690" w:rsidP="002C269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Sex_upon_Intake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REPLACE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Sex_upon_Intake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'NULL'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'Unknown'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2733207" w14:textId="60DDABBD" w:rsidR="00A07364" w:rsidRDefault="002C2690" w:rsidP="002C269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Sex_upon_Intake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'NULL'</w:t>
      </w:r>
    </w:p>
    <w:p w14:paraId="33125025" w14:textId="5F05194E" w:rsidR="002C2690" w:rsidRDefault="002C2690" w:rsidP="002C269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FF0000"/>
          <w:sz w:val="19"/>
          <w:szCs w:val="19"/>
        </w:rPr>
      </w:pPr>
    </w:p>
    <w:p w14:paraId="1C6E0FD8" w14:textId="3D3FBA25" w:rsidR="002C2690" w:rsidRDefault="002C2690" w:rsidP="002C269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--Checking null values in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Sex_upon_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intake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 -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There is 1 value NULL that needs to be changed to Unknown in Outcomes table.</w:t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w14:paraId="61A89BCE" w14:textId="77777777" w:rsidR="002C2690" w:rsidRDefault="002C2690" w:rsidP="002C269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FF0000"/>
          <w:sz w:val="19"/>
          <w:szCs w:val="19"/>
        </w:rPr>
      </w:pPr>
    </w:p>
    <w:p w14:paraId="58C2694B" w14:textId="0271B3A3" w:rsidR="002C2690" w:rsidRDefault="002C2690" w:rsidP="002C2690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sex_upon_outcome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  </w:t>
      </w:r>
    </w:p>
    <w:p w14:paraId="354E3677" w14:textId="77777777" w:rsidR="002C2690" w:rsidRDefault="002C2690" w:rsidP="002C269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148C535E" w14:textId="13DA8572" w:rsidR="002C2690" w:rsidRDefault="002C2690" w:rsidP="002C269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sex_upon_outcome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</w:t>
      </w:r>
    </w:p>
    <w:p w14:paraId="6666F258" w14:textId="072EE919" w:rsidR="002C2690" w:rsidRDefault="002C2690" w:rsidP="002C269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sex_upon_outcome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'NULL'</w:t>
      </w:r>
    </w:p>
    <w:p w14:paraId="166C18D3" w14:textId="77777777" w:rsidR="002C2690" w:rsidRDefault="002C2690" w:rsidP="002C269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4C011DFC" w14:textId="7DEA3A3B" w:rsidR="002C2690" w:rsidRDefault="002C2690" w:rsidP="002C269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Outcomes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61E82363" w14:textId="3DCC5A00" w:rsidR="002C2690" w:rsidRDefault="002C2690" w:rsidP="002C269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Sex_Upon_Outcome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'Unknown'</w:t>
      </w:r>
    </w:p>
    <w:p w14:paraId="7A7CF997" w14:textId="4F6B43E8" w:rsidR="002C2690" w:rsidRDefault="002C2690" w:rsidP="002C269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Sex_Upon_Outcome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'NULL'</w:t>
      </w:r>
    </w:p>
    <w:p w14:paraId="6118EEC0" w14:textId="148C22EE" w:rsidR="002C2690" w:rsidRDefault="002C2690" w:rsidP="002C269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FF0000"/>
          <w:sz w:val="19"/>
          <w:szCs w:val="19"/>
        </w:rPr>
      </w:pPr>
    </w:p>
    <w:p w14:paraId="5F24BC81" w14:textId="1F609BF9" w:rsidR="002C2690" w:rsidRDefault="002C2690" w:rsidP="002C269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FF0000"/>
          <w:sz w:val="19"/>
          <w:szCs w:val="19"/>
        </w:rPr>
      </w:pPr>
    </w:p>
    <w:p w14:paraId="62905A41" w14:textId="77777777" w:rsidR="002C2690" w:rsidRDefault="002C2690" w:rsidP="002C269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Checking the age values.  There are -1 year, -2, and -3 years for a total of 7 values that need to be removed as you cannot have a negative age. </w:t>
      </w:r>
    </w:p>
    <w:p w14:paraId="178307E5" w14:textId="77777777" w:rsidR="002C2690" w:rsidRDefault="002C2690" w:rsidP="002C269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</w:p>
    <w:p w14:paraId="2B1C32B4" w14:textId="77777777" w:rsidR="002C2690" w:rsidRDefault="002C2690" w:rsidP="002C269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age_upon_intake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intakes </w:t>
      </w:r>
    </w:p>
    <w:p w14:paraId="1DA35B25" w14:textId="70583506" w:rsidR="002C2690" w:rsidRDefault="002C2690" w:rsidP="002C269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age_upon_intake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584C63A4" w14:textId="02F707FE" w:rsidR="002C2690" w:rsidRDefault="002C2690" w:rsidP="002C269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FA4276" w14:textId="70D482A2" w:rsidR="002C2690" w:rsidRDefault="002C2690" w:rsidP="002C269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18828D" w14:textId="77777777" w:rsidR="00A25CE2" w:rsidRDefault="002C2690" w:rsidP="002C269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age_upon_intake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0129C73" w14:textId="3A78671C" w:rsidR="002C2690" w:rsidRDefault="002C2690" w:rsidP="00A25CE2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intakes  </w:t>
      </w:r>
    </w:p>
    <w:p w14:paraId="4508D506" w14:textId="3EC8420C" w:rsidR="002C2690" w:rsidRDefault="002C2690" w:rsidP="00A25CE2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age_upon_intake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'-1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years'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age_upon_intake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'-2 years'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Age_upon_Intake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'-3 years'</w:t>
      </w:r>
    </w:p>
    <w:p w14:paraId="7EE11A92" w14:textId="2499E3E3" w:rsidR="002C2690" w:rsidRDefault="002C2690" w:rsidP="00A25CE2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age_upon_intake</w:t>
      </w:r>
      <w:proofErr w:type="spellEnd"/>
    </w:p>
    <w:p w14:paraId="1AC6E8E5" w14:textId="77777777" w:rsidR="00A25CE2" w:rsidRDefault="00A25CE2" w:rsidP="00A25CE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 Deleting age upon Intake with negative years</w:t>
      </w:r>
    </w:p>
    <w:p w14:paraId="5BE16624" w14:textId="450573AD" w:rsidR="00A25CE2" w:rsidRDefault="00A25CE2" w:rsidP="00A25CE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intakes</w:t>
      </w:r>
      <w:proofErr w:type="spellEnd"/>
      <w:proofErr w:type="gramEnd"/>
    </w:p>
    <w:p w14:paraId="711861D2" w14:textId="71AA658E" w:rsidR="00A25CE2" w:rsidRDefault="00A25CE2" w:rsidP="00A25CE2">
      <w:pPr>
        <w:autoSpaceDE w:val="0"/>
        <w:autoSpaceDN w:val="0"/>
        <w:adjustRightInd w:val="0"/>
        <w:spacing w:before="0"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age_upon_intake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'-1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years'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age_upon_intake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'-2 years'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Age_upon_Intake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'-3 years'</w:t>
      </w:r>
    </w:p>
    <w:p w14:paraId="4F6DA0F6" w14:textId="77777777" w:rsidR="00A25CE2" w:rsidRDefault="00A25CE2" w:rsidP="00A25CE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3BC4D7F5" w14:textId="4F80EB5A" w:rsidR="00A25CE2" w:rsidRDefault="00A25CE2" w:rsidP="00A25CE2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Deleting age upon Outcome with negative years</w:t>
      </w:r>
    </w:p>
    <w:p w14:paraId="099D9CA3" w14:textId="4D75A030" w:rsidR="00A25CE2" w:rsidRDefault="00A25CE2" w:rsidP="00A25CE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Outcomes</w:t>
      </w:r>
      <w:proofErr w:type="spellEnd"/>
      <w:proofErr w:type="gramEnd"/>
    </w:p>
    <w:p w14:paraId="7E8EC964" w14:textId="6906AEFE" w:rsidR="00A25CE2" w:rsidRDefault="00A25CE2" w:rsidP="00A25CE2">
      <w:pPr>
        <w:autoSpaceDE w:val="0"/>
        <w:autoSpaceDN w:val="0"/>
        <w:adjustRightInd w:val="0"/>
        <w:spacing w:before="0"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[Age upon Outcome]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'-1 years'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[Age upon Outcome]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'-2 years'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[Age upon Outcome]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'-3 years'</w:t>
      </w:r>
    </w:p>
    <w:p w14:paraId="23A4628F" w14:textId="407431B9" w:rsidR="002C2690" w:rsidRDefault="002C2690" w:rsidP="002C269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7D23D1" w14:textId="565CE4EE" w:rsidR="00A25CE2" w:rsidRDefault="00A25CE2" w:rsidP="002C269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347500" w14:textId="73F4796A" w:rsidR="00834FEF" w:rsidRDefault="00834FEF" w:rsidP="00834FE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--Outcomes table has datetime listed as varchar, need to change to datetime</w:t>
      </w:r>
    </w:p>
    <w:p w14:paraId="44795A64" w14:textId="77777777" w:rsidR="00834FEF" w:rsidRDefault="00834FEF" w:rsidP="00834FE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8D7C8D" w14:textId="77777777" w:rsidR="00834FEF" w:rsidRDefault="00834FEF" w:rsidP="00834FEF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</w:t>
      </w:r>
    </w:p>
    <w:p w14:paraId="44C75A9F" w14:textId="14F01F57" w:rsidR="00834FEF" w:rsidRDefault="00834FEF" w:rsidP="00834FEF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COLUMN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CA1F52A" w14:textId="77777777" w:rsidR="00A25CE2" w:rsidRPr="002C2690" w:rsidRDefault="00A25CE2" w:rsidP="002C269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B71095" w14:textId="0E3FB6FC" w:rsidR="00A07364" w:rsidRPr="00D84B93" w:rsidRDefault="00D84B93" w:rsidP="00041D98">
      <w:pPr>
        <w:pStyle w:val="Heading2"/>
        <w:ind w:left="-720"/>
        <w:rPr>
          <w:sz w:val="28"/>
          <w:szCs w:val="28"/>
        </w:rPr>
      </w:pPr>
      <w:bookmarkStart w:id="22" w:name="_Toc119937178"/>
      <w:r>
        <w:rPr>
          <w:sz w:val="28"/>
          <w:szCs w:val="28"/>
        </w:rPr>
        <w:t>Step</w:t>
      </w:r>
      <w:r w:rsidR="00A07364" w:rsidRPr="00D84B93">
        <w:rPr>
          <w:sz w:val="28"/>
          <w:szCs w:val="28"/>
        </w:rPr>
        <w:t xml:space="preserve"> 2: Manipulating the </w:t>
      </w:r>
      <w:r w:rsidR="00822E93">
        <w:rPr>
          <w:sz w:val="28"/>
          <w:szCs w:val="28"/>
        </w:rPr>
        <w:t>data</w:t>
      </w:r>
      <w:bookmarkEnd w:id="22"/>
    </w:p>
    <w:p w14:paraId="1A125A4A" w14:textId="4CAA0657" w:rsidR="00E65129" w:rsidRDefault="00041D98" w:rsidP="00041D98">
      <w:pPr>
        <w:ind w:hanging="720"/>
        <w:rPr>
          <w:b/>
          <w:bCs/>
        </w:rPr>
      </w:pPr>
      <w:r>
        <w:rPr>
          <w:b/>
          <w:bCs/>
        </w:rPr>
        <w:t xml:space="preserve">1) </w:t>
      </w:r>
      <w:r w:rsidR="007467D1" w:rsidRPr="007467D1">
        <w:rPr>
          <w:b/>
          <w:bCs/>
        </w:rPr>
        <w:t xml:space="preserve">Removing </w:t>
      </w:r>
      <w:proofErr w:type="spellStart"/>
      <w:r w:rsidR="007467D1" w:rsidRPr="007467D1">
        <w:rPr>
          <w:b/>
          <w:bCs/>
        </w:rPr>
        <w:t>MonthYear</w:t>
      </w:r>
      <w:proofErr w:type="spellEnd"/>
      <w:r w:rsidR="007467D1" w:rsidRPr="007467D1">
        <w:rPr>
          <w:b/>
          <w:bCs/>
        </w:rPr>
        <w:t xml:space="preserve"> Column from both Intakes and Outcomes as it </w:t>
      </w:r>
      <w:r w:rsidR="00E638E6">
        <w:rPr>
          <w:b/>
          <w:bCs/>
        </w:rPr>
        <w:t xml:space="preserve">contains the same information that is in Date/Time column. </w:t>
      </w:r>
    </w:p>
    <w:p w14:paraId="0A6E8A53" w14:textId="3E520BEE" w:rsidR="007467D1" w:rsidRPr="00E65129" w:rsidRDefault="007467D1" w:rsidP="00E65129">
      <w:pPr>
        <w:rPr>
          <w:b/>
          <w:bCs/>
        </w:rPr>
      </w:pPr>
      <w:r>
        <w:rPr>
          <w:rFonts w:ascii="Consolas" w:hAnsi="Consolas" w:cs="Consolas"/>
          <w:color w:val="008000"/>
          <w:sz w:val="19"/>
          <w:szCs w:val="19"/>
        </w:rPr>
        <w:t>--Removing</w:t>
      </w:r>
      <w:r w:rsidR="00E638E6">
        <w:rPr>
          <w:rFonts w:ascii="Consolas" w:hAnsi="Consolas" w:cs="Consolas"/>
          <w:color w:val="008000"/>
          <w:sz w:val="19"/>
          <w:szCs w:val="19"/>
        </w:rPr>
        <w:t xml:space="preserve"> column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MonthYear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from Intake</w:t>
      </w:r>
    </w:p>
    <w:p w14:paraId="4DBD53B7" w14:textId="4728A260" w:rsidR="007467D1" w:rsidRDefault="007467D1" w:rsidP="007467D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intakes</w:t>
      </w:r>
      <w:proofErr w:type="spellEnd"/>
      <w:proofErr w:type="gramEnd"/>
    </w:p>
    <w:p w14:paraId="04A1757F" w14:textId="7468961A" w:rsidR="00E65129" w:rsidRDefault="007467D1" w:rsidP="007467D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column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MonthYear</w:t>
      </w:r>
      <w:proofErr w:type="spellEnd"/>
    </w:p>
    <w:p w14:paraId="6B534AC5" w14:textId="77777777" w:rsidR="00E638E6" w:rsidRDefault="00E638E6" w:rsidP="007467D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9EF762" w14:textId="64688E37" w:rsidR="007467D1" w:rsidRDefault="007467D1" w:rsidP="007467D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--Removing </w:t>
      </w:r>
      <w:r w:rsidR="00E638E6">
        <w:rPr>
          <w:rFonts w:ascii="Consolas" w:hAnsi="Consolas" w:cs="Consolas"/>
          <w:color w:val="008000"/>
          <w:sz w:val="19"/>
          <w:szCs w:val="19"/>
        </w:rPr>
        <w:t xml:space="preserve">column </w:t>
      </w:r>
      <w:proofErr w:type="spellStart"/>
      <w:r w:rsidR="00E638E6">
        <w:rPr>
          <w:rFonts w:ascii="Consolas" w:hAnsi="Consolas" w:cs="Consolas"/>
          <w:color w:val="008000"/>
          <w:sz w:val="19"/>
          <w:szCs w:val="19"/>
        </w:rPr>
        <w:t>m</w:t>
      </w:r>
      <w:r>
        <w:rPr>
          <w:rFonts w:ascii="Consolas" w:hAnsi="Consolas" w:cs="Consolas"/>
          <w:color w:val="008000"/>
          <w:sz w:val="19"/>
          <w:szCs w:val="19"/>
        </w:rPr>
        <w:t>onthYear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from Outcome</w:t>
      </w:r>
      <w:r w:rsidR="00E638E6">
        <w:rPr>
          <w:rFonts w:ascii="Consolas" w:hAnsi="Consolas" w:cs="Consolas"/>
          <w:color w:val="008000"/>
          <w:sz w:val="19"/>
          <w:szCs w:val="19"/>
        </w:rPr>
        <w:t>s</w:t>
      </w:r>
      <w:r w:rsidR="00E638E6">
        <w:rPr>
          <w:rFonts w:ascii="Consolas" w:hAnsi="Consolas" w:cs="Consolas"/>
          <w:color w:val="008000"/>
          <w:sz w:val="19"/>
          <w:szCs w:val="19"/>
        </w:rPr>
        <w:br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40F82915" w14:textId="77777777" w:rsidR="007467D1" w:rsidRDefault="007467D1" w:rsidP="007467D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outcomes</w:t>
      </w:r>
      <w:proofErr w:type="spellEnd"/>
      <w:proofErr w:type="gramEnd"/>
    </w:p>
    <w:p w14:paraId="7827CCD4" w14:textId="3C471623" w:rsidR="007467D1" w:rsidRDefault="007467D1" w:rsidP="007467D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column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MonthYear</w:t>
      </w:r>
      <w:proofErr w:type="spellEnd"/>
    </w:p>
    <w:p w14:paraId="0E291A4E" w14:textId="59E2D0CA" w:rsidR="00A25CE2" w:rsidRDefault="00A25CE2" w:rsidP="007467D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70C6E6" w14:textId="7F16BBA0" w:rsidR="00A25CE2" w:rsidRDefault="00041D98" w:rsidP="00041D98">
      <w:pPr>
        <w:tabs>
          <w:tab w:val="left" w:pos="7068"/>
        </w:tabs>
        <w:autoSpaceDE w:val="0"/>
        <w:autoSpaceDN w:val="0"/>
        <w:adjustRightInd w:val="0"/>
        <w:spacing w:before="0" w:after="0" w:line="240" w:lineRule="auto"/>
        <w:ind w:hanging="720"/>
        <w:rPr>
          <w:rFonts w:cs="Consolas"/>
          <w:b/>
          <w:bCs/>
        </w:rPr>
      </w:pPr>
      <w:r>
        <w:rPr>
          <w:rFonts w:cs="Consolas"/>
          <w:b/>
          <w:bCs/>
        </w:rPr>
        <w:t xml:space="preserve">2) </w:t>
      </w:r>
      <w:r w:rsidR="00A25CE2" w:rsidRPr="00A25CE2">
        <w:rPr>
          <w:rFonts w:cs="Consolas"/>
          <w:b/>
          <w:bCs/>
        </w:rPr>
        <w:t>Updating the structural errors in the Name column</w:t>
      </w:r>
      <w:r w:rsidR="00A25CE2">
        <w:rPr>
          <w:rFonts w:cs="Consolas"/>
          <w:b/>
          <w:bCs/>
        </w:rPr>
        <w:tab/>
      </w:r>
    </w:p>
    <w:p w14:paraId="53CBA73D" w14:textId="4493B231" w:rsidR="00A25CE2" w:rsidRDefault="00A25CE2" w:rsidP="00A25CE2">
      <w:pPr>
        <w:tabs>
          <w:tab w:val="left" w:pos="7068"/>
        </w:tabs>
        <w:autoSpaceDE w:val="0"/>
        <w:autoSpaceDN w:val="0"/>
        <w:adjustRightInd w:val="0"/>
        <w:spacing w:before="0" w:after="0" w:line="240" w:lineRule="auto"/>
        <w:rPr>
          <w:rFonts w:cs="Consolas"/>
          <w:b/>
          <w:bCs/>
        </w:rPr>
      </w:pPr>
    </w:p>
    <w:p w14:paraId="5E547228" w14:textId="77777777" w:rsidR="00A25CE2" w:rsidRDefault="00A25CE2" w:rsidP="00A25CE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--Intake Name Column needs adjusting those with an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asterick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.  27,803 Rows Updated </w:t>
      </w:r>
    </w:p>
    <w:p w14:paraId="68AC4344" w14:textId="7A06699E" w:rsidR="00A25CE2" w:rsidRDefault="00A25CE2" w:rsidP="00A25CE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[Name]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339D86A2" w14:textId="522D0203" w:rsidR="00A25CE2" w:rsidRDefault="00A25CE2" w:rsidP="00A25CE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REPLACE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[Name]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'*'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[Clean Name]</w:t>
      </w:r>
    </w:p>
    <w:p w14:paraId="3D42C327" w14:textId="32824D6C" w:rsidR="00A25CE2" w:rsidRDefault="00A25CE2" w:rsidP="00A25CE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intakes</w:t>
      </w:r>
      <w:proofErr w:type="spellEnd"/>
      <w:proofErr w:type="gramEnd"/>
    </w:p>
    <w:p w14:paraId="198D252D" w14:textId="77777777" w:rsidR="00A25CE2" w:rsidRDefault="00A25CE2" w:rsidP="00A25CE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'%*%'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1694CFB0" w14:textId="56D7F8C7" w:rsidR="00A25CE2" w:rsidRDefault="00A25CE2" w:rsidP="00A25CE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65F04DD4" w14:textId="77777777" w:rsidR="00A25CE2" w:rsidRDefault="00A25CE2" w:rsidP="00A25CE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E6B560" w14:textId="04CDE127" w:rsidR="00A25CE2" w:rsidRDefault="00A25CE2" w:rsidP="00A25CE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intakes</w:t>
      </w:r>
      <w:proofErr w:type="spellEnd"/>
      <w:proofErr w:type="gramEnd"/>
    </w:p>
    <w:p w14:paraId="03C90B48" w14:textId="7044FF11" w:rsidR="00A25CE2" w:rsidRDefault="00A25CE2" w:rsidP="00A25CE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REPLACE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'*'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2C26FBE" w14:textId="66029989" w:rsidR="00A25CE2" w:rsidRDefault="00A25CE2" w:rsidP="00A25CE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'%*%'</w:t>
      </w:r>
    </w:p>
    <w:p w14:paraId="0845BAC5" w14:textId="77777777" w:rsidR="00A25CE2" w:rsidRDefault="00A25CE2" w:rsidP="00A25CE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1ADCDF" w14:textId="126A229B" w:rsidR="00A25CE2" w:rsidRDefault="00A25CE2" w:rsidP="00A25CE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--Outcome Name Column needs adjusting those with an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asterick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63FC429F" w14:textId="77777777" w:rsidR="00A25CE2" w:rsidRDefault="00A25CE2" w:rsidP="00A25CE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F9857E3" w14:textId="52215665" w:rsidR="00A25CE2" w:rsidRDefault="00A25CE2" w:rsidP="00A25CE2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[Name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28,080 rows to be updated</w:t>
      </w:r>
    </w:p>
    <w:p w14:paraId="1270897E" w14:textId="40B91B31" w:rsidR="00A25CE2" w:rsidRDefault="00A25CE2" w:rsidP="00A25CE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REPLACE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[Name]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'*'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[Clean Name]</w:t>
      </w:r>
    </w:p>
    <w:p w14:paraId="02575B27" w14:textId="5840F4B8" w:rsidR="00A25CE2" w:rsidRDefault="00A25CE2" w:rsidP="00A25CE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Outcomes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6C50995E" w14:textId="01DB77B0" w:rsidR="00A25CE2" w:rsidRDefault="00A25CE2" w:rsidP="00A25CE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'%*%'</w:t>
      </w:r>
    </w:p>
    <w:p w14:paraId="6B189FD0" w14:textId="7129229A" w:rsidR="00A25CE2" w:rsidRDefault="00A25CE2" w:rsidP="00A25CE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2AB7D84A" w14:textId="77777777" w:rsidR="00A25CE2" w:rsidRDefault="00A25CE2" w:rsidP="00A25CE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F14DBF" w14:textId="5DA7AB94" w:rsidR="00A25CE2" w:rsidRDefault="00A25CE2" w:rsidP="00A25CE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outcomes</w:t>
      </w:r>
      <w:proofErr w:type="spellEnd"/>
      <w:proofErr w:type="gramEnd"/>
    </w:p>
    <w:p w14:paraId="0A2A5B49" w14:textId="77777777" w:rsidR="00A25CE2" w:rsidRDefault="00A25CE2" w:rsidP="00A25CE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REPLACE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[Name]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'*'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127ED2C" w14:textId="598DF849" w:rsidR="00A25CE2" w:rsidRPr="00A25CE2" w:rsidRDefault="00A25CE2" w:rsidP="00A25CE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'%*%'</w:t>
      </w:r>
    </w:p>
    <w:p w14:paraId="75F49F64" w14:textId="72589CFF" w:rsidR="00A25CE2" w:rsidRDefault="00A25CE2" w:rsidP="00A25CE2">
      <w:pPr>
        <w:tabs>
          <w:tab w:val="left" w:pos="7068"/>
        </w:tabs>
        <w:autoSpaceDE w:val="0"/>
        <w:autoSpaceDN w:val="0"/>
        <w:adjustRightInd w:val="0"/>
        <w:spacing w:before="0" w:after="0" w:line="240" w:lineRule="auto"/>
        <w:rPr>
          <w:rFonts w:cs="Consolas"/>
          <w:b/>
          <w:bCs/>
          <w:color w:val="000000"/>
        </w:rPr>
      </w:pPr>
    </w:p>
    <w:p w14:paraId="1965ADE1" w14:textId="77777777" w:rsidR="00A25CE2" w:rsidRDefault="00A25CE2" w:rsidP="00A25CE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Intake Viewing and Updating Null values to Unknown in Name 32,788 values</w:t>
      </w:r>
    </w:p>
    <w:p w14:paraId="6CCC4EDA" w14:textId="24159167" w:rsidR="00A25CE2" w:rsidRDefault="00A25CE2" w:rsidP="00A25CE2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</w:p>
    <w:p w14:paraId="74F9F149" w14:textId="1C1B7488" w:rsidR="00A25CE2" w:rsidRDefault="00A25CE2" w:rsidP="00A25CE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Intakes</w:t>
      </w:r>
    </w:p>
    <w:p w14:paraId="33AA7388" w14:textId="030A6E82" w:rsidR="00A25CE2" w:rsidRDefault="00A25CE2" w:rsidP="00A25CE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2D1F058B" w14:textId="77777777" w:rsidR="00A25CE2" w:rsidRDefault="00A25CE2" w:rsidP="00A25CE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2476DF" w14:textId="771ABB01" w:rsidR="00A25CE2" w:rsidRDefault="00A25CE2" w:rsidP="00A25CE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intakes</w:t>
      </w:r>
    </w:p>
    <w:p w14:paraId="03F10688" w14:textId="0D42698C" w:rsidR="00A25CE2" w:rsidRDefault="00A25CE2" w:rsidP="00A25CE2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'Unknown'</w:t>
      </w:r>
    </w:p>
    <w:p w14:paraId="509447C0" w14:textId="588F42AB" w:rsidR="00A25CE2" w:rsidRDefault="00A25CE2" w:rsidP="00A25CE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6391815E" w14:textId="77777777" w:rsidR="00A25CE2" w:rsidRDefault="00A25CE2" w:rsidP="00A25CE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601CCD36" w14:textId="1EEFC04F" w:rsidR="00A25CE2" w:rsidRDefault="00A25CE2" w:rsidP="00A25CE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Outcome Viewing and Updating Empty values to Unknown 32,788 values</w:t>
      </w:r>
    </w:p>
    <w:p w14:paraId="4BF97732" w14:textId="77777777" w:rsidR="00A25CE2" w:rsidRDefault="00A25CE2" w:rsidP="00A25CE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3C5E8631" w14:textId="298294A8" w:rsidR="00A25CE2" w:rsidRDefault="00A25CE2" w:rsidP="00A25CE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outcomes</w:t>
      </w:r>
      <w:proofErr w:type="spellEnd"/>
      <w:proofErr w:type="gramEnd"/>
    </w:p>
    <w:p w14:paraId="114ED527" w14:textId="22AA8A87" w:rsidR="00A25CE2" w:rsidRDefault="00A25CE2" w:rsidP="00A25CE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'Unknown'</w:t>
      </w:r>
    </w:p>
    <w:p w14:paraId="1853FA5C" w14:textId="3EDD5173" w:rsidR="00A25CE2" w:rsidRDefault="00A25CE2" w:rsidP="00A25CE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</w:t>
      </w:r>
    </w:p>
    <w:p w14:paraId="6233DE25" w14:textId="77777777" w:rsidR="00A25CE2" w:rsidRDefault="00A25CE2" w:rsidP="00A25CE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6A0D799" w14:textId="19CA3062" w:rsidR="00A25CE2" w:rsidRDefault="00A25CE2" w:rsidP="00A25CE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Updating Names that are only numbers. - 179 rows</w:t>
      </w:r>
    </w:p>
    <w:p w14:paraId="5C235E12" w14:textId="77777777" w:rsidR="00A25CE2" w:rsidRDefault="00A25CE2" w:rsidP="00A25CE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37BDD06" w14:textId="7CAEE20F" w:rsidR="00A25CE2" w:rsidRDefault="00A25CE2" w:rsidP="00A25CE2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1DB2438" w14:textId="18B0C39C" w:rsidR="00A25CE2" w:rsidRDefault="00A25CE2" w:rsidP="00A25CE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 </w:t>
      </w:r>
    </w:p>
    <w:p w14:paraId="5F09478B" w14:textId="7A76487A" w:rsidR="00A25CE2" w:rsidRDefault="00A25CE2" w:rsidP="00A25CE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'%[A-Za-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z]%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020A791D" w14:textId="77777777" w:rsidR="00A25CE2" w:rsidRDefault="00A25CE2" w:rsidP="00A25CE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D50A4D" w14:textId="10381B8A" w:rsidR="00A25CE2" w:rsidRDefault="00A25CE2" w:rsidP="00A25CE2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 </w:t>
      </w:r>
    </w:p>
    <w:p w14:paraId="60366339" w14:textId="38A1EEBC" w:rsidR="00834FEF" w:rsidRPr="00834FEF" w:rsidRDefault="00A25CE2" w:rsidP="00834FEF">
      <w:pPr>
        <w:autoSpaceDE w:val="0"/>
        <w:autoSpaceDN w:val="0"/>
        <w:adjustRightInd w:val="0"/>
        <w:spacing w:before="0" w:after="0" w:line="240" w:lineRule="auto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'Unknown'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834FEF">
        <w:rPr>
          <w:rFonts w:ascii="Consolas" w:hAnsi="Consolas" w:cs="Consolas"/>
          <w:color w:val="0000FF"/>
          <w:sz w:val="19"/>
          <w:szCs w:val="19"/>
        </w:rPr>
        <w:tab/>
      </w:r>
    </w:p>
    <w:p w14:paraId="48428F92" w14:textId="77777777" w:rsidR="000F452A" w:rsidRDefault="00834FEF" w:rsidP="00A25CE2">
      <w:pPr>
        <w:tabs>
          <w:tab w:val="left" w:pos="7068"/>
        </w:tabs>
        <w:autoSpaceDE w:val="0"/>
        <w:autoSpaceDN w:val="0"/>
        <w:adjustRightInd w:val="0"/>
        <w:spacing w:before="0" w:after="0" w:line="240" w:lineRule="auto"/>
        <w:contextualSpacing/>
        <w:rPr>
          <w:rFonts w:cs="Consolas"/>
          <w:b/>
          <w:bCs/>
          <w:color w:val="000000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 w:rsidR="00A25CE2">
        <w:rPr>
          <w:rFonts w:ascii="Consolas" w:hAnsi="Consolas" w:cs="Consolas"/>
          <w:color w:val="0000FF"/>
          <w:sz w:val="19"/>
          <w:szCs w:val="19"/>
        </w:rPr>
        <w:t>Where</w:t>
      </w:r>
      <w:r w:rsidR="00A25CE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25CE2">
        <w:rPr>
          <w:rFonts w:ascii="Consolas" w:hAnsi="Consolas" w:cs="Consolas"/>
          <w:color w:val="0000FF"/>
          <w:sz w:val="19"/>
          <w:szCs w:val="19"/>
        </w:rPr>
        <w:t>Name</w:t>
      </w:r>
      <w:r w:rsidR="00A25CE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25CE2">
        <w:rPr>
          <w:rFonts w:ascii="Consolas" w:hAnsi="Consolas" w:cs="Consolas"/>
          <w:color w:val="808080"/>
          <w:sz w:val="19"/>
          <w:szCs w:val="19"/>
        </w:rPr>
        <w:t>not</w:t>
      </w:r>
      <w:r w:rsidR="00A25CE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25CE2">
        <w:rPr>
          <w:rFonts w:ascii="Consolas" w:hAnsi="Consolas" w:cs="Consolas"/>
          <w:color w:val="808080"/>
          <w:sz w:val="19"/>
          <w:szCs w:val="19"/>
        </w:rPr>
        <w:t>like</w:t>
      </w:r>
      <w:r w:rsidR="00A25CE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25CE2">
        <w:rPr>
          <w:rFonts w:ascii="Consolas" w:hAnsi="Consolas" w:cs="Consolas"/>
          <w:color w:val="FF0000"/>
          <w:sz w:val="19"/>
          <w:szCs w:val="19"/>
        </w:rPr>
        <w:t>'%[A-Za-</w:t>
      </w:r>
      <w:proofErr w:type="gramStart"/>
      <w:r w:rsidR="00A25CE2">
        <w:rPr>
          <w:rFonts w:ascii="Consolas" w:hAnsi="Consolas" w:cs="Consolas"/>
          <w:color w:val="FF0000"/>
          <w:sz w:val="19"/>
          <w:szCs w:val="19"/>
        </w:rPr>
        <w:t>z]%</w:t>
      </w:r>
      <w:proofErr w:type="gramEnd"/>
      <w:r w:rsidR="00A25CE2">
        <w:rPr>
          <w:rFonts w:ascii="Consolas" w:hAnsi="Consolas" w:cs="Consolas"/>
          <w:color w:val="FF0000"/>
          <w:sz w:val="19"/>
          <w:szCs w:val="19"/>
        </w:rPr>
        <w:t>'</w:t>
      </w:r>
    </w:p>
    <w:p w14:paraId="2E828AD1" w14:textId="77777777" w:rsidR="000F452A" w:rsidRDefault="000F452A" w:rsidP="00A25CE2">
      <w:pPr>
        <w:tabs>
          <w:tab w:val="left" w:pos="7068"/>
        </w:tabs>
        <w:autoSpaceDE w:val="0"/>
        <w:autoSpaceDN w:val="0"/>
        <w:adjustRightInd w:val="0"/>
        <w:spacing w:before="0" w:after="0" w:line="240" w:lineRule="auto"/>
        <w:contextualSpacing/>
        <w:rPr>
          <w:rFonts w:cs="Consolas"/>
          <w:b/>
          <w:bCs/>
          <w:color w:val="000000"/>
        </w:rPr>
      </w:pPr>
    </w:p>
    <w:p w14:paraId="215F228B" w14:textId="21220D7B" w:rsidR="00834FEF" w:rsidRDefault="00834FEF" w:rsidP="00834FE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--Removing Grams from Name</w:t>
      </w:r>
    </w:p>
    <w:p w14:paraId="59BD057D" w14:textId="5406BC03" w:rsidR="00834FEF" w:rsidRDefault="00834FEF" w:rsidP="00834FE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[Name]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438861D4" w14:textId="7E8DDCAE" w:rsidR="00834FEF" w:rsidRDefault="00834FEF" w:rsidP="00834FE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REPLACE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[Name]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'Grams'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[Clean Name]</w:t>
      </w:r>
    </w:p>
    <w:p w14:paraId="621DDE8D" w14:textId="5CA816BE" w:rsidR="00834FEF" w:rsidRDefault="00834FEF" w:rsidP="00834FE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intakes</w:t>
      </w:r>
      <w:proofErr w:type="spellEnd"/>
      <w:proofErr w:type="gramEnd"/>
    </w:p>
    <w:p w14:paraId="37A9646D" w14:textId="77777777" w:rsidR="00834FEF" w:rsidRDefault="00834FEF" w:rsidP="00834FE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'%Grams%</w:t>
      </w:r>
      <w:r w:rsidRPr="00834FEF">
        <w:rPr>
          <w:rFonts w:ascii="Consolas" w:hAnsi="Consolas" w:cs="Consolas"/>
          <w:color w:val="000000"/>
          <w:sz w:val="19"/>
          <w:szCs w:val="19"/>
        </w:rPr>
        <w:tab/>
      </w:r>
    </w:p>
    <w:p w14:paraId="590C67DB" w14:textId="2BEB8E53" w:rsidR="00834FEF" w:rsidRDefault="00834FEF" w:rsidP="00834FE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834FEF">
        <w:rPr>
          <w:rFonts w:ascii="Consolas" w:hAnsi="Consolas" w:cs="Consolas"/>
          <w:color w:val="000000"/>
          <w:sz w:val="19"/>
          <w:szCs w:val="19"/>
        </w:rPr>
        <w:tab/>
      </w:r>
      <w:r w:rsidRPr="00834FEF">
        <w:rPr>
          <w:rFonts w:ascii="Consolas" w:hAnsi="Consolas" w:cs="Consolas"/>
          <w:color w:val="0000FF"/>
          <w:sz w:val="19"/>
          <w:szCs w:val="19"/>
        </w:rPr>
        <w:t>Order</w:t>
      </w:r>
      <w:r w:rsidRPr="00834FE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34FEF">
        <w:rPr>
          <w:rFonts w:ascii="Consolas" w:hAnsi="Consolas" w:cs="Consolas"/>
          <w:color w:val="0000FF"/>
          <w:sz w:val="19"/>
          <w:szCs w:val="19"/>
        </w:rPr>
        <w:t>By</w:t>
      </w:r>
      <w:r w:rsidRPr="00834FE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34FEF">
        <w:rPr>
          <w:rFonts w:ascii="Consolas" w:hAnsi="Consolas" w:cs="Consolas"/>
          <w:color w:val="0000FF"/>
          <w:sz w:val="19"/>
          <w:szCs w:val="19"/>
        </w:rPr>
        <w:t>name</w:t>
      </w:r>
      <w:r w:rsidRPr="00834FE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34FEF">
        <w:rPr>
          <w:rFonts w:ascii="Consolas" w:hAnsi="Consolas" w:cs="Consolas"/>
          <w:color w:val="0000FF"/>
          <w:sz w:val="19"/>
          <w:szCs w:val="19"/>
        </w:rPr>
        <w:t>desc</w:t>
      </w:r>
    </w:p>
    <w:p w14:paraId="06BFC88B" w14:textId="067D2D6E" w:rsidR="000F452A" w:rsidRDefault="000F452A" w:rsidP="00834FE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B447988" w14:textId="696DFC72" w:rsidR="000F452A" w:rsidRPr="000F452A" w:rsidRDefault="000F452A" w:rsidP="000F452A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FF0000"/>
          <w:sz w:val="19"/>
          <w:szCs w:val="19"/>
        </w:rPr>
      </w:pPr>
    </w:p>
    <w:p w14:paraId="0E9EB3FF" w14:textId="2916D086" w:rsidR="00A07364" w:rsidRPr="00D84B93" w:rsidRDefault="00D84B93" w:rsidP="00041D98">
      <w:pPr>
        <w:pStyle w:val="Heading2"/>
        <w:ind w:hanging="720"/>
        <w:rPr>
          <w:sz w:val="28"/>
          <w:szCs w:val="28"/>
        </w:rPr>
      </w:pPr>
      <w:bookmarkStart w:id="23" w:name="_Toc119937179"/>
      <w:r>
        <w:rPr>
          <w:sz w:val="28"/>
          <w:szCs w:val="28"/>
        </w:rPr>
        <w:t>Step</w:t>
      </w:r>
      <w:r w:rsidR="00A07364" w:rsidRPr="00D84B93">
        <w:rPr>
          <w:sz w:val="28"/>
          <w:szCs w:val="28"/>
        </w:rPr>
        <w:t xml:space="preserve"> 3: Column Derivations/Aggregations</w:t>
      </w:r>
      <w:bookmarkEnd w:id="23"/>
    </w:p>
    <w:p w14:paraId="444CA08B" w14:textId="2AA44AAD" w:rsidR="00834FEF" w:rsidRPr="00834FEF" w:rsidRDefault="00041D98" w:rsidP="00041D98">
      <w:pPr>
        <w:ind w:hanging="720"/>
        <w:rPr>
          <w:b/>
          <w:bCs/>
        </w:rPr>
      </w:pPr>
      <w:r>
        <w:rPr>
          <w:b/>
          <w:bCs/>
        </w:rPr>
        <w:t xml:space="preserve">1) </w:t>
      </w:r>
      <w:r w:rsidR="00834FEF" w:rsidRPr="00834FEF">
        <w:rPr>
          <w:b/>
          <w:bCs/>
        </w:rPr>
        <w:t xml:space="preserve">Adding </w:t>
      </w:r>
      <w:r w:rsidR="004E421F">
        <w:rPr>
          <w:b/>
          <w:bCs/>
        </w:rPr>
        <w:t>Columns and Creating Variable Derivations</w:t>
      </w:r>
    </w:p>
    <w:p w14:paraId="55C0A329" w14:textId="28D9C320" w:rsidR="00834FEF" w:rsidRDefault="00834FEF" w:rsidP="00834FE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--Updating Intake and Outcome table to add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Date_Converted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and Time Converted columns</w:t>
      </w:r>
    </w:p>
    <w:p w14:paraId="2A50CDF6" w14:textId="77777777" w:rsidR="00834FEF" w:rsidRDefault="00834FEF" w:rsidP="00834FE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A404491" w14:textId="7164279E" w:rsidR="00834FEF" w:rsidRDefault="00834FEF" w:rsidP="00834FEF">
      <w:pPr>
        <w:autoSpaceDE w:val="0"/>
        <w:autoSpaceDN w:val="0"/>
        <w:adjustRightInd w:val="0"/>
        <w:spacing w:before="0" w:after="0" w:line="240" w:lineRule="auto"/>
        <w:ind w:firstLine="720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intakes</w:t>
      </w:r>
    </w:p>
    <w:p w14:paraId="6E93655C" w14:textId="56FC6748" w:rsidR="00834FEF" w:rsidRDefault="00834FEF" w:rsidP="00834FEF">
      <w:pPr>
        <w:autoSpaceDE w:val="0"/>
        <w:autoSpaceDN w:val="0"/>
        <w:adjustRightInd w:val="0"/>
        <w:spacing w:before="0" w:after="0" w:line="240" w:lineRule="auto"/>
        <w:ind w:firstLine="720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Date_Converted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4EEE377" w14:textId="451F7858" w:rsidR="00834FEF" w:rsidRDefault="00834FEF" w:rsidP="00834FEF">
      <w:pPr>
        <w:contextualSpacing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Time_Converted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time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3589A03" w14:textId="59196152" w:rsidR="00834FEF" w:rsidRDefault="00834FEF" w:rsidP="00834FEF">
      <w:pPr>
        <w:contextualSpacing/>
        <w:rPr>
          <w:rFonts w:ascii="Consolas" w:hAnsi="Consolas" w:cs="Consolas"/>
          <w:color w:val="808080"/>
          <w:sz w:val="19"/>
          <w:szCs w:val="19"/>
        </w:rPr>
      </w:pPr>
    </w:p>
    <w:p w14:paraId="6A461462" w14:textId="271A9A46" w:rsidR="00834FEF" w:rsidRDefault="00834FEF" w:rsidP="00834FE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ab/>
      </w: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1D88D4A3" w14:textId="77777777" w:rsidR="00834FEF" w:rsidRDefault="00834FEF" w:rsidP="00834FE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Date_Converted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5522D4F" w14:textId="77777777" w:rsidR="00834FEF" w:rsidRDefault="00834FEF" w:rsidP="00834FE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Time_Converted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time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DB766C6" w14:textId="5CA0FD19" w:rsidR="00834FEF" w:rsidRPr="00834FEF" w:rsidRDefault="00834FEF" w:rsidP="00834FEF">
      <w:pPr>
        <w:contextualSpacing/>
      </w:pPr>
    </w:p>
    <w:p w14:paraId="4A2BF170" w14:textId="77777777" w:rsidR="00834FEF" w:rsidRDefault="00834FEF" w:rsidP="00834FE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88DFA5E" w14:textId="73FCF410" w:rsidR="00834FEF" w:rsidRDefault="00834FEF" w:rsidP="00834FE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--Converting Intake Date/Time and extracting the Date only</w:t>
      </w:r>
    </w:p>
    <w:p w14:paraId="19CAA2BF" w14:textId="0E087724" w:rsidR="00834FEF" w:rsidRDefault="00834FEF" w:rsidP="00834FEF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DD22E84" w14:textId="2C2752E2" w:rsidR="00834FEF" w:rsidRDefault="00834FEF" w:rsidP="00834FEF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datetime]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Converted_Date</w:t>
      </w:r>
      <w:proofErr w:type="spellEnd"/>
    </w:p>
    <w:p w14:paraId="534F291C" w14:textId="7BA36D42" w:rsidR="00834FEF" w:rsidRDefault="00834FEF" w:rsidP="00834FE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Intakes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1EE908FE" w14:textId="77777777" w:rsidR="00834FEF" w:rsidRDefault="00834FEF" w:rsidP="00834FE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6D0AA860" w14:textId="6409566C" w:rsidR="00834FEF" w:rsidRDefault="00834FEF" w:rsidP="00834FEF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intakes</w:t>
      </w:r>
    </w:p>
    <w:p w14:paraId="4CEA5C3E" w14:textId="5FDDFD63" w:rsidR="00834FEF" w:rsidRDefault="00834FEF" w:rsidP="00834FEF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Date_Converted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FORMAT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[datetime]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'MM-dd-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yyyy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5E1899E" w14:textId="01760CE5" w:rsidR="00834FEF" w:rsidRDefault="00834FEF" w:rsidP="00834FE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Date_Converted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28D94C37" w14:textId="334D951A" w:rsidR="00834FEF" w:rsidRDefault="00834FEF" w:rsidP="00834FE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3ED855C7" w14:textId="4C543AB4" w:rsidR="00834FEF" w:rsidRDefault="00834FEF" w:rsidP="00834FE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Extracting time only in am/pm - 116875 rows effected</w:t>
      </w:r>
    </w:p>
    <w:p w14:paraId="0C5F75FC" w14:textId="77777777" w:rsidR="00834FEF" w:rsidRDefault="00834FEF" w:rsidP="00834FE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453DEAFC" w14:textId="4D30A69A" w:rsidR="00834FEF" w:rsidRDefault="00834FEF" w:rsidP="00834FEF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Intakes</w:t>
      </w:r>
    </w:p>
    <w:p w14:paraId="736CA65A" w14:textId="5E744CF2" w:rsidR="00834FEF" w:rsidRDefault="00834FEF" w:rsidP="00834FE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2A36BE9C" w14:textId="2EB8B915" w:rsidR="00834FEF" w:rsidRDefault="00834FEF" w:rsidP="00834FE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13B4084" w14:textId="7FA113F2" w:rsidR="00834FEF" w:rsidRDefault="00834FEF" w:rsidP="00834FE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FORMAT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[datetime]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hh:mm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Converted_Date</w:t>
      </w:r>
      <w:proofErr w:type="spellEnd"/>
    </w:p>
    <w:p w14:paraId="2926B343" w14:textId="61872964" w:rsidR="00834FEF" w:rsidRDefault="00834FEF" w:rsidP="00834FE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Intakes</w:t>
      </w:r>
    </w:p>
    <w:p w14:paraId="4CB7EABB" w14:textId="77777777" w:rsidR="00834FEF" w:rsidRDefault="00834FEF" w:rsidP="00834FE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46B4D629" w14:textId="194BD28C" w:rsidR="00834FEF" w:rsidRDefault="00834FEF" w:rsidP="00834FE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intakes</w:t>
      </w:r>
    </w:p>
    <w:p w14:paraId="2288AEA6" w14:textId="0CD909F2" w:rsidR="00834FEF" w:rsidRDefault="00834FEF" w:rsidP="00834FE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Time_Converted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FORMAT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[datetime]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hh:mm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0A0E248" w14:textId="7D5F4E85" w:rsidR="00834FEF" w:rsidRDefault="00834FEF" w:rsidP="00834FE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Time_Converted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6715C509" w14:textId="77777777" w:rsidR="00834FEF" w:rsidRDefault="00834FEF" w:rsidP="00834FE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E96CC2" w14:textId="10F8F9D5" w:rsidR="00834FEF" w:rsidRDefault="00834FEF" w:rsidP="00834FE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--Converting Date/Time and extracting the Date only for outcomes table-- 117255 rows effected</w:t>
      </w:r>
    </w:p>
    <w:p w14:paraId="10FE1955" w14:textId="77777777" w:rsidR="00834FEF" w:rsidRDefault="00834FEF" w:rsidP="00834FE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1E96F6" w14:textId="3A950FA9" w:rsidR="00834FEF" w:rsidRDefault="00834FEF" w:rsidP="00834FE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3924757" w14:textId="0386917A" w:rsidR="00834FEF" w:rsidRDefault="00834FEF" w:rsidP="00834FE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datetime]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Test</w:t>
      </w:r>
    </w:p>
    <w:p w14:paraId="2DC7A4B5" w14:textId="5C87A8F2" w:rsidR="00834FEF" w:rsidRDefault="00834FEF" w:rsidP="00834FE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</w:t>
      </w:r>
    </w:p>
    <w:p w14:paraId="5F066DE6" w14:textId="77777777" w:rsidR="00834FEF" w:rsidRDefault="00834FEF" w:rsidP="00834FE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B2E899" w14:textId="6CB784D3" w:rsidR="00834FEF" w:rsidRDefault="00834FEF" w:rsidP="00834FEF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  </w:t>
      </w:r>
    </w:p>
    <w:p w14:paraId="2E91F978" w14:textId="576F87FD" w:rsidR="00834FEF" w:rsidRDefault="00834FEF" w:rsidP="00834FE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Date_Converted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datetime]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11C39CD" w14:textId="77777777" w:rsidR="00834FEF" w:rsidRDefault="00834FEF" w:rsidP="00834FE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22E232B5" w14:textId="77777777" w:rsidR="00834FEF" w:rsidRDefault="00834FEF" w:rsidP="00834FE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--Converting Outcome Date/Time and extracting the Time only.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refers to am/pm</w:t>
      </w:r>
    </w:p>
    <w:p w14:paraId="5AC01D4C" w14:textId="77777777" w:rsidR="00834FEF" w:rsidRDefault="00834FEF" w:rsidP="00834FE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30DAC2" w14:textId="77777777" w:rsidR="00834FEF" w:rsidRDefault="00834FEF" w:rsidP="00834FE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</w:t>
      </w:r>
    </w:p>
    <w:p w14:paraId="4844F867" w14:textId="77777777" w:rsidR="00834FEF" w:rsidRDefault="00834FEF" w:rsidP="00834FE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FA5C8A" w14:textId="6CC0E021" w:rsidR="00834FEF" w:rsidRDefault="00834FEF" w:rsidP="00834FE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7BCDACB" w14:textId="3E634F6B" w:rsidR="00834FEF" w:rsidRDefault="00834FEF" w:rsidP="00834FE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FORMAT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[datetime]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hh:mm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Converted_Date</w:t>
      </w:r>
      <w:proofErr w:type="spellEnd"/>
    </w:p>
    <w:p w14:paraId="03229496" w14:textId="02EA9869" w:rsidR="00834FEF" w:rsidRDefault="00834FEF" w:rsidP="00834FE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</w:t>
      </w:r>
    </w:p>
    <w:p w14:paraId="60AAF51D" w14:textId="77777777" w:rsidR="00834FEF" w:rsidRDefault="00834FEF" w:rsidP="00834FE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8A4357" w14:textId="7CE5B421" w:rsidR="00834FEF" w:rsidRDefault="00834FEF" w:rsidP="00834FE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</w:t>
      </w:r>
    </w:p>
    <w:p w14:paraId="68461700" w14:textId="133C5AD7" w:rsidR="00834FEF" w:rsidRDefault="00834FEF" w:rsidP="00834FE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Time_Converted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FORMAT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[datetime]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hh:mm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3ED5641" w14:textId="47F34103" w:rsidR="00834FEF" w:rsidRDefault="00834FEF" w:rsidP="00834FE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Time_Converted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5A11F8FD" w14:textId="7E89E723" w:rsidR="00064466" w:rsidRPr="000F452A" w:rsidRDefault="00064466" w:rsidP="00834FE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b/>
          <w:bCs/>
          <w:color w:val="808080"/>
          <w:sz w:val="19"/>
          <w:szCs w:val="19"/>
        </w:rPr>
      </w:pPr>
    </w:p>
    <w:p w14:paraId="7715B2B8" w14:textId="06D335EC" w:rsidR="000F452A" w:rsidRDefault="000F452A" w:rsidP="000F452A">
      <w:pPr>
        <w:autoSpaceDE w:val="0"/>
        <w:autoSpaceDN w:val="0"/>
        <w:adjustRightInd w:val="0"/>
        <w:spacing w:before="0" w:after="0" w:line="240" w:lineRule="auto"/>
        <w:ind w:left="-720"/>
      </w:pPr>
      <w:r w:rsidRPr="000F452A">
        <w:rPr>
          <w:b/>
          <w:bCs/>
        </w:rPr>
        <w:t xml:space="preserve">2)  Adding New column for Year only. </w:t>
      </w:r>
    </w:p>
    <w:p w14:paraId="2BB41B1D" w14:textId="77777777" w:rsidR="000F452A" w:rsidRDefault="000F452A" w:rsidP="000F452A">
      <w:pPr>
        <w:autoSpaceDE w:val="0"/>
        <w:autoSpaceDN w:val="0"/>
        <w:adjustRightInd w:val="0"/>
        <w:spacing w:before="0" w:after="0" w:line="240" w:lineRule="auto"/>
      </w:pPr>
    </w:p>
    <w:p w14:paraId="4E218241" w14:textId="66D59B4F" w:rsidR="000F452A" w:rsidRDefault="000F452A" w:rsidP="000F452A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--Adding a new column to table for Year</w:t>
      </w:r>
    </w:p>
    <w:p w14:paraId="768ECEFA" w14:textId="77777777" w:rsidR="000F452A" w:rsidRDefault="000F452A" w:rsidP="000F452A">
      <w:pPr>
        <w:autoSpaceDE w:val="0"/>
        <w:autoSpaceDN w:val="0"/>
        <w:adjustRightInd w:val="0"/>
        <w:spacing w:before="0"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</w:t>
      </w:r>
    </w:p>
    <w:p w14:paraId="5FA74514" w14:textId="77777777" w:rsidR="000F452A" w:rsidRDefault="000F452A" w:rsidP="000F452A">
      <w:pPr>
        <w:autoSpaceDE w:val="0"/>
        <w:autoSpaceDN w:val="0"/>
        <w:adjustRightInd w:val="0"/>
        <w:spacing w:before="0"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SMALLINT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F11FEA3" w14:textId="77777777" w:rsidR="000F452A" w:rsidRDefault="000F452A" w:rsidP="000F452A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60627C0B" w14:textId="77777777" w:rsidR="000F452A" w:rsidRDefault="000F452A" w:rsidP="000F452A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--Adding Year values to Year column</w:t>
      </w:r>
    </w:p>
    <w:p w14:paraId="3D3DA11E" w14:textId="77777777" w:rsidR="000F452A" w:rsidRDefault="000F452A" w:rsidP="000F452A">
      <w:pPr>
        <w:autoSpaceDE w:val="0"/>
        <w:autoSpaceDN w:val="0"/>
        <w:adjustRightInd w:val="0"/>
        <w:spacing w:before="0"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</w:t>
      </w:r>
    </w:p>
    <w:p w14:paraId="005ABDB1" w14:textId="77777777" w:rsidR="000F452A" w:rsidRDefault="000F452A" w:rsidP="000F452A">
      <w:pPr>
        <w:autoSpaceDE w:val="0"/>
        <w:autoSpaceDN w:val="0"/>
        <w:adjustRightInd w:val="0"/>
        <w:spacing w:before="0"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DATEPART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DATE_CONVERTED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42BCED9" w14:textId="77777777" w:rsidR="000F452A" w:rsidRPr="000F452A" w:rsidRDefault="000F452A" w:rsidP="000F452A">
      <w:pPr>
        <w:autoSpaceDE w:val="0"/>
        <w:autoSpaceDN w:val="0"/>
        <w:adjustRightInd w:val="0"/>
        <w:spacing w:before="0"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255DB628" w14:textId="0FAB205F" w:rsidR="00064466" w:rsidRDefault="00064466" w:rsidP="00064466"/>
    <w:p w14:paraId="1721E4EA" w14:textId="79C2A6AC" w:rsidR="00064466" w:rsidRDefault="00DD6C0D" w:rsidP="00064466">
      <w:r>
        <w:t xml:space="preserve">DATA PROFILE </w:t>
      </w:r>
      <w:r w:rsidR="00064466">
        <w:t xml:space="preserve">FINAL NOTES:  </w:t>
      </w:r>
    </w:p>
    <w:p w14:paraId="55332501" w14:textId="0FB4ACDE" w:rsidR="00DD6C0D" w:rsidRPr="00DD6C0D" w:rsidRDefault="00064466" w:rsidP="00DD6C0D">
      <w:r>
        <w:lastRenderedPageBreak/>
        <w:t xml:space="preserve">1. Those names including gram in them will not make a difference when filtering for top 100 Names, therefore, going to leave names as is. </w:t>
      </w:r>
    </w:p>
    <w:p w14:paraId="602DBFF0" w14:textId="03519D3C" w:rsidR="00064466" w:rsidRDefault="00064466" w:rsidP="00DD6C0D">
      <w:pPr>
        <w:rPr>
          <w:color w:val="000000"/>
        </w:rPr>
      </w:pPr>
      <w:r>
        <w:t>2. Leaving Address alone since it's not delimited</w:t>
      </w:r>
      <w:r w:rsidR="00DD6C0D">
        <w:t xml:space="preserve"> and messy.  Due to time constraints leaving as is and will not use Address in the evaluation. </w:t>
      </w:r>
      <w:r>
        <w:t xml:space="preserve">   </w:t>
      </w:r>
    </w:p>
    <w:p w14:paraId="7D6B208D" w14:textId="06E2E91E" w:rsidR="004E421F" w:rsidRPr="00613D64" w:rsidRDefault="004E421F" w:rsidP="004E421F">
      <w:pPr>
        <w:pStyle w:val="Heading1"/>
        <w:ind w:hanging="720"/>
        <w:rPr>
          <w:b/>
          <w:bCs/>
        </w:rPr>
      </w:pPr>
      <w:bookmarkStart w:id="24" w:name="_Toc119937180"/>
      <w:bookmarkStart w:id="25" w:name="_Hlk118977621"/>
      <w:r w:rsidRPr="00613D64">
        <w:rPr>
          <w:b/>
          <w:bCs/>
        </w:rPr>
        <w:t>SQL Queries</w:t>
      </w:r>
      <w:r w:rsidR="00613D64">
        <w:rPr>
          <w:b/>
          <w:bCs/>
        </w:rPr>
        <w:t xml:space="preserve"> and</w:t>
      </w:r>
      <w:r w:rsidR="00FC320C" w:rsidRPr="00613D64">
        <w:rPr>
          <w:b/>
          <w:bCs/>
        </w:rPr>
        <w:t xml:space="preserve"> Answers</w:t>
      </w:r>
      <w:bookmarkEnd w:id="24"/>
    </w:p>
    <w:p w14:paraId="35EBABC3" w14:textId="77777777" w:rsidR="00DC3010" w:rsidRPr="004E421F" w:rsidRDefault="00DC3010" w:rsidP="00DC3010">
      <w:pPr>
        <w:pStyle w:val="Heading2"/>
        <w:numPr>
          <w:ilvl w:val="0"/>
          <w:numId w:val="33"/>
        </w:numPr>
        <w:ind w:left="-360"/>
      </w:pPr>
      <w:bookmarkStart w:id="26" w:name="_Toc119937181"/>
      <w:r w:rsidRPr="004E421F">
        <w:t>What months are intakes the highest/lowest for ALL intakes?</w:t>
      </w:r>
      <w:bookmarkEnd w:id="26"/>
      <w:r>
        <w:t xml:space="preserve"> </w:t>
      </w:r>
    </w:p>
    <w:p w14:paraId="123E271E" w14:textId="1349706F" w:rsidR="004E421F" w:rsidRDefault="004E421F" w:rsidP="004E421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  <w:sectPr w:rsidR="004E421F" w:rsidSect="00064466">
          <w:type w:val="continuous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756F6923" w14:textId="77777777" w:rsidR="004E421F" w:rsidRDefault="004E421F" w:rsidP="0075745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  <w:sectPr w:rsidR="004E421F" w:rsidSect="004E421F">
          <w:type w:val="continuous"/>
          <w:pgSz w:w="12240" w:h="15840"/>
          <w:pgMar w:top="1440" w:right="1440" w:bottom="1440" w:left="1440" w:header="720" w:footer="720" w:gutter="0"/>
          <w:pgNumType w:start="0"/>
          <w:cols w:num="2" w:space="720"/>
          <w:titlePg/>
          <w:docGrid w:linePitch="360"/>
        </w:sectPr>
      </w:pPr>
    </w:p>
    <w:p w14:paraId="179E510F" w14:textId="33056309" w:rsidR="00AC45CB" w:rsidRDefault="00AC45CB" w:rsidP="00AC45C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--Busiest intake month by count</w:t>
      </w:r>
    </w:p>
    <w:p w14:paraId="2F986938" w14:textId="04E32467" w:rsidR="00AC45CB" w:rsidRDefault="00AC45CB" w:rsidP="00AC45C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CTE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050948BD" w14:textId="77777777" w:rsidR="00AC45CB" w:rsidRDefault="00AC45CB" w:rsidP="00AC45C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0382166" w14:textId="18F82C55" w:rsidR="00AC45CB" w:rsidRDefault="00AC45CB" w:rsidP="00AC45C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DATEPART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Date_Converted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Intake_Month</w:t>
      </w:r>
      <w:proofErr w:type="spellEnd"/>
    </w:p>
    <w:p w14:paraId="14661C60" w14:textId="77777777" w:rsidR="00AC45CB" w:rsidRDefault="00AC45CB" w:rsidP="00AC45C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Intakes</w:t>
      </w:r>
    </w:p>
    <w:p w14:paraId="457D37D0" w14:textId="77777777" w:rsidR="00AC45CB" w:rsidRDefault="00AC45CB" w:rsidP="00AC45C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FD3098A" w14:textId="77777777" w:rsidR="00AC45CB" w:rsidRDefault="00AC45CB" w:rsidP="00AC45C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21F151" w14:textId="77777777" w:rsidR="00AC45CB" w:rsidRDefault="00AC45CB" w:rsidP="00AC45C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</w:p>
    <w:p w14:paraId="47335F68" w14:textId="77777777" w:rsidR="00AC45CB" w:rsidRDefault="00AC45CB" w:rsidP="00AC45C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Intake_Month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Top_Month_Count</w:t>
      </w:r>
      <w:proofErr w:type="spellEnd"/>
    </w:p>
    <w:p w14:paraId="18DFEE5A" w14:textId="77777777" w:rsidR="00AC45CB" w:rsidRDefault="00AC45CB" w:rsidP="00AC45C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CTE</w:t>
      </w:r>
    </w:p>
    <w:p w14:paraId="61C7B6CE" w14:textId="77777777" w:rsidR="00AC45CB" w:rsidRDefault="00AC45CB" w:rsidP="00AC45C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Intake_Month</w:t>
      </w:r>
      <w:proofErr w:type="spellEnd"/>
    </w:p>
    <w:p w14:paraId="45BCDAF2" w14:textId="77777777" w:rsidR="00AC45CB" w:rsidRDefault="00AC45CB" w:rsidP="00AC45C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Top_Month_Count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9285525" w14:textId="77777777" w:rsidR="00AC45CB" w:rsidRDefault="00AC45CB" w:rsidP="00AC45C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57677A" w14:textId="03A6B28C" w:rsidR="00AC45CB" w:rsidRDefault="00AC45CB" w:rsidP="00AC45C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--Slowest month by count</w:t>
      </w:r>
    </w:p>
    <w:p w14:paraId="032970B1" w14:textId="77777777" w:rsidR="00AC45CB" w:rsidRDefault="00AC45CB" w:rsidP="00AC45C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CTE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67D4E0B5" w14:textId="77777777" w:rsidR="00AC45CB" w:rsidRDefault="00AC45CB" w:rsidP="00AC45C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CBD789D" w14:textId="77777777" w:rsidR="00AC45CB" w:rsidRDefault="00AC45CB" w:rsidP="00AC45C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DATEPART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Date_Converted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Intake_Month</w:t>
      </w:r>
      <w:proofErr w:type="spellEnd"/>
    </w:p>
    <w:p w14:paraId="3BC90F5A" w14:textId="77777777" w:rsidR="00AC45CB" w:rsidRDefault="00AC45CB" w:rsidP="00AC45C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Intakes</w:t>
      </w:r>
    </w:p>
    <w:p w14:paraId="70044BD1" w14:textId="77777777" w:rsidR="00AC45CB" w:rsidRDefault="00AC45CB" w:rsidP="00AC45C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FDD7EB1" w14:textId="77777777" w:rsidR="00AC45CB" w:rsidRDefault="00AC45CB" w:rsidP="00AC45C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52508D" w14:textId="77777777" w:rsidR="00AC45CB" w:rsidRDefault="00AC45CB" w:rsidP="00AC45C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</w:p>
    <w:p w14:paraId="33E8FBA1" w14:textId="77777777" w:rsidR="00AC45CB" w:rsidRDefault="00AC45CB" w:rsidP="00AC45C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Intake_Month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Lowest_Month_Count</w:t>
      </w:r>
      <w:proofErr w:type="spellEnd"/>
    </w:p>
    <w:p w14:paraId="0C0A1121" w14:textId="77777777" w:rsidR="00AC45CB" w:rsidRDefault="00AC45CB" w:rsidP="00AC45C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CTE</w:t>
      </w:r>
    </w:p>
    <w:p w14:paraId="793FD6F5" w14:textId="77777777" w:rsidR="00AC45CB" w:rsidRDefault="00AC45CB" w:rsidP="00AC45C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Intake_Month</w:t>
      </w:r>
      <w:proofErr w:type="spellEnd"/>
    </w:p>
    <w:p w14:paraId="21266925" w14:textId="545F1CB8" w:rsidR="00AC45CB" w:rsidRDefault="00AC45CB" w:rsidP="00AC45C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Lowest_Month_Count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asc</w:t>
      </w:r>
      <w:proofErr w:type="spellEnd"/>
      <w:r w:rsidR="00757458">
        <w:rPr>
          <w:rFonts w:ascii="Consolas" w:hAnsi="Consolas" w:cs="Consolas"/>
          <w:color w:val="0000FF"/>
          <w:sz w:val="19"/>
          <w:szCs w:val="19"/>
        </w:rPr>
        <w:t>;</w:t>
      </w:r>
    </w:p>
    <w:p w14:paraId="2634666F" w14:textId="77777777" w:rsidR="00AC45CB" w:rsidRDefault="00AC45CB" w:rsidP="002F743D">
      <w:pPr>
        <w:sectPr w:rsidR="00AC45CB" w:rsidSect="00AC45CB">
          <w:type w:val="continuous"/>
          <w:pgSz w:w="12240" w:h="15840"/>
          <w:pgMar w:top="1440" w:right="1440" w:bottom="1440" w:left="1440" w:header="720" w:footer="720" w:gutter="0"/>
          <w:pgNumType w:start="0"/>
          <w:cols w:num="2" w:space="720"/>
          <w:titlePg/>
          <w:docGrid w:linePitch="360"/>
        </w:sectPr>
      </w:pPr>
    </w:p>
    <w:p w14:paraId="1F70BC84" w14:textId="77777777" w:rsidR="00AC45CB" w:rsidRDefault="00AC45CB" w:rsidP="002F743D">
      <w:r>
        <w:rPr>
          <w:noProof/>
        </w:rPr>
        <w:drawing>
          <wp:inline distT="0" distB="0" distL="0" distR="0" wp14:anchorId="160F861E" wp14:editId="6C98E804">
            <wp:extent cx="1905000" cy="704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03C6" w14:textId="77777777" w:rsidR="00757458" w:rsidRDefault="00757458" w:rsidP="0075745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bookmarkStart w:id="27" w:name="_Hlk119001114"/>
      <w:r>
        <w:rPr>
          <w:rFonts w:ascii="Consolas" w:hAnsi="Consolas" w:cs="Consolas"/>
          <w:color w:val="008000"/>
          <w:sz w:val="19"/>
          <w:szCs w:val="19"/>
        </w:rPr>
        <w:t>--Busiest intake month by count</w:t>
      </w:r>
    </w:p>
    <w:p w14:paraId="7675D8E3" w14:textId="1EBC3B9E" w:rsidR="00AC45CB" w:rsidRPr="00757458" w:rsidRDefault="00757458" w:rsidP="00757458">
      <w:pPr>
        <w:ind w:firstLine="720"/>
        <w:rPr>
          <w:color w:val="008000"/>
        </w:rPr>
      </w:pPr>
      <w:r w:rsidRPr="00757458">
        <w:rPr>
          <w:color w:val="008000"/>
        </w:rPr>
        <w:t xml:space="preserve">* May, June, </w:t>
      </w:r>
      <w:r w:rsidR="00E638E6">
        <w:rPr>
          <w:color w:val="008000"/>
        </w:rPr>
        <w:t>October</w:t>
      </w:r>
    </w:p>
    <w:bookmarkEnd w:id="27"/>
    <w:p w14:paraId="773C8DB1" w14:textId="77777777" w:rsidR="00AC45CB" w:rsidRDefault="00AC45CB" w:rsidP="002F743D">
      <w:r>
        <w:rPr>
          <w:noProof/>
        </w:rPr>
        <w:drawing>
          <wp:inline distT="0" distB="0" distL="0" distR="0" wp14:anchorId="5638533C" wp14:editId="05B611E2">
            <wp:extent cx="1992702" cy="751792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7294" cy="75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2300" w14:textId="65882F38" w:rsidR="00757458" w:rsidRDefault="00757458" w:rsidP="0075745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--Least busy intake month by count</w:t>
      </w:r>
    </w:p>
    <w:p w14:paraId="26663737" w14:textId="13836D6F" w:rsidR="00757458" w:rsidRPr="00757458" w:rsidRDefault="00757458" w:rsidP="00757458">
      <w:pPr>
        <w:ind w:firstLine="720"/>
        <w:rPr>
          <w:color w:val="008000"/>
        </w:rPr>
      </w:pPr>
      <w:r w:rsidRPr="00757458">
        <w:rPr>
          <w:color w:val="008000"/>
        </w:rPr>
        <w:t>* February, March, January</w:t>
      </w:r>
    </w:p>
    <w:p w14:paraId="4A30B443" w14:textId="41F474B2" w:rsidR="00757458" w:rsidRDefault="00757458" w:rsidP="00757458">
      <w:pPr>
        <w:pStyle w:val="ListParagraph"/>
        <w:numPr>
          <w:ilvl w:val="0"/>
          <w:numId w:val="23"/>
        </w:numPr>
        <w:sectPr w:rsidR="00757458" w:rsidSect="002F743D">
          <w:type w:val="continuous"/>
          <w:pgSz w:w="12240" w:h="15840"/>
          <w:pgMar w:top="1440" w:right="1440" w:bottom="1440" w:left="1440" w:header="720" w:footer="720" w:gutter="0"/>
          <w:pgNumType w:start="0"/>
          <w:cols w:num="2" w:space="720"/>
          <w:titlePg/>
          <w:docGrid w:linePitch="360"/>
        </w:sectPr>
      </w:pPr>
    </w:p>
    <w:p w14:paraId="7704A73C" w14:textId="35D95688" w:rsidR="00DC3010" w:rsidRDefault="00822E93" w:rsidP="00FC320C">
      <w:pPr>
        <w:pStyle w:val="Heading2"/>
        <w:numPr>
          <w:ilvl w:val="0"/>
          <w:numId w:val="33"/>
        </w:numPr>
        <w:ind w:left="-360"/>
      </w:pPr>
      <w:bookmarkStart w:id="28" w:name="_Toc119937182"/>
      <w:r>
        <w:t>What months are the busiest and slowest for adoptions?</w:t>
      </w:r>
      <w:bookmarkEnd w:id="28"/>
      <w:r>
        <w:t xml:space="preserve"> </w:t>
      </w:r>
    </w:p>
    <w:p w14:paraId="5DF098C4" w14:textId="7526F980" w:rsidR="00DC3010" w:rsidRPr="00DC3010" w:rsidRDefault="00DC3010" w:rsidP="00DC301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br/>
      </w:r>
      <w:r w:rsidRPr="00DC3010">
        <w:rPr>
          <w:rFonts w:ascii="Consolas" w:hAnsi="Consolas" w:cs="Consolas"/>
          <w:color w:val="008000"/>
          <w:sz w:val="19"/>
          <w:szCs w:val="19"/>
        </w:rPr>
        <w:t xml:space="preserve">--Busiest </w:t>
      </w:r>
      <w:r>
        <w:rPr>
          <w:rFonts w:ascii="Consolas" w:hAnsi="Consolas" w:cs="Consolas"/>
          <w:color w:val="008000"/>
          <w:sz w:val="19"/>
          <w:szCs w:val="19"/>
        </w:rPr>
        <w:t>Adoption Month</w:t>
      </w:r>
    </w:p>
    <w:p w14:paraId="2C25845A" w14:textId="4C353464" w:rsidR="00DC3010" w:rsidRDefault="00DC3010" w:rsidP="00DC3010">
      <w:pPr>
        <w:autoSpaceDE w:val="0"/>
        <w:autoSpaceDN w:val="0"/>
        <w:adjustRightInd w:val="0"/>
        <w:spacing w:before="0" w:after="0" w:line="240" w:lineRule="auto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CTE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3653419E" w14:textId="2E3078E3" w:rsidR="00DC3010" w:rsidRDefault="00DC3010" w:rsidP="00DC3010">
      <w:pPr>
        <w:autoSpaceDE w:val="0"/>
        <w:autoSpaceDN w:val="0"/>
        <w:adjustRightInd w:val="0"/>
        <w:spacing w:before="0" w:after="0" w:line="240" w:lineRule="auto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3092AD5" w14:textId="7C2A0A99" w:rsidR="00DC3010" w:rsidRDefault="00DC3010" w:rsidP="00DC3010">
      <w:pPr>
        <w:autoSpaceDE w:val="0"/>
        <w:autoSpaceDN w:val="0"/>
        <w:adjustRightInd w:val="0"/>
        <w:spacing w:before="0" w:after="0" w:line="240" w:lineRule="auto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DATEPART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Date_Converted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Intake_Month</w:t>
      </w:r>
      <w:proofErr w:type="spellEnd"/>
    </w:p>
    <w:p w14:paraId="01BCFE75" w14:textId="73E588E3" w:rsidR="00DC3010" w:rsidRDefault="00DC3010" w:rsidP="00DC3010">
      <w:pPr>
        <w:autoSpaceDE w:val="0"/>
        <w:autoSpaceDN w:val="0"/>
        <w:adjustRightInd w:val="0"/>
        <w:spacing w:before="0" w:after="0" w:line="240" w:lineRule="auto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</w:t>
      </w:r>
    </w:p>
    <w:p w14:paraId="4A7A7025" w14:textId="47C16FAA" w:rsidR="00DC3010" w:rsidRDefault="00DC3010" w:rsidP="00DC3010">
      <w:pPr>
        <w:autoSpaceDE w:val="0"/>
        <w:autoSpaceDN w:val="0"/>
        <w:adjustRightInd w:val="0"/>
        <w:spacing w:before="0" w:after="0" w:line="240" w:lineRule="auto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62D2AA3" w14:textId="77777777" w:rsidR="00DC3010" w:rsidRDefault="00DC3010" w:rsidP="00DC3010">
      <w:pPr>
        <w:autoSpaceDE w:val="0"/>
        <w:autoSpaceDN w:val="0"/>
        <w:adjustRightInd w:val="0"/>
        <w:spacing w:before="0" w:after="0" w:line="240" w:lineRule="auto"/>
        <w:contextualSpacing/>
        <w:rPr>
          <w:rFonts w:ascii="Consolas" w:hAnsi="Consolas" w:cs="Consolas"/>
          <w:color w:val="000000"/>
          <w:sz w:val="19"/>
          <w:szCs w:val="19"/>
        </w:rPr>
      </w:pPr>
    </w:p>
    <w:p w14:paraId="1DC98EFA" w14:textId="1AD31B72" w:rsidR="00DC3010" w:rsidRDefault="00DC3010" w:rsidP="00DC3010">
      <w:pPr>
        <w:autoSpaceDE w:val="0"/>
        <w:autoSpaceDN w:val="0"/>
        <w:adjustRightInd w:val="0"/>
        <w:spacing w:before="0" w:after="0" w:line="240" w:lineRule="auto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A6677">
        <w:rPr>
          <w:rFonts w:ascii="Consolas" w:hAnsi="Consolas" w:cs="Consolas"/>
          <w:color w:val="000000"/>
          <w:sz w:val="19"/>
          <w:szCs w:val="19"/>
        </w:rPr>
        <w:t>Top 3</w:t>
      </w:r>
    </w:p>
    <w:p w14:paraId="587EC58A" w14:textId="1F8589A3" w:rsidR="00DC3010" w:rsidRDefault="00DC3010" w:rsidP="00DC3010">
      <w:pPr>
        <w:autoSpaceDE w:val="0"/>
        <w:autoSpaceDN w:val="0"/>
        <w:adjustRightInd w:val="0"/>
        <w:spacing w:before="0" w:after="0" w:line="240" w:lineRule="auto"/>
        <w:contextualSpacing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Intake_Month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Month_Count</w:t>
      </w:r>
      <w:proofErr w:type="spellEnd"/>
    </w:p>
    <w:p w14:paraId="126D2C3B" w14:textId="60FDE4F1" w:rsidR="00DC3010" w:rsidRDefault="00DC3010" w:rsidP="00DC3010">
      <w:pPr>
        <w:autoSpaceDE w:val="0"/>
        <w:autoSpaceDN w:val="0"/>
        <w:adjustRightInd w:val="0"/>
        <w:spacing w:before="0" w:after="0" w:line="240" w:lineRule="auto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CTE</w:t>
      </w:r>
    </w:p>
    <w:p w14:paraId="014698E5" w14:textId="0744CA45" w:rsidR="00DC3010" w:rsidRDefault="00DC3010" w:rsidP="00DC3010">
      <w:pPr>
        <w:autoSpaceDE w:val="0"/>
        <w:autoSpaceDN w:val="0"/>
        <w:adjustRightInd w:val="0"/>
        <w:spacing w:before="0" w:after="0" w:line="240" w:lineRule="auto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'Adoption'</w:t>
      </w:r>
    </w:p>
    <w:p w14:paraId="0C644B48" w14:textId="75106EF0" w:rsidR="00DC3010" w:rsidRDefault="00DC3010" w:rsidP="00DC3010">
      <w:pPr>
        <w:autoSpaceDE w:val="0"/>
        <w:autoSpaceDN w:val="0"/>
        <w:adjustRightInd w:val="0"/>
        <w:spacing w:before="0" w:after="0" w:line="240" w:lineRule="auto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Intake_Month</w:t>
      </w:r>
      <w:proofErr w:type="spellEnd"/>
    </w:p>
    <w:p w14:paraId="144EDB6F" w14:textId="733E9AB5" w:rsidR="00DC3010" w:rsidRDefault="00DC3010" w:rsidP="00DC3010">
      <w:pPr>
        <w:contextualSpacing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Month_Count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43C211A8" w14:textId="64F42756" w:rsidR="00DC3010" w:rsidRDefault="00DC3010" w:rsidP="00DC3010">
      <w:pPr>
        <w:contextualSpacing/>
        <w:rPr>
          <w:rFonts w:ascii="Consolas" w:hAnsi="Consolas" w:cs="Consolas"/>
          <w:color w:val="0000FF"/>
          <w:sz w:val="19"/>
          <w:szCs w:val="19"/>
        </w:rPr>
      </w:pPr>
    </w:p>
    <w:p w14:paraId="0595FD37" w14:textId="445C2181" w:rsidR="007A6677" w:rsidRDefault="007A6677" w:rsidP="00DC3010">
      <w:pPr>
        <w:contextualSpacing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1D7E38E4" wp14:editId="0E59534E">
            <wp:extent cx="1733550" cy="6477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CA8B" w14:textId="77777777" w:rsidR="007A6677" w:rsidRDefault="007A6677" w:rsidP="00DC3010">
      <w:pPr>
        <w:contextualSpacing/>
        <w:rPr>
          <w:rFonts w:ascii="Consolas" w:hAnsi="Consolas" w:cs="Consolas"/>
          <w:color w:val="0000FF"/>
          <w:sz w:val="19"/>
          <w:szCs w:val="19"/>
        </w:rPr>
      </w:pPr>
    </w:p>
    <w:p w14:paraId="5A62039B" w14:textId="65E03C86" w:rsidR="00DC3010" w:rsidRPr="00DC3010" w:rsidRDefault="00DC3010" w:rsidP="00DC301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C3010">
        <w:rPr>
          <w:rFonts w:ascii="Consolas" w:hAnsi="Consolas" w:cs="Consolas"/>
          <w:color w:val="008000"/>
          <w:sz w:val="19"/>
          <w:szCs w:val="19"/>
        </w:rPr>
        <w:t>--</w:t>
      </w:r>
      <w:r w:rsidR="007A6677">
        <w:rPr>
          <w:rFonts w:ascii="Consolas" w:hAnsi="Consolas" w:cs="Consolas"/>
          <w:color w:val="008000"/>
          <w:sz w:val="19"/>
          <w:szCs w:val="19"/>
        </w:rPr>
        <w:t xml:space="preserve">Least Busy </w:t>
      </w:r>
      <w:r>
        <w:rPr>
          <w:rFonts w:ascii="Consolas" w:hAnsi="Consolas" w:cs="Consolas"/>
          <w:color w:val="008000"/>
          <w:sz w:val="19"/>
          <w:szCs w:val="19"/>
        </w:rPr>
        <w:t>Adoption Month</w:t>
      </w:r>
      <w:r w:rsidR="007A6677">
        <w:rPr>
          <w:rFonts w:ascii="Consolas" w:hAnsi="Consolas" w:cs="Consolas"/>
          <w:color w:val="008000"/>
          <w:sz w:val="19"/>
          <w:szCs w:val="19"/>
        </w:rPr>
        <w:t>s</w:t>
      </w:r>
    </w:p>
    <w:p w14:paraId="7D314106" w14:textId="77777777" w:rsidR="00DC3010" w:rsidRDefault="00DC3010" w:rsidP="00DC3010">
      <w:pPr>
        <w:autoSpaceDE w:val="0"/>
        <w:autoSpaceDN w:val="0"/>
        <w:adjustRightInd w:val="0"/>
        <w:spacing w:before="0" w:after="0" w:line="240" w:lineRule="auto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CTE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65987CB6" w14:textId="77777777" w:rsidR="00DC3010" w:rsidRDefault="00DC3010" w:rsidP="00DC3010">
      <w:pPr>
        <w:autoSpaceDE w:val="0"/>
        <w:autoSpaceDN w:val="0"/>
        <w:adjustRightInd w:val="0"/>
        <w:spacing w:before="0" w:after="0" w:line="240" w:lineRule="auto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5F543EF" w14:textId="77777777" w:rsidR="00DC3010" w:rsidRDefault="00DC3010" w:rsidP="00DC3010">
      <w:pPr>
        <w:autoSpaceDE w:val="0"/>
        <w:autoSpaceDN w:val="0"/>
        <w:adjustRightInd w:val="0"/>
        <w:spacing w:before="0" w:after="0" w:line="240" w:lineRule="auto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DATEPART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Date_Converted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Intake_Month</w:t>
      </w:r>
      <w:proofErr w:type="spellEnd"/>
    </w:p>
    <w:p w14:paraId="4D3BFE4A" w14:textId="77777777" w:rsidR="00DC3010" w:rsidRDefault="00DC3010" w:rsidP="00DC3010">
      <w:pPr>
        <w:autoSpaceDE w:val="0"/>
        <w:autoSpaceDN w:val="0"/>
        <w:adjustRightInd w:val="0"/>
        <w:spacing w:before="0" w:after="0" w:line="240" w:lineRule="auto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</w:t>
      </w:r>
    </w:p>
    <w:p w14:paraId="11974E41" w14:textId="77777777" w:rsidR="00DC3010" w:rsidRDefault="00DC3010" w:rsidP="00DC3010">
      <w:pPr>
        <w:autoSpaceDE w:val="0"/>
        <w:autoSpaceDN w:val="0"/>
        <w:adjustRightInd w:val="0"/>
        <w:spacing w:before="0" w:after="0" w:line="240" w:lineRule="auto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4A1C045" w14:textId="77777777" w:rsidR="00DC3010" w:rsidRDefault="00DC3010" w:rsidP="00DC3010">
      <w:pPr>
        <w:autoSpaceDE w:val="0"/>
        <w:autoSpaceDN w:val="0"/>
        <w:adjustRightInd w:val="0"/>
        <w:spacing w:before="0" w:after="0" w:line="240" w:lineRule="auto"/>
        <w:contextualSpacing/>
        <w:rPr>
          <w:rFonts w:ascii="Consolas" w:hAnsi="Consolas" w:cs="Consolas"/>
          <w:color w:val="000000"/>
          <w:sz w:val="19"/>
          <w:szCs w:val="19"/>
        </w:rPr>
      </w:pPr>
    </w:p>
    <w:p w14:paraId="7C59FACB" w14:textId="5629AA5F" w:rsidR="00DC3010" w:rsidRDefault="00DC3010" w:rsidP="00DC3010">
      <w:pPr>
        <w:autoSpaceDE w:val="0"/>
        <w:autoSpaceDN w:val="0"/>
        <w:adjustRightInd w:val="0"/>
        <w:spacing w:before="0" w:after="0" w:line="240" w:lineRule="auto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A6677">
        <w:rPr>
          <w:rFonts w:ascii="Consolas" w:hAnsi="Consolas" w:cs="Consolas"/>
          <w:color w:val="000000"/>
          <w:sz w:val="19"/>
          <w:szCs w:val="19"/>
        </w:rPr>
        <w:t>Top 3</w:t>
      </w:r>
    </w:p>
    <w:p w14:paraId="22F734F6" w14:textId="77777777" w:rsidR="00DC3010" w:rsidRDefault="00DC3010" w:rsidP="00DC3010">
      <w:pPr>
        <w:autoSpaceDE w:val="0"/>
        <w:autoSpaceDN w:val="0"/>
        <w:adjustRightInd w:val="0"/>
        <w:spacing w:before="0" w:after="0" w:line="240" w:lineRule="auto"/>
        <w:contextualSpacing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Intake_Month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Month_Count</w:t>
      </w:r>
      <w:proofErr w:type="spellEnd"/>
    </w:p>
    <w:p w14:paraId="00B7748C" w14:textId="77777777" w:rsidR="00DC3010" w:rsidRDefault="00DC3010" w:rsidP="00DC3010">
      <w:pPr>
        <w:autoSpaceDE w:val="0"/>
        <w:autoSpaceDN w:val="0"/>
        <w:adjustRightInd w:val="0"/>
        <w:spacing w:before="0" w:after="0" w:line="240" w:lineRule="auto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CTE</w:t>
      </w:r>
    </w:p>
    <w:p w14:paraId="18FED4A9" w14:textId="77777777" w:rsidR="00DC3010" w:rsidRDefault="00DC3010" w:rsidP="00DC3010">
      <w:pPr>
        <w:autoSpaceDE w:val="0"/>
        <w:autoSpaceDN w:val="0"/>
        <w:adjustRightInd w:val="0"/>
        <w:spacing w:before="0" w:after="0" w:line="240" w:lineRule="auto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'Adoption'</w:t>
      </w:r>
    </w:p>
    <w:p w14:paraId="03311AE9" w14:textId="77777777" w:rsidR="00DC3010" w:rsidRDefault="00DC3010" w:rsidP="00DC3010">
      <w:pPr>
        <w:autoSpaceDE w:val="0"/>
        <w:autoSpaceDN w:val="0"/>
        <w:adjustRightInd w:val="0"/>
        <w:spacing w:before="0" w:after="0" w:line="240" w:lineRule="auto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Intake_Month</w:t>
      </w:r>
      <w:proofErr w:type="spellEnd"/>
    </w:p>
    <w:p w14:paraId="0DE20E83" w14:textId="774CDFA3" w:rsidR="00DC3010" w:rsidRDefault="00DC3010" w:rsidP="00DC3010">
      <w:pPr>
        <w:contextualSpacing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Month_Count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7A6677">
        <w:rPr>
          <w:rFonts w:ascii="Consolas" w:hAnsi="Consolas" w:cs="Consolas"/>
          <w:color w:val="0000FF"/>
          <w:sz w:val="19"/>
          <w:szCs w:val="19"/>
        </w:rPr>
        <w:t>asc</w:t>
      </w:r>
      <w:proofErr w:type="spellEnd"/>
    </w:p>
    <w:p w14:paraId="5B2C6540" w14:textId="51353DF6" w:rsidR="007A6677" w:rsidRDefault="007A6677" w:rsidP="00DC3010">
      <w:pPr>
        <w:contextualSpacing/>
        <w:rPr>
          <w:rFonts w:ascii="Consolas" w:hAnsi="Consolas" w:cs="Consolas"/>
          <w:color w:val="0000FF"/>
          <w:sz w:val="19"/>
          <w:szCs w:val="19"/>
        </w:rPr>
      </w:pPr>
    </w:p>
    <w:p w14:paraId="0296EDEC" w14:textId="62F8204F" w:rsidR="007A6677" w:rsidRDefault="007A6677" w:rsidP="00DC3010">
      <w:pPr>
        <w:contextualSpacing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63FC4FF0" wp14:editId="619390D6">
            <wp:extent cx="1838325" cy="7905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BF8C" w14:textId="5D24B013" w:rsidR="00DC3010" w:rsidRDefault="00DC3010" w:rsidP="00DC3010">
      <w:pPr>
        <w:contextualSpacing/>
      </w:pPr>
    </w:p>
    <w:p w14:paraId="4D8E131B" w14:textId="2FFE313B" w:rsidR="007A6677" w:rsidRDefault="007A6677" w:rsidP="007A667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--Busiest Adoption Months by Count</w:t>
      </w:r>
    </w:p>
    <w:p w14:paraId="5E7FDB2F" w14:textId="346A3D8B" w:rsidR="007A6677" w:rsidRPr="00757458" w:rsidRDefault="007A6677" w:rsidP="007A6677">
      <w:pPr>
        <w:ind w:firstLine="720"/>
        <w:rPr>
          <w:color w:val="008000"/>
        </w:rPr>
      </w:pPr>
      <w:r w:rsidRPr="00757458">
        <w:rPr>
          <w:color w:val="008000"/>
        </w:rPr>
        <w:t xml:space="preserve">* </w:t>
      </w:r>
      <w:r>
        <w:rPr>
          <w:color w:val="008000"/>
        </w:rPr>
        <w:t>July, December, August</w:t>
      </w:r>
    </w:p>
    <w:p w14:paraId="6A0874E3" w14:textId="4E75F063" w:rsidR="007A6677" w:rsidRDefault="007A6677" w:rsidP="007A667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--Slowest Adoption Months by Count</w:t>
      </w:r>
    </w:p>
    <w:p w14:paraId="617907FF" w14:textId="6335B2A6" w:rsidR="007A6677" w:rsidRPr="00757458" w:rsidRDefault="007A6677" w:rsidP="007A6677">
      <w:pPr>
        <w:ind w:firstLine="720"/>
        <w:rPr>
          <w:color w:val="008000"/>
        </w:rPr>
      </w:pPr>
      <w:r w:rsidRPr="00757458">
        <w:rPr>
          <w:color w:val="008000"/>
        </w:rPr>
        <w:t xml:space="preserve">* </w:t>
      </w:r>
      <w:r>
        <w:rPr>
          <w:color w:val="008000"/>
        </w:rPr>
        <w:t>April, March, May</w:t>
      </w:r>
    </w:p>
    <w:p w14:paraId="6383ACEE" w14:textId="77777777" w:rsidR="007A6677" w:rsidRPr="00DC3010" w:rsidRDefault="007A6677" w:rsidP="00DC3010">
      <w:pPr>
        <w:contextualSpacing/>
      </w:pPr>
    </w:p>
    <w:p w14:paraId="60630C7B" w14:textId="50E4DD25" w:rsidR="002F743D" w:rsidRPr="002F743D" w:rsidRDefault="002F743D" w:rsidP="00FC320C">
      <w:pPr>
        <w:pStyle w:val="Heading2"/>
        <w:numPr>
          <w:ilvl w:val="0"/>
          <w:numId w:val="33"/>
        </w:numPr>
        <w:ind w:left="-360"/>
      </w:pPr>
      <w:bookmarkStart w:id="29" w:name="_Toc119937183"/>
      <w:r w:rsidRPr="004E421F">
        <w:t>What</w:t>
      </w:r>
      <w:r>
        <w:t xml:space="preserve"> time of day are adoptions the highest and lowest?</w:t>
      </w:r>
      <w:bookmarkEnd w:id="29"/>
      <w:r>
        <w:t xml:space="preserve"> </w:t>
      </w:r>
    </w:p>
    <w:p w14:paraId="57EF792C" w14:textId="77777777" w:rsidR="00DC3010" w:rsidRDefault="00DC3010" w:rsidP="00AC45C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  <w:sectPr w:rsidR="00DC3010" w:rsidSect="00064466">
          <w:type w:val="continuous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42AB9201" w14:textId="77777777" w:rsidR="00757458" w:rsidRDefault="00757458" w:rsidP="00AC45C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8E58AB0" w14:textId="7FC4F9AE" w:rsidR="00DC3010" w:rsidRDefault="00DC3010" w:rsidP="00AC45C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  <w:sectPr w:rsidR="00DC3010" w:rsidSect="00DC3010">
          <w:type w:val="continuous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6C376195" w14:textId="77777777" w:rsidR="00757458" w:rsidRDefault="00757458" w:rsidP="00AC45C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7CF144DC" w14:textId="77777777" w:rsidR="00A13272" w:rsidRDefault="00A13272" w:rsidP="00A1327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What time of day are adoptions the highest? </w:t>
      </w:r>
    </w:p>
    <w:p w14:paraId="4EEBB39E" w14:textId="77777777" w:rsidR="00A13272" w:rsidRDefault="00A13272" w:rsidP="00A1327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568C70" w14:textId="77777777" w:rsidR="00A13272" w:rsidRDefault="00A13272" w:rsidP="00A1327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CTE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6A568EEF" w14:textId="77777777" w:rsidR="00A13272" w:rsidRDefault="00A13272" w:rsidP="00A1327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5B65665" w14:textId="77777777" w:rsidR="00A13272" w:rsidRDefault="00A13272" w:rsidP="00A1327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DATEPART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Hour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Time_Converted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Adoption_Hour</w:t>
      </w:r>
      <w:proofErr w:type="spellEnd"/>
    </w:p>
    <w:p w14:paraId="0F1D25EE" w14:textId="77777777" w:rsidR="00A13272" w:rsidRDefault="00A13272" w:rsidP="00A1327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</w:t>
      </w:r>
    </w:p>
    <w:p w14:paraId="6C44C8A4" w14:textId="77777777" w:rsidR="00A13272" w:rsidRDefault="00A13272" w:rsidP="00A1327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5D229BA" w14:textId="77777777" w:rsidR="00A13272" w:rsidRDefault="00A13272" w:rsidP="00A1327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</w:p>
    <w:p w14:paraId="0A9778A6" w14:textId="77777777" w:rsidR="00A13272" w:rsidRDefault="00A13272" w:rsidP="00A1327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Adoption_Hour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Adoption_Hour_Count</w:t>
      </w:r>
      <w:proofErr w:type="spellEnd"/>
    </w:p>
    <w:p w14:paraId="6FFC34FE" w14:textId="77777777" w:rsidR="00A13272" w:rsidRDefault="00A13272" w:rsidP="00A1327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CTE</w:t>
      </w:r>
    </w:p>
    <w:p w14:paraId="3989F96C" w14:textId="77777777" w:rsidR="00A13272" w:rsidRDefault="00A13272" w:rsidP="00A1327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'Adoption'</w:t>
      </w:r>
    </w:p>
    <w:p w14:paraId="7D327587" w14:textId="77777777" w:rsidR="00A13272" w:rsidRDefault="00A13272" w:rsidP="00A1327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Adoption_Hour</w:t>
      </w:r>
      <w:proofErr w:type="spellEnd"/>
    </w:p>
    <w:p w14:paraId="2847720F" w14:textId="0CA2B81F" w:rsidR="00DC3010" w:rsidRDefault="00A13272" w:rsidP="00A1327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Adoption_Hour_Count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597E3096" w14:textId="77777777" w:rsidR="00A13272" w:rsidRDefault="00A13272" w:rsidP="00A1327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11B23F9" w14:textId="77777777" w:rsidR="00A13272" w:rsidRDefault="00A13272" w:rsidP="00AC45C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7B6472F1" w14:textId="293FB8D6" w:rsidR="00AC45CB" w:rsidRDefault="00AC45CB" w:rsidP="00AC45C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--Time of day adoptions are the lowest</w:t>
      </w:r>
      <w:r w:rsidR="00A13272">
        <w:rPr>
          <w:rFonts w:ascii="Consolas" w:hAnsi="Consolas" w:cs="Consolas"/>
          <w:color w:val="008000"/>
          <w:sz w:val="19"/>
          <w:szCs w:val="19"/>
        </w:rPr>
        <w:t>?</w:t>
      </w:r>
    </w:p>
    <w:p w14:paraId="059E9B2F" w14:textId="77777777" w:rsidR="00A13272" w:rsidRDefault="00A13272" w:rsidP="00A1327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CTE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30B40130" w14:textId="77777777" w:rsidR="00A13272" w:rsidRDefault="00A13272" w:rsidP="00A1327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(</w:t>
      </w:r>
    </w:p>
    <w:p w14:paraId="049E613D" w14:textId="77777777" w:rsidR="00A13272" w:rsidRDefault="00A13272" w:rsidP="00A1327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DATEPART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Hour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Time_Converted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Adoption_Hour</w:t>
      </w:r>
      <w:proofErr w:type="spellEnd"/>
    </w:p>
    <w:p w14:paraId="4B05099F" w14:textId="77777777" w:rsidR="00A13272" w:rsidRDefault="00A13272" w:rsidP="00A1327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</w:t>
      </w:r>
    </w:p>
    <w:p w14:paraId="1B4EF5E6" w14:textId="77777777" w:rsidR="00A13272" w:rsidRDefault="00A13272" w:rsidP="00A1327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F3C49ED" w14:textId="77777777" w:rsidR="00A13272" w:rsidRDefault="00A13272" w:rsidP="00A1327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</w:p>
    <w:p w14:paraId="06ECECFB" w14:textId="77777777" w:rsidR="00A13272" w:rsidRDefault="00A13272" w:rsidP="00A1327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Adoption_Hour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Adoption_Hour_Count</w:t>
      </w:r>
      <w:proofErr w:type="spellEnd"/>
    </w:p>
    <w:p w14:paraId="4A4C1188" w14:textId="77777777" w:rsidR="00A13272" w:rsidRDefault="00A13272" w:rsidP="00A1327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CTE</w:t>
      </w:r>
    </w:p>
    <w:p w14:paraId="634958A9" w14:textId="77777777" w:rsidR="00A13272" w:rsidRDefault="00A13272" w:rsidP="00A1327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'Adoption'</w:t>
      </w:r>
    </w:p>
    <w:p w14:paraId="0FDB2576" w14:textId="77777777" w:rsidR="00A13272" w:rsidRDefault="00A13272" w:rsidP="00A1327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Adoption_Hour</w:t>
      </w:r>
      <w:proofErr w:type="spellEnd"/>
    </w:p>
    <w:p w14:paraId="7474D879" w14:textId="6538E014" w:rsidR="002F743D" w:rsidRDefault="00A13272" w:rsidP="00A13272">
      <w:pPr>
        <w:autoSpaceDE w:val="0"/>
        <w:autoSpaceDN w:val="0"/>
        <w:adjustRightInd w:val="0"/>
        <w:spacing w:before="0" w:after="0" w:line="240" w:lineRule="auto"/>
        <w:contextualSpacing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Adoption_Hour_Count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asc</w:t>
      </w:r>
      <w:proofErr w:type="spellEnd"/>
    </w:p>
    <w:p w14:paraId="73E46CBC" w14:textId="1D2C50AD" w:rsidR="00DC3010" w:rsidRDefault="00DC3010" w:rsidP="00AC45CB">
      <w:pPr>
        <w:autoSpaceDE w:val="0"/>
        <w:autoSpaceDN w:val="0"/>
        <w:adjustRightInd w:val="0"/>
        <w:spacing w:before="0" w:after="0" w:line="240" w:lineRule="auto"/>
        <w:contextualSpacing/>
        <w:rPr>
          <w:rFonts w:ascii="Consolas" w:hAnsi="Consolas" w:cs="Consolas"/>
          <w:color w:val="0000FF"/>
          <w:sz w:val="19"/>
          <w:szCs w:val="19"/>
        </w:rPr>
      </w:pPr>
    </w:p>
    <w:p w14:paraId="481FB15F" w14:textId="77777777" w:rsidR="00DC3010" w:rsidRDefault="00DC3010" w:rsidP="00AC45CB">
      <w:pPr>
        <w:autoSpaceDE w:val="0"/>
        <w:autoSpaceDN w:val="0"/>
        <w:adjustRightInd w:val="0"/>
        <w:spacing w:before="0" w:after="0" w:line="240" w:lineRule="auto"/>
        <w:contextualSpacing/>
        <w:rPr>
          <w:rFonts w:ascii="Consolas" w:hAnsi="Consolas" w:cs="Consolas"/>
          <w:color w:val="0000FF"/>
          <w:sz w:val="19"/>
          <w:szCs w:val="19"/>
        </w:rPr>
      </w:pPr>
    </w:p>
    <w:p w14:paraId="3B9C1AB2" w14:textId="77777777" w:rsidR="002F743D" w:rsidRDefault="002F743D" w:rsidP="002F74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  <w:sectPr w:rsidR="002F743D" w:rsidSect="00DC3010">
          <w:type w:val="continuous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206A89B3" w14:textId="6853430C" w:rsidR="00AC45CB" w:rsidRDefault="00CD56BE" w:rsidP="002F74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b/>
          <w:bCs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5D401C11" wp14:editId="21DDF3FF">
            <wp:extent cx="2217420" cy="72476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31468" cy="72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14B9" w14:textId="77777777" w:rsidR="00AC45CB" w:rsidRDefault="00AC45CB" w:rsidP="002F74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b/>
          <w:bCs/>
          <w:color w:val="008000"/>
          <w:sz w:val="19"/>
          <w:szCs w:val="19"/>
        </w:rPr>
      </w:pPr>
    </w:p>
    <w:p w14:paraId="22D70E58" w14:textId="071BD853" w:rsidR="002F743D" w:rsidRPr="002F743D" w:rsidRDefault="004B78B1" w:rsidP="002F74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>
        <w:rPr>
          <w:rFonts w:ascii="Consolas" w:hAnsi="Consolas" w:cs="Consolas"/>
          <w:b/>
          <w:bCs/>
          <w:color w:val="008000"/>
          <w:sz w:val="19"/>
          <w:szCs w:val="19"/>
        </w:rPr>
        <w:t>Busiest Hour</w:t>
      </w:r>
      <w:r w:rsidR="002F743D">
        <w:rPr>
          <w:rFonts w:ascii="Consolas" w:hAnsi="Consolas" w:cs="Consolas"/>
          <w:b/>
          <w:bCs/>
          <w:color w:val="008000"/>
          <w:sz w:val="19"/>
          <w:szCs w:val="19"/>
        </w:rPr>
        <w:t>:</w:t>
      </w:r>
      <w:r w:rsidR="002F743D" w:rsidRPr="002F743D">
        <w:rPr>
          <w:rFonts w:ascii="Consolas" w:hAnsi="Consolas" w:cs="Consolas"/>
          <w:b/>
          <w:bCs/>
          <w:color w:val="008000"/>
          <w:sz w:val="19"/>
          <w:szCs w:val="19"/>
        </w:rPr>
        <w:t xml:space="preserve"> </w:t>
      </w:r>
    </w:p>
    <w:p w14:paraId="2F4E1C70" w14:textId="04865877" w:rsidR="002F743D" w:rsidRDefault="002F743D" w:rsidP="002F74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 w:rsidRPr="002F743D">
        <w:rPr>
          <w:rFonts w:ascii="Consolas" w:hAnsi="Consolas" w:cs="Consolas"/>
          <w:b/>
          <w:bCs/>
          <w:color w:val="008000"/>
          <w:sz w:val="19"/>
          <w:szCs w:val="19"/>
        </w:rPr>
        <w:t>5pm</w:t>
      </w:r>
      <w:r>
        <w:rPr>
          <w:rFonts w:ascii="Consolas" w:hAnsi="Consolas" w:cs="Consolas"/>
          <w:color w:val="008000"/>
          <w:sz w:val="19"/>
          <w:szCs w:val="19"/>
        </w:rPr>
        <w:t xml:space="preserve"> = 11352</w:t>
      </w:r>
    </w:p>
    <w:p w14:paraId="62A5BFB0" w14:textId="4AB5C9E7" w:rsidR="002F743D" w:rsidRDefault="002F743D" w:rsidP="002F74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 w:rsidRPr="002F743D">
        <w:rPr>
          <w:rFonts w:ascii="Consolas" w:hAnsi="Consolas" w:cs="Consolas"/>
          <w:b/>
          <w:bCs/>
          <w:color w:val="008000"/>
          <w:sz w:val="19"/>
          <w:szCs w:val="19"/>
        </w:rPr>
        <w:t>6pm</w:t>
      </w:r>
      <w:r>
        <w:rPr>
          <w:rFonts w:ascii="Consolas" w:hAnsi="Consolas" w:cs="Consolas"/>
          <w:color w:val="008000"/>
          <w:sz w:val="19"/>
          <w:szCs w:val="19"/>
        </w:rPr>
        <w:t xml:space="preserve"> = 9161</w:t>
      </w:r>
    </w:p>
    <w:p w14:paraId="0BB7BC53" w14:textId="2CAAC16B" w:rsidR="002F743D" w:rsidRDefault="002F743D" w:rsidP="002F74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   </w:t>
      </w:r>
      <w:r w:rsidRPr="002F743D">
        <w:rPr>
          <w:rFonts w:ascii="Consolas" w:hAnsi="Consolas" w:cs="Consolas"/>
          <w:b/>
          <w:bCs/>
          <w:color w:val="008000"/>
          <w:sz w:val="19"/>
          <w:szCs w:val="19"/>
        </w:rPr>
        <w:t xml:space="preserve"> 4pm</w:t>
      </w:r>
      <w:r>
        <w:rPr>
          <w:rFonts w:ascii="Consolas" w:hAnsi="Consolas" w:cs="Consolas"/>
          <w:color w:val="008000"/>
          <w:sz w:val="19"/>
          <w:szCs w:val="19"/>
        </w:rPr>
        <w:t xml:space="preserve"> = 7534</w:t>
      </w:r>
    </w:p>
    <w:p w14:paraId="4834377B" w14:textId="77777777" w:rsidR="00AC45CB" w:rsidRDefault="00AC45CB" w:rsidP="002F74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F135102" w14:textId="0CCC319E" w:rsidR="00AC45CB" w:rsidRDefault="00CD56BE" w:rsidP="002F74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10983D3D" wp14:editId="0A66A9F0">
            <wp:extent cx="2171061" cy="80962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2452" cy="81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C470" w14:textId="77777777" w:rsidR="00AC45CB" w:rsidRDefault="00AC45CB" w:rsidP="002F74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961017E" w14:textId="2E7F6BAE" w:rsidR="002F743D" w:rsidRPr="00AC45CB" w:rsidRDefault="004B78B1" w:rsidP="002F74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>
        <w:rPr>
          <w:rFonts w:ascii="Consolas" w:hAnsi="Consolas" w:cs="Consolas"/>
          <w:b/>
          <w:bCs/>
          <w:color w:val="008000"/>
          <w:sz w:val="19"/>
          <w:szCs w:val="19"/>
        </w:rPr>
        <w:t xml:space="preserve">Slowest </w:t>
      </w:r>
      <w:r w:rsidR="002F743D" w:rsidRPr="00AC45CB">
        <w:rPr>
          <w:rFonts w:ascii="Consolas" w:hAnsi="Consolas" w:cs="Consolas"/>
          <w:b/>
          <w:bCs/>
          <w:color w:val="008000"/>
          <w:sz w:val="19"/>
          <w:szCs w:val="19"/>
        </w:rPr>
        <w:t xml:space="preserve">Lowest:  </w:t>
      </w:r>
    </w:p>
    <w:p w14:paraId="1C318C83" w14:textId="5D5E0C66" w:rsidR="002F743D" w:rsidRDefault="002F743D" w:rsidP="002F74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 w:rsidRPr="002F743D">
        <w:rPr>
          <w:rFonts w:ascii="Consolas" w:hAnsi="Consolas" w:cs="Consolas"/>
          <w:b/>
          <w:bCs/>
          <w:color w:val="008000"/>
          <w:sz w:val="19"/>
          <w:szCs w:val="19"/>
        </w:rPr>
        <w:t>3am</w:t>
      </w:r>
      <w:r>
        <w:rPr>
          <w:rFonts w:ascii="Consolas" w:hAnsi="Consolas" w:cs="Consolas"/>
          <w:color w:val="008000"/>
          <w:sz w:val="19"/>
          <w:szCs w:val="19"/>
        </w:rPr>
        <w:t xml:space="preserve"> = 4</w:t>
      </w:r>
    </w:p>
    <w:p w14:paraId="33E844D9" w14:textId="41EE1955" w:rsidR="002F743D" w:rsidRDefault="002F743D" w:rsidP="002F74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 w:rsidRPr="002F743D">
        <w:rPr>
          <w:rFonts w:ascii="Consolas" w:hAnsi="Consolas" w:cs="Consolas"/>
          <w:b/>
          <w:bCs/>
          <w:color w:val="008000"/>
          <w:sz w:val="19"/>
          <w:szCs w:val="19"/>
        </w:rPr>
        <w:t xml:space="preserve">2am </w:t>
      </w:r>
      <w:r>
        <w:rPr>
          <w:rFonts w:ascii="Consolas" w:hAnsi="Consolas" w:cs="Consolas"/>
          <w:color w:val="008000"/>
          <w:sz w:val="19"/>
          <w:szCs w:val="19"/>
        </w:rPr>
        <w:t>= 5</w:t>
      </w:r>
    </w:p>
    <w:p w14:paraId="6C25F0C9" w14:textId="052F1FE0" w:rsidR="002F743D" w:rsidRPr="002F743D" w:rsidRDefault="002F743D" w:rsidP="002F743D">
      <w:pPr>
        <w:autoSpaceDE w:val="0"/>
        <w:autoSpaceDN w:val="0"/>
        <w:adjustRightInd w:val="0"/>
        <w:spacing w:before="0" w:after="0" w:line="240" w:lineRule="auto"/>
        <w:contextualSpacing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</w:rPr>
        <w:t xml:space="preserve">--  </w:t>
      </w:r>
      <w:r>
        <w:rPr>
          <w:rFonts w:ascii="Consolas" w:hAnsi="Consolas" w:cs="Consolas"/>
          <w:color w:val="008000"/>
          <w:sz w:val="19"/>
          <w:szCs w:val="19"/>
        </w:rPr>
        <w:tab/>
      </w:r>
      <w:proofErr w:type="gramEnd"/>
      <w:r w:rsidRPr="002F743D">
        <w:rPr>
          <w:rFonts w:ascii="Consolas" w:hAnsi="Consolas" w:cs="Consolas"/>
          <w:b/>
          <w:bCs/>
          <w:color w:val="008000"/>
          <w:sz w:val="19"/>
          <w:szCs w:val="19"/>
        </w:rPr>
        <w:t>4am</w:t>
      </w:r>
      <w:r>
        <w:rPr>
          <w:rFonts w:ascii="Consolas" w:hAnsi="Consolas" w:cs="Consolas"/>
          <w:color w:val="008000"/>
          <w:sz w:val="19"/>
          <w:szCs w:val="19"/>
        </w:rPr>
        <w:t xml:space="preserve"> = 8</w:t>
      </w:r>
    </w:p>
    <w:bookmarkEnd w:id="25"/>
    <w:p w14:paraId="6EB8E2FF" w14:textId="77777777" w:rsidR="002F743D" w:rsidRDefault="002F743D" w:rsidP="002F743D">
      <w:pPr>
        <w:sectPr w:rsidR="002F743D" w:rsidSect="002F743D">
          <w:type w:val="continuous"/>
          <w:pgSz w:w="12240" w:h="15840"/>
          <w:pgMar w:top="1440" w:right="1440" w:bottom="1440" w:left="1440" w:header="720" w:footer="720" w:gutter="0"/>
          <w:pgNumType w:start="0"/>
          <w:cols w:num="2" w:space="720"/>
          <w:titlePg/>
          <w:docGrid w:linePitch="360"/>
        </w:sectPr>
      </w:pPr>
    </w:p>
    <w:p w14:paraId="6D6B72FB" w14:textId="056BC7F3" w:rsidR="002F743D" w:rsidRDefault="002F743D" w:rsidP="002F743D"/>
    <w:p w14:paraId="12E26263" w14:textId="4F393401" w:rsidR="002F743D" w:rsidRPr="002F743D" w:rsidRDefault="002F743D" w:rsidP="00613D64">
      <w:pPr>
        <w:pStyle w:val="Heading2"/>
        <w:numPr>
          <w:ilvl w:val="0"/>
          <w:numId w:val="33"/>
        </w:numPr>
        <w:ind w:left="-360"/>
      </w:pPr>
      <w:bookmarkStart w:id="30" w:name="_Toc119937184"/>
      <w:r w:rsidRPr="002F743D">
        <w:t xml:space="preserve">Are there more cats or dogs </w:t>
      </w:r>
      <w:r w:rsidR="003353AF">
        <w:t>at</w:t>
      </w:r>
      <w:r w:rsidRPr="002F743D">
        <w:t xml:space="preserve"> the shelter</w:t>
      </w:r>
      <w:r w:rsidR="00757458">
        <w:t>?</w:t>
      </w:r>
      <w:bookmarkEnd w:id="30"/>
      <w:r w:rsidRPr="002F743D">
        <w:t xml:space="preserve">  </w:t>
      </w:r>
    </w:p>
    <w:p w14:paraId="3985260D" w14:textId="54084351" w:rsidR="002F743D" w:rsidRDefault="002F743D" w:rsidP="002F74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r w:rsidR="00D71898">
        <w:rPr>
          <w:rFonts w:ascii="Consolas" w:hAnsi="Consolas" w:cs="Consolas"/>
          <w:color w:val="008000"/>
          <w:sz w:val="19"/>
          <w:szCs w:val="19"/>
        </w:rPr>
        <w:t>T</w:t>
      </w:r>
      <w:r>
        <w:rPr>
          <w:rFonts w:ascii="Consolas" w:hAnsi="Consolas" w:cs="Consolas"/>
          <w:color w:val="008000"/>
          <w:sz w:val="19"/>
          <w:szCs w:val="19"/>
        </w:rPr>
        <w:t>otal</w:t>
      </w:r>
      <w:r w:rsidR="00D71898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A144AF">
        <w:rPr>
          <w:rFonts w:ascii="Consolas" w:hAnsi="Consolas" w:cs="Consolas"/>
          <w:color w:val="008000"/>
          <w:sz w:val="19"/>
          <w:szCs w:val="19"/>
        </w:rPr>
        <w:t>Count</w:t>
      </w:r>
    </w:p>
    <w:p w14:paraId="44118163" w14:textId="68B52769" w:rsidR="002F743D" w:rsidRDefault="002F743D" w:rsidP="002F74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E9D836F" w14:textId="44F4D8F4" w:rsidR="002F743D" w:rsidRDefault="002F743D" w:rsidP="002F74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Intakes</w:t>
      </w:r>
    </w:p>
    <w:p w14:paraId="2BC83CAD" w14:textId="77777777" w:rsidR="002F743D" w:rsidRDefault="002F743D" w:rsidP="002F74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CC7C5C" w14:textId="0724C8A1" w:rsidR="002F743D" w:rsidRDefault="002F743D" w:rsidP="002F74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Cat and Dog </w:t>
      </w:r>
      <w:r w:rsidR="00D71898">
        <w:rPr>
          <w:rFonts w:ascii="Consolas" w:hAnsi="Consolas" w:cs="Consolas"/>
          <w:color w:val="008000"/>
          <w:sz w:val="19"/>
          <w:szCs w:val="19"/>
        </w:rPr>
        <w:t>Coun</w:t>
      </w:r>
      <w:r w:rsidR="00A144AF">
        <w:rPr>
          <w:rFonts w:ascii="Consolas" w:hAnsi="Consolas" w:cs="Consolas"/>
          <w:color w:val="008000"/>
          <w:sz w:val="19"/>
          <w:szCs w:val="19"/>
        </w:rPr>
        <w:t>ts and Percentages</w:t>
      </w:r>
    </w:p>
    <w:p w14:paraId="55077E91" w14:textId="77777777" w:rsidR="002F743D" w:rsidRDefault="002F743D" w:rsidP="002F74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E2D2E4" w14:textId="5BFB41DF" w:rsidR="00D71898" w:rsidRDefault="00D71898" w:rsidP="00D71898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1C16945" w14:textId="77777777" w:rsidR="00D71898" w:rsidRDefault="00D71898" w:rsidP="00D71898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Animal_Type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3F03A08" w14:textId="77777777" w:rsidR="00D71898" w:rsidRDefault="00D71898" w:rsidP="00D71898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100.0 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</w:t>
      </w:r>
      <w:r>
        <w:rPr>
          <w:rFonts w:ascii="Consolas" w:hAnsi="Consolas" w:cs="Consolas"/>
          <w:color w:val="808080"/>
          <w:sz w:val="19"/>
          <w:szCs w:val="19"/>
        </w:rPr>
        <w:t>(),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Percentage_Outcome</w:t>
      </w:r>
      <w:proofErr w:type="spellEnd"/>
    </w:p>
    <w:p w14:paraId="11EF2711" w14:textId="77777777" w:rsidR="00D71898" w:rsidRDefault="00D71898" w:rsidP="00D71898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Intakes    </w:t>
      </w:r>
    </w:p>
    <w:p w14:paraId="1EBA68B5" w14:textId="77777777" w:rsidR="00D71898" w:rsidRDefault="00D71898" w:rsidP="00D71898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Animal_Type</w:t>
      </w:r>
      <w:proofErr w:type="spellEnd"/>
    </w:p>
    <w:p w14:paraId="63D56E48" w14:textId="704F9DB3" w:rsidR="00D71898" w:rsidRPr="00D71898" w:rsidRDefault="00D71898" w:rsidP="00D71898">
      <w:pPr>
        <w:autoSpaceDE w:val="0"/>
        <w:autoSpaceDN w:val="0"/>
        <w:adjustRightInd w:val="0"/>
        <w:spacing w:before="0" w:after="0" w:line="240" w:lineRule="auto"/>
        <w:ind w:firstLine="720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Percentage_Outcome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2843AD91" w14:textId="511AFC73" w:rsidR="00D71898" w:rsidRDefault="00D71898" w:rsidP="002F743D">
      <w:pPr>
        <w:pStyle w:val="ListParagraph"/>
        <w:tabs>
          <w:tab w:val="left" w:pos="270"/>
        </w:tabs>
        <w:ind w:left="-360"/>
      </w:pPr>
    </w:p>
    <w:p w14:paraId="1353ABF6" w14:textId="77777777" w:rsidR="00D71898" w:rsidRDefault="00D71898" w:rsidP="002F743D">
      <w:pPr>
        <w:pStyle w:val="ListParagraph"/>
        <w:tabs>
          <w:tab w:val="left" w:pos="270"/>
        </w:tabs>
        <w:ind w:left="-360"/>
      </w:pPr>
    </w:p>
    <w:p w14:paraId="1FD2E0AA" w14:textId="79DCAB6C" w:rsidR="00D71898" w:rsidRDefault="00D71898" w:rsidP="002F743D">
      <w:pPr>
        <w:pStyle w:val="ListParagraph"/>
        <w:tabs>
          <w:tab w:val="left" w:pos="270"/>
        </w:tabs>
        <w:ind w:left="-360"/>
      </w:pP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59D410B7" wp14:editId="37921F63">
            <wp:extent cx="2743200" cy="666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6620" w14:textId="77777777" w:rsidR="00D71898" w:rsidRDefault="002F743D" w:rsidP="00D7189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2F743D">
        <w:rPr>
          <w:rFonts w:ascii="Consolas" w:hAnsi="Consolas" w:cs="Consolas"/>
          <w:b/>
          <w:bCs/>
          <w:color w:val="000000"/>
          <w:sz w:val="19"/>
          <w:szCs w:val="19"/>
        </w:rPr>
        <w:tab/>
      </w:r>
    </w:p>
    <w:p w14:paraId="2E1E1F6D" w14:textId="5F5AABF6" w:rsidR="002F743D" w:rsidRPr="00D71898" w:rsidRDefault="002F743D" w:rsidP="00D71898">
      <w:pPr>
        <w:pStyle w:val="Heading2"/>
        <w:numPr>
          <w:ilvl w:val="0"/>
          <w:numId w:val="33"/>
        </w:numPr>
        <w:ind w:left="-360"/>
        <w:rPr>
          <w:b/>
          <w:bCs/>
        </w:rPr>
      </w:pPr>
      <w:bookmarkStart w:id="31" w:name="_Toc119937185"/>
      <w:r>
        <w:t>What is the most common age upon intake and outcomes?</w:t>
      </w:r>
      <w:bookmarkEnd w:id="31"/>
      <w:r>
        <w:t xml:space="preserve"> </w:t>
      </w:r>
    </w:p>
    <w:p w14:paraId="496874AC" w14:textId="4750CDD7" w:rsidR="002F743D" w:rsidRDefault="002F743D" w:rsidP="002F743D">
      <w:pPr>
        <w:pStyle w:val="ListParagraph"/>
        <w:tabs>
          <w:tab w:val="left" w:pos="270"/>
        </w:tabs>
        <w:ind w:left="-360"/>
        <w:rPr>
          <w:rFonts w:cs="Arial"/>
          <w:color w:val="000000"/>
        </w:rPr>
      </w:pPr>
    </w:p>
    <w:p w14:paraId="5ADE252C" w14:textId="718C8C6A" w:rsidR="002F743D" w:rsidRDefault="002F743D" w:rsidP="002F74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--Counts by Age Upon Intake</w:t>
      </w:r>
    </w:p>
    <w:p w14:paraId="37F3ABAE" w14:textId="77777777" w:rsidR="002F743D" w:rsidRDefault="002F743D" w:rsidP="002F74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9C6F0E" w14:textId="1CE0F3EF" w:rsidR="00747398" w:rsidRDefault="002F743D" w:rsidP="002F74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4B78B1">
        <w:rPr>
          <w:rFonts w:ascii="Consolas" w:hAnsi="Consolas" w:cs="Consolas"/>
          <w:color w:val="000000"/>
          <w:sz w:val="19"/>
          <w:szCs w:val="19"/>
        </w:rPr>
        <w:t xml:space="preserve">Top 3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Age_Upon_Intake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74501B2" w14:textId="5AE9DBA7" w:rsidR="002F743D" w:rsidRDefault="002F743D" w:rsidP="00747398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Age_Upon_Intake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over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partition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Age_Upon_Intake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Age_Count</w:t>
      </w:r>
      <w:proofErr w:type="spellEnd"/>
    </w:p>
    <w:p w14:paraId="4D5ED50B" w14:textId="380A4324" w:rsidR="002F743D" w:rsidRDefault="002F743D" w:rsidP="002F74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Intakes</w:t>
      </w:r>
    </w:p>
    <w:p w14:paraId="4A1FD67F" w14:textId="7CBEA0B4" w:rsidR="002F743D" w:rsidRDefault="002F743D" w:rsidP="002F74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Age_Count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42749543" w14:textId="77777777" w:rsidR="002F743D" w:rsidRDefault="002F743D" w:rsidP="002F74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8EFDFD" w14:textId="1A0DFEB7" w:rsidR="002F743D" w:rsidRDefault="002F743D" w:rsidP="002F74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--Counts by Age Upon Outcomes</w:t>
      </w:r>
    </w:p>
    <w:p w14:paraId="1184DBC4" w14:textId="77777777" w:rsidR="002F743D" w:rsidRDefault="002F743D" w:rsidP="002F74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Age_Upon_Outcome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1B293CC" w14:textId="3B7EFB8B" w:rsidR="002F743D" w:rsidRDefault="002F743D" w:rsidP="002F743D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Age_Upon_Outcome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over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partition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Age_Upon_Outcome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Age_Count</w:t>
      </w:r>
      <w:proofErr w:type="spellEnd"/>
    </w:p>
    <w:p w14:paraId="7DFB6874" w14:textId="77777777" w:rsidR="002F743D" w:rsidRDefault="002F743D" w:rsidP="002F74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</w:t>
      </w:r>
    </w:p>
    <w:p w14:paraId="01F590DE" w14:textId="3828176C" w:rsidR="002F743D" w:rsidRDefault="002F743D" w:rsidP="002F74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Age_Count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751751CA" w14:textId="1AA99E22" w:rsidR="00747398" w:rsidRDefault="00747398" w:rsidP="002F74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BCC20DA" w14:textId="77777777" w:rsidR="00747398" w:rsidRDefault="00747398" w:rsidP="0074739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b/>
          <w:bCs/>
          <w:color w:val="008000"/>
          <w:sz w:val="19"/>
          <w:szCs w:val="19"/>
        </w:rPr>
      </w:pPr>
    </w:p>
    <w:p w14:paraId="3044ADE3" w14:textId="6FCD4D51" w:rsidR="004B78B1" w:rsidRDefault="004B78B1" w:rsidP="004B78B1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b/>
          <w:bCs/>
          <w:color w:val="008000"/>
          <w:sz w:val="19"/>
          <w:szCs w:val="19"/>
        </w:rPr>
        <w:sectPr w:rsidR="004B78B1" w:rsidSect="00064466">
          <w:type w:val="continuous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  <w:r>
        <w:rPr>
          <w:noProof/>
        </w:rPr>
        <w:drawing>
          <wp:inline distT="0" distB="0" distL="0" distR="0" wp14:anchorId="4387BE57" wp14:editId="499DEFAA">
            <wp:extent cx="1743075" cy="7048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b/>
          <w:bCs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008000"/>
          <w:sz w:val="19"/>
          <w:szCs w:val="19"/>
        </w:rPr>
        <w:tab/>
      </w:r>
      <w:r>
        <w:rPr>
          <w:rFonts w:ascii="Consolas" w:hAnsi="Consolas" w:cs="Consolas"/>
          <w:b/>
          <w:bCs/>
          <w:color w:val="008000"/>
          <w:sz w:val="19"/>
          <w:szCs w:val="19"/>
        </w:rPr>
        <w:tab/>
      </w:r>
      <w:r>
        <w:rPr>
          <w:rFonts w:ascii="Consolas" w:hAnsi="Consolas" w:cs="Consolas"/>
          <w:b/>
          <w:bCs/>
          <w:color w:val="008000"/>
          <w:sz w:val="19"/>
          <w:szCs w:val="19"/>
        </w:rPr>
        <w:tab/>
      </w:r>
      <w:r>
        <w:rPr>
          <w:noProof/>
        </w:rPr>
        <w:drawing>
          <wp:inline distT="0" distB="0" distL="0" distR="0" wp14:anchorId="3940C8BB" wp14:editId="05618F1F">
            <wp:extent cx="1905000" cy="781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5B45" w14:textId="77777777" w:rsidR="004B78B1" w:rsidRDefault="004B78B1" w:rsidP="0074739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b/>
          <w:bCs/>
          <w:color w:val="008000"/>
          <w:sz w:val="19"/>
          <w:szCs w:val="19"/>
        </w:rPr>
      </w:pPr>
    </w:p>
    <w:p w14:paraId="100FD473" w14:textId="6A9EE11F" w:rsidR="00747398" w:rsidRPr="00747398" w:rsidRDefault="00747398" w:rsidP="004B78B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747398">
        <w:rPr>
          <w:rFonts w:ascii="Consolas" w:hAnsi="Consolas" w:cs="Consolas"/>
          <w:b/>
          <w:bCs/>
          <w:color w:val="008000"/>
          <w:sz w:val="19"/>
          <w:szCs w:val="19"/>
        </w:rPr>
        <w:t>Intake:</w:t>
      </w:r>
    </w:p>
    <w:p w14:paraId="4A55EB76" w14:textId="5D4E085F" w:rsidR="00747398" w:rsidRDefault="00747398" w:rsidP="0074739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-- 18,498 at 1 year old</w:t>
      </w:r>
    </w:p>
    <w:p w14:paraId="5D36E3BC" w14:textId="752F7D68" w:rsidR="00747398" w:rsidRDefault="00747398" w:rsidP="0074739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-- 17,327 at 2 years old </w:t>
      </w:r>
    </w:p>
    <w:p w14:paraId="1DCB8348" w14:textId="015E5B24" w:rsidR="00747398" w:rsidRDefault="00747398" w:rsidP="0074739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-- 11,854 at 1 month old </w:t>
      </w:r>
    </w:p>
    <w:p w14:paraId="042FF0BD" w14:textId="77777777" w:rsidR="00747398" w:rsidRDefault="00747398" w:rsidP="0074739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70A2C6" w14:textId="77777777" w:rsidR="00747398" w:rsidRDefault="00747398" w:rsidP="0074739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b/>
          <w:bCs/>
          <w:color w:val="008000"/>
          <w:sz w:val="19"/>
          <w:szCs w:val="19"/>
        </w:rPr>
      </w:pPr>
    </w:p>
    <w:p w14:paraId="44AF44EA" w14:textId="77777777" w:rsidR="00747398" w:rsidRDefault="00747398" w:rsidP="0074739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b/>
          <w:bCs/>
          <w:color w:val="008000"/>
          <w:sz w:val="19"/>
          <w:szCs w:val="19"/>
        </w:rPr>
      </w:pPr>
    </w:p>
    <w:p w14:paraId="29A59F89" w14:textId="77777777" w:rsidR="00747398" w:rsidRDefault="00747398" w:rsidP="0074739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b/>
          <w:bCs/>
          <w:color w:val="008000"/>
          <w:sz w:val="19"/>
          <w:szCs w:val="19"/>
        </w:rPr>
      </w:pPr>
    </w:p>
    <w:p w14:paraId="3E333D54" w14:textId="2E5ADF0A" w:rsidR="00747398" w:rsidRPr="00747398" w:rsidRDefault="00747398" w:rsidP="0074739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747398">
        <w:rPr>
          <w:rFonts w:ascii="Consolas" w:hAnsi="Consolas" w:cs="Consolas"/>
          <w:b/>
          <w:bCs/>
          <w:color w:val="008000"/>
          <w:sz w:val="19"/>
          <w:szCs w:val="19"/>
        </w:rPr>
        <w:t>Out</w:t>
      </w:r>
      <w:r>
        <w:rPr>
          <w:rFonts w:ascii="Consolas" w:hAnsi="Consolas" w:cs="Consolas"/>
          <w:b/>
          <w:bCs/>
          <w:color w:val="008000"/>
          <w:sz w:val="19"/>
          <w:szCs w:val="19"/>
        </w:rPr>
        <w:t>c</w:t>
      </w:r>
      <w:r w:rsidRPr="00747398">
        <w:rPr>
          <w:rFonts w:ascii="Consolas" w:hAnsi="Consolas" w:cs="Consolas"/>
          <w:b/>
          <w:bCs/>
          <w:color w:val="008000"/>
          <w:sz w:val="19"/>
          <w:szCs w:val="19"/>
        </w:rPr>
        <w:t>omes:</w:t>
      </w:r>
    </w:p>
    <w:p w14:paraId="68869ADB" w14:textId="0F1056ED" w:rsidR="00747398" w:rsidRDefault="00747398" w:rsidP="0074739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-- 18824 at 1 year old </w:t>
      </w:r>
    </w:p>
    <w:p w14:paraId="0EEFB5C1" w14:textId="621CF92D" w:rsidR="00747398" w:rsidRDefault="00747398" w:rsidP="0074739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-- 17318 at 2 years old </w:t>
      </w:r>
    </w:p>
    <w:p w14:paraId="1D1C59B3" w14:textId="3979A12D" w:rsidR="00747398" w:rsidRDefault="00747398" w:rsidP="0074739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-- 14970 at 2 months old </w:t>
      </w:r>
    </w:p>
    <w:p w14:paraId="63A9DE6C" w14:textId="77777777" w:rsidR="00747398" w:rsidRDefault="00747398" w:rsidP="0074739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703C5F" w14:textId="02C8BB18" w:rsidR="00747398" w:rsidRDefault="00747398" w:rsidP="0074739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670250D" w14:textId="77777777" w:rsidR="00747398" w:rsidRDefault="00747398" w:rsidP="00747398">
      <w:pPr>
        <w:pStyle w:val="ListParagraph"/>
        <w:numPr>
          <w:ilvl w:val="0"/>
          <w:numId w:val="25"/>
        </w:numPr>
        <w:tabs>
          <w:tab w:val="left" w:pos="270"/>
        </w:tabs>
        <w:rPr>
          <w:rFonts w:cs="Arial"/>
          <w:color w:val="000000"/>
        </w:rPr>
        <w:sectPr w:rsidR="00747398" w:rsidSect="00747398">
          <w:type w:val="continuous"/>
          <w:pgSz w:w="12240" w:h="15840"/>
          <w:pgMar w:top="1440" w:right="1440" w:bottom="1440" w:left="1440" w:header="720" w:footer="720" w:gutter="0"/>
          <w:pgNumType w:start="0"/>
          <w:cols w:num="2" w:space="720"/>
          <w:titlePg/>
          <w:docGrid w:linePitch="360"/>
        </w:sectPr>
      </w:pPr>
    </w:p>
    <w:p w14:paraId="38EC512A" w14:textId="6EFEB852" w:rsidR="00747398" w:rsidRPr="00747398" w:rsidRDefault="00747398" w:rsidP="00613D64">
      <w:pPr>
        <w:pStyle w:val="Heading2"/>
        <w:numPr>
          <w:ilvl w:val="0"/>
          <w:numId w:val="33"/>
        </w:numPr>
        <w:ind w:left="-360"/>
        <w:rPr>
          <w:b/>
          <w:bCs/>
        </w:rPr>
      </w:pPr>
      <w:bookmarkStart w:id="32" w:name="_Toc119937186"/>
      <w:r w:rsidRPr="00747398">
        <w:t xml:space="preserve">What is the most </w:t>
      </w:r>
      <w:r>
        <w:t>common intake reason?</w:t>
      </w:r>
      <w:bookmarkEnd w:id="32"/>
      <w:r>
        <w:t xml:space="preserve"> </w:t>
      </w:r>
    </w:p>
    <w:p w14:paraId="7BAC9627" w14:textId="77777777" w:rsidR="00747398" w:rsidRDefault="00747398" w:rsidP="00747398">
      <w:pPr>
        <w:pStyle w:val="ListParagraph"/>
        <w:tabs>
          <w:tab w:val="left" w:pos="270"/>
        </w:tabs>
        <w:ind w:left="-360"/>
        <w:rPr>
          <w:rFonts w:ascii="Consolas" w:hAnsi="Consolas" w:cs="Consolas"/>
          <w:color w:val="008000"/>
          <w:sz w:val="19"/>
          <w:szCs w:val="19"/>
        </w:rPr>
      </w:pPr>
    </w:p>
    <w:p w14:paraId="67E387FB" w14:textId="4493547C" w:rsidR="00747398" w:rsidRPr="00747398" w:rsidRDefault="00747398" w:rsidP="00747398">
      <w:pPr>
        <w:pStyle w:val="ListParagraph"/>
        <w:tabs>
          <w:tab w:val="left" w:pos="270"/>
        </w:tabs>
        <w:ind w:left="-360"/>
        <w:rPr>
          <w:b/>
          <w:bCs/>
        </w:rPr>
      </w:pPr>
      <w:r w:rsidRPr="00747398">
        <w:rPr>
          <w:rFonts w:ascii="Consolas" w:hAnsi="Consolas" w:cs="Consolas"/>
          <w:color w:val="008000"/>
          <w:sz w:val="19"/>
          <w:szCs w:val="19"/>
        </w:rPr>
        <w:t xml:space="preserve">-- Viewing total number of intake </w:t>
      </w:r>
      <w:proofErr w:type="gramStart"/>
      <w:r w:rsidRPr="00747398">
        <w:rPr>
          <w:rFonts w:ascii="Consolas" w:hAnsi="Consolas" w:cs="Consolas"/>
          <w:color w:val="008000"/>
          <w:sz w:val="19"/>
          <w:szCs w:val="19"/>
        </w:rPr>
        <w:t>types  -</w:t>
      </w:r>
      <w:proofErr w:type="gramEnd"/>
      <w:r w:rsidRPr="00747398">
        <w:rPr>
          <w:rFonts w:ascii="Consolas" w:hAnsi="Consolas" w:cs="Consolas"/>
          <w:color w:val="008000"/>
          <w:sz w:val="19"/>
          <w:szCs w:val="19"/>
        </w:rPr>
        <w:t xml:space="preserve"> 116,875</w:t>
      </w:r>
    </w:p>
    <w:p w14:paraId="1EE49BBA" w14:textId="45227E7B" w:rsidR="00747398" w:rsidRDefault="00747398" w:rsidP="00747398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Intake_Type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D7956E9" w14:textId="77777777" w:rsidR="00747398" w:rsidRDefault="00747398" w:rsidP="00747398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Intakes</w:t>
      </w:r>
    </w:p>
    <w:p w14:paraId="47329CE3" w14:textId="77777777" w:rsidR="00747398" w:rsidRDefault="00747398" w:rsidP="0074739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69EB44" w14:textId="6A57D927" w:rsidR="00747398" w:rsidRDefault="00747398" w:rsidP="0074739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Viewing Count of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Intake_Type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 </w:t>
      </w:r>
    </w:p>
    <w:p w14:paraId="7E736F29" w14:textId="359EDCF3" w:rsidR="00747398" w:rsidRDefault="00747398" w:rsidP="0074739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Intake_Type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D7C6178" w14:textId="76740928" w:rsidR="00747398" w:rsidRDefault="00747398" w:rsidP="0074739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Intake_Type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over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partition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Intake_type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Intake_Count</w:t>
      </w:r>
      <w:proofErr w:type="spellEnd"/>
    </w:p>
    <w:p w14:paraId="17B40FE3" w14:textId="7FEDB960" w:rsidR="00747398" w:rsidRDefault="00747398" w:rsidP="0074739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Intakes</w:t>
      </w:r>
    </w:p>
    <w:p w14:paraId="71D24264" w14:textId="0AAC6175" w:rsidR="00747398" w:rsidRDefault="00747398" w:rsidP="0074739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Intake_Count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2A49E8BF" w14:textId="77777777" w:rsidR="00747398" w:rsidRDefault="00747398" w:rsidP="0074739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072A8F2" w14:textId="69A7C17A" w:rsidR="00747398" w:rsidRDefault="00747398" w:rsidP="0074739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--Viewing Percentage of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Intake_Count</w:t>
      </w:r>
      <w:proofErr w:type="spellEnd"/>
    </w:p>
    <w:p w14:paraId="79C849A4" w14:textId="77777777" w:rsidR="00747398" w:rsidRDefault="00747398" w:rsidP="0074739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2C65685F" w14:textId="77777777" w:rsidR="00521F54" w:rsidRDefault="00747398" w:rsidP="0074739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="00521F54"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0000FF"/>
          <w:sz w:val="19"/>
          <w:szCs w:val="19"/>
        </w:rPr>
        <w:t>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Intake_Type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3BE10FE" w14:textId="3248C2C9" w:rsidR="00747398" w:rsidRDefault="00747398" w:rsidP="00521F54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100.0 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</w:t>
      </w:r>
      <w:r>
        <w:rPr>
          <w:rFonts w:ascii="Consolas" w:hAnsi="Consolas" w:cs="Consolas"/>
          <w:color w:val="808080"/>
          <w:sz w:val="19"/>
          <w:szCs w:val="19"/>
        </w:rPr>
        <w:t>(),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Percentage_Outcome</w:t>
      </w:r>
      <w:proofErr w:type="spellEnd"/>
    </w:p>
    <w:p w14:paraId="7D9E8FD9" w14:textId="79E7D0A5" w:rsidR="00747398" w:rsidRDefault="00747398" w:rsidP="0074739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Intakes    </w:t>
      </w:r>
    </w:p>
    <w:p w14:paraId="47018526" w14:textId="4269B180" w:rsidR="00747398" w:rsidRDefault="00747398" w:rsidP="0074739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="00521F54">
        <w:rPr>
          <w:rFonts w:ascii="Consolas" w:hAnsi="Consolas" w:cs="Consolas"/>
          <w:color w:val="0000FF"/>
          <w:sz w:val="19"/>
          <w:szCs w:val="19"/>
        </w:rPr>
        <w:t>Gr</w:t>
      </w:r>
      <w:r>
        <w:rPr>
          <w:rFonts w:ascii="Consolas" w:hAnsi="Consolas" w:cs="Consolas"/>
          <w:color w:val="0000FF"/>
          <w:sz w:val="19"/>
          <w:szCs w:val="19"/>
        </w:rPr>
        <w:t>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Intake_Type</w:t>
      </w:r>
      <w:proofErr w:type="spellEnd"/>
    </w:p>
    <w:p w14:paraId="6074649F" w14:textId="6BCB5B55" w:rsidR="00747398" w:rsidRDefault="00747398" w:rsidP="00747398">
      <w:pPr>
        <w:pStyle w:val="ListParagraph"/>
        <w:tabs>
          <w:tab w:val="left" w:pos="270"/>
        </w:tabs>
        <w:ind w:left="-36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Percentage_Outcome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39253D19" w14:textId="6E04B823" w:rsidR="00521F54" w:rsidRDefault="00521F54" w:rsidP="00521F5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--Viewing Subtype of Owner Surrender</w:t>
      </w:r>
    </w:p>
    <w:p w14:paraId="3DBB0A3F" w14:textId="77777777" w:rsidR="00521F54" w:rsidRDefault="00521F54" w:rsidP="00521F5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FBCE59D" w14:textId="77777777" w:rsidR="00521F54" w:rsidRDefault="00521F54" w:rsidP="00521F54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CTE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5CC16A29" w14:textId="77777777" w:rsidR="00521F54" w:rsidRDefault="00521F54" w:rsidP="00521F54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3129498" w14:textId="77777777" w:rsidR="00521F54" w:rsidRDefault="00521F54" w:rsidP="00521F54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ADB3BB2" w14:textId="77777777" w:rsidR="00521F54" w:rsidRDefault="00521F54" w:rsidP="00521F54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Intakes</w:t>
      </w:r>
    </w:p>
    <w:p w14:paraId="478E0983" w14:textId="77777777" w:rsidR="00521F54" w:rsidRDefault="00521F54" w:rsidP="00521F54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Intake_Type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'Owner Surrender'</w:t>
      </w:r>
    </w:p>
    <w:p w14:paraId="2F0FBC16" w14:textId="77777777" w:rsidR="00521F54" w:rsidRDefault="00521F54" w:rsidP="00521F54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9AF5523" w14:textId="77777777" w:rsidR="00521F54" w:rsidRDefault="00521F54" w:rsidP="00521F54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2661DB96" w14:textId="77777777" w:rsidR="00521F54" w:rsidRDefault="00521F54" w:rsidP="00521F54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Intake_Condition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331C1FE" w14:textId="77777777" w:rsidR="00521F54" w:rsidRDefault="00521F54" w:rsidP="00521F54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100.0 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</w:t>
      </w:r>
      <w:r>
        <w:rPr>
          <w:rFonts w:ascii="Consolas" w:hAnsi="Consolas" w:cs="Consolas"/>
          <w:color w:val="808080"/>
          <w:sz w:val="19"/>
          <w:szCs w:val="19"/>
        </w:rPr>
        <w:t>(),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Condition_Outcome</w:t>
      </w:r>
      <w:proofErr w:type="spellEnd"/>
    </w:p>
    <w:p w14:paraId="76EBDF19" w14:textId="77777777" w:rsidR="00521F54" w:rsidRDefault="00521F54" w:rsidP="00521F54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Intakes    </w:t>
      </w:r>
    </w:p>
    <w:p w14:paraId="51DABA44" w14:textId="77777777" w:rsidR="00521F54" w:rsidRDefault="00521F54" w:rsidP="00521F54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Intake_Condition</w:t>
      </w:r>
      <w:proofErr w:type="spellEnd"/>
    </w:p>
    <w:p w14:paraId="7707F784" w14:textId="660FBAE3" w:rsidR="00521F54" w:rsidRPr="00521F54" w:rsidRDefault="00521F54" w:rsidP="00521F54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FF"/>
          <w:sz w:val="19"/>
          <w:szCs w:val="19"/>
        </w:rPr>
      </w:pPr>
      <w:r w:rsidRPr="00521F54">
        <w:rPr>
          <w:rFonts w:ascii="Consolas" w:hAnsi="Consolas" w:cs="Consolas"/>
          <w:color w:val="0000FF"/>
          <w:sz w:val="19"/>
          <w:szCs w:val="19"/>
        </w:rPr>
        <w:t>Order</w:t>
      </w:r>
      <w:r w:rsidRPr="00521F5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21F54">
        <w:rPr>
          <w:rFonts w:ascii="Consolas" w:hAnsi="Consolas" w:cs="Consolas"/>
          <w:color w:val="0000FF"/>
          <w:sz w:val="19"/>
          <w:szCs w:val="19"/>
        </w:rPr>
        <w:t>by</w:t>
      </w:r>
      <w:r w:rsidRPr="00521F5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21F54">
        <w:rPr>
          <w:rFonts w:ascii="Consolas" w:hAnsi="Consolas" w:cs="Consolas"/>
          <w:color w:val="000000"/>
          <w:sz w:val="19"/>
          <w:szCs w:val="19"/>
        </w:rPr>
        <w:t>Condition_Outcome</w:t>
      </w:r>
      <w:proofErr w:type="spellEnd"/>
      <w:r w:rsidRPr="00521F5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21F54">
        <w:rPr>
          <w:rFonts w:ascii="Consolas" w:hAnsi="Consolas" w:cs="Consolas"/>
          <w:color w:val="0000FF"/>
          <w:sz w:val="19"/>
          <w:szCs w:val="19"/>
        </w:rPr>
        <w:t>desc</w:t>
      </w:r>
    </w:p>
    <w:p w14:paraId="703C6A3F" w14:textId="77777777" w:rsidR="00521F54" w:rsidRDefault="00521F54" w:rsidP="00521F54">
      <w:pPr>
        <w:autoSpaceDE w:val="0"/>
        <w:autoSpaceDN w:val="0"/>
        <w:adjustRightInd w:val="0"/>
        <w:spacing w:before="0" w:after="0" w:line="240" w:lineRule="auto"/>
        <w:ind w:left="1440" w:firstLine="720"/>
        <w:rPr>
          <w:rFonts w:ascii="Consolas" w:hAnsi="Consolas" w:cs="Consolas"/>
          <w:color w:val="008000"/>
          <w:sz w:val="19"/>
          <w:szCs w:val="19"/>
        </w:rPr>
      </w:pPr>
    </w:p>
    <w:p w14:paraId="0CEBA107" w14:textId="77777777" w:rsidR="00D078AB" w:rsidRDefault="00D078AB" w:rsidP="00521F54">
      <w:pPr>
        <w:autoSpaceDE w:val="0"/>
        <w:autoSpaceDN w:val="0"/>
        <w:adjustRightInd w:val="0"/>
        <w:spacing w:before="0" w:after="0" w:line="240" w:lineRule="auto"/>
        <w:ind w:left="1440" w:firstLine="720"/>
        <w:rPr>
          <w:rFonts w:ascii="Consolas" w:hAnsi="Consolas" w:cs="Consolas"/>
          <w:color w:val="008000"/>
          <w:sz w:val="19"/>
          <w:szCs w:val="19"/>
        </w:rPr>
      </w:pPr>
    </w:p>
    <w:p w14:paraId="2459EB19" w14:textId="1AE98DA5" w:rsidR="00521F54" w:rsidRDefault="00521F54" w:rsidP="00521F54">
      <w:pPr>
        <w:autoSpaceDE w:val="0"/>
        <w:autoSpaceDN w:val="0"/>
        <w:adjustRightInd w:val="0"/>
        <w:spacing w:before="0" w:after="0" w:line="240" w:lineRule="auto"/>
        <w:ind w:left="144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Strays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 = 73% of Intake Type </w:t>
      </w:r>
    </w:p>
    <w:p w14:paraId="289CE9B0" w14:textId="73B231CD" w:rsidR="00521F54" w:rsidRDefault="00521F54" w:rsidP="00521F54">
      <w:pPr>
        <w:autoSpaceDE w:val="0"/>
        <w:autoSpaceDN w:val="0"/>
        <w:adjustRightInd w:val="0"/>
        <w:spacing w:before="0" w:after="0" w:line="240" w:lineRule="auto"/>
        <w:ind w:left="1440" w:firstLine="72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Owner Surrenders</w:t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 = 21%</w:t>
      </w:r>
    </w:p>
    <w:p w14:paraId="183CB8E2" w14:textId="22A68B11" w:rsidR="00521F54" w:rsidRPr="00D078AB" w:rsidRDefault="00521F54" w:rsidP="00D078AB">
      <w:pPr>
        <w:pStyle w:val="ListParagraph"/>
        <w:numPr>
          <w:ilvl w:val="3"/>
          <w:numId w:val="23"/>
        </w:numPr>
        <w:spacing w:before="0" w:after="0" w:line="240" w:lineRule="auto"/>
        <w:rPr>
          <w:rFonts w:ascii="Consolas" w:eastAsia="Times New Roman" w:hAnsi="Consolas" w:cs="Times New Roman"/>
          <w:color w:val="008000"/>
          <w:sz w:val="19"/>
          <w:szCs w:val="19"/>
        </w:rPr>
      </w:pPr>
      <w:r w:rsidRPr="00D078AB">
        <w:rPr>
          <w:rFonts w:ascii="Consolas" w:eastAsia="Times New Roman" w:hAnsi="Consolas" w:cs="Arial"/>
          <w:color w:val="008000"/>
          <w:sz w:val="19"/>
          <w:szCs w:val="19"/>
        </w:rPr>
        <w:t>Normal conditions </w:t>
      </w:r>
      <w:r w:rsidRPr="00D078AB">
        <w:rPr>
          <w:rFonts w:ascii="Consolas" w:eastAsia="Times New Roman" w:hAnsi="Consolas" w:cs="Arial"/>
          <w:color w:val="008000"/>
          <w:sz w:val="19"/>
          <w:szCs w:val="19"/>
        </w:rPr>
        <w:tab/>
        <w:t>= 88.3%</w:t>
      </w:r>
    </w:p>
    <w:p w14:paraId="6C8D8081" w14:textId="64DEF189" w:rsidR="00521F54" w:rsidRPr="00D078AB" w:rsidRDefault="00521F54" w:rsidP="00D078AB">
      <w:pPr>
        <w:pStyle w:val="ListParagraph"/>
        <w:numPr>
          <w:ilvl w:val="3"/>
          <w:numId w:val="23"/>
        </w:numPr>
        <w:spacing w:before="0" w:after="0" w:line="240" w:lineRule="auto"/>
        <w:rPr>
          <w:rFonts w:ascii="Consolas" w:eastAsia="Times New Roman" w:hAnsi="Consolas" w:cs="Times New Roman"/>
          <w:color w:val="008000"/>
          <w:sz w:val="19"/>
          <w:szCs w:val="19"/>
        </w:rPr>
      </w:pPr>
      <w:r w:rsidRPr="00D078AB">
        <w:rPr>
          <w:rFonts w:ascii="Consolas" w:eastAsia="Times New Roman" w:hAnsi="Consolas" w:cs="Arial"/>
          <w:color w:val="008000"/>
          <w:sz w:val="19"/>
          <w:szCs w:val="19"/>
        </w:rPr>
        <w:t xml:space="preserve">Injured </w:t>
      </w:r>
      <w:r w:rsidRPr="00D078AB">
        <w:rPr>
          <w:rFonts w:ascii="Consolas" w:eastAsia="Times New Roman" w:hAnsi="Consolas" w:cs="Arial"/>
          <w:color w:val="008000"/>
          <w:sz w:val="19"/>
          <w:szCs w:val="19"/>
        </w:rPr>
        <w:tab/>
      </w:r>
      <w:r w:rsidRPr="00D078AB">
        <w:rPr>
          <w:rFonts w:ascii="Consolas" w:eastAsia="Times New Roman" w:hAnsi="Consolas" w:cs="Arial"/>
          <w:color w:val="008000"/>
          <w:sz w:val="19"/>
          <w:szCs w:val="19"/>
        </w:rPr>
        <w:tab/>
        <w:t>= 4.8%</w:t>
      </w:r>
    </w:p>
    <w:p w14:paraId="0B87BCDE" w14:textId="07E0671F" w:rsidR="00521F54" w:rsidRPr="00D078AB" w:rsidRDefault="00521F54" w:rsidP="00D078AB">
      <w:pPr>
        <w:pStyle w:val="ListParagraph"/>
        <w:numPr>
          <w:ilvl w:val="3"/>
          <w:numId w:val="23"/>
        </w:numPr>
        <w:spacing w:before="0" w:after="0" w:line="240" w:lineRule="auto"/>
        <w:rPr>
          <w:rFonts w:ascii="Consolas" w:eastAsia="Times New Roman" w:hAnsi="Consolas" w:cs="Times New Roman"/>
          <w:color w:val="008000"/>
          <w:sz w:val="19"/>
          <w:szCs w:val="19"/>
        </w:rPr>
      </w:pPr>
      <w:r w:rsidRPr="00D078AB">
        <w:rPr>
          <w:rFonts w:ascii="Consolas" w:eastAsia="Times New Roman" w:hAnsi="Consolas" w:cs="Arial"/>
          <w:color w:val="008000"/>
          <w:sz w:val="19"/>
          <w:szCs w:val="19"/>
        </w:rPr>
        <w:t xml:space="preserve">Sick </w:t>
      </w:r>
      <w:r w:rsidRPr="00D078AB">
        <w:rPr>
          <w:rFonts w:ascii="Consolas" w:eastAsia="Times New Roman" w:hAnsi="Consolas" w:cs="Arial"/>
          <w:color w:val="008000"/>
          <w:sz w:val="19"/>
          <w:szCs w:val="19"/>
        </w:rPr>
        <w:tab/>
      </w:r>
      <w:r w:rsidRPr="00D078AB">
        <w:rPr>
          <w:rFonts w:ascii="Consolas" w:eastAsia="Times New Roman" w:hAnsi="Consolas" w:cs="Arial"/>
          <w:color w:val="008000"/>
          <w:sz w:val="19"/>
          <w:szCs w:val="19"/>
        </w:rPr>
        <w:tab/>
      </w:r>
      <w:r w:rsidRPr="00D078AB">
        <w:rPr>
          <w:rFonts w:ascii="Consolas" w:eastAsia="Times New Roman" w:hAnsi="Consolas" w:cs="Arial"/>
          <w:color w:val="008000"/>
          <w:sz w:val="19"/>
          <w:szCs w:val="19"/>
        </w:rPr>
        <w:tab/>
        <w:t>= 3.1%</w:t>
      </w:r>
    </w:p>
    <w:p w14:paraId="7165489E" w14:textId="1A8C1A13" w:rsidR="00521F54" w:rsidRPr="00D078AB" w:rsidRDefault="00521F54" w:rsidP="00D078AB">
      <w:pPr>
        <w:pStyle w:val="ListParagraph"/>
        <w:numPr>
          <w:ilvl w:val="3"/>
          <w:numId w:val="23"/>
        </w:numPr>
        <w:spacing w:before="0" w:after="0" w:line="240" w:lineRule="auto"/>
        <w:rPr>
          <w:rFonts w:ascii="Consolas" w:eastAsia="Times New Roman" w:hAnsi="Consolas" w:cs="Times New Roman"/>
          <w:color w:val="008000"/>
          <w:sz w:val="19"/>
          <w:szCs w:val="19"/>
        </w:rPr>
      </w:pPr>
      <w:r w:rsidRPr="00D078AB">
        <w:rPr>
          <w:rFonts w:ascii="Consolas" w:eastAsia="Times New Roman" w:hAnsi="Consolas" w:cs="Arial"/>
          <w:color w:val="008000"/>
          <w:sz w:val="19"/>
          <w:szCs w:val="19"/>
        </w:rPr>
        <w:t xml:space="preserve">Nursing </w:t>
      </w:r>
      <w:r w:rsidRPr="00D078AB">
        <w:rPr>
          <w:rFonts w:ascii="Consolas" w:eastAsia="Times New Roman" w:hAnsi="Consolas" w:cs="Arial"/>
          <w:color w:val="008000"/>
          <w:sz w:val="19"/>
          <w:szCs w:val="19"/>
        </w:rPr>
        <w:tab/>
      </w:r>
      <w:r w:rsidRPr="00D078AB">
        <w:rPr>
          <w:rFonts w:ascii="Consolas" w:eastAsia="Times New Roman" w:hAnsi="Consolas" w:cs="Arial"/>
          <w:color w:val="008000"/>
          <w:sz w:val="19"/>
          <w:szCs w:val="19"/>
        </w:rPr>
        <w:tab/>
        <w:t>= 2.9%</w:t>
      </w:r>
    </w:p>
    <w:p w14:paraId="559FC989" w14:textId="36AB0E78" w:rsidR="00521F54" w:rsidRPr="00D078AB" w:rsidRDefault="00521F54" w:rsidP="00D078AB">
      <w:pPr>
        <w:pStyle w:val="ListParagraph"/>
        <w:numPr>
          <w:ilvl w:val="3"/>
          <w:numId w:val="23"/>
        </w:numPr>
        <w:spacing w:before="0" w:after="0" w:line="240" w:lineRule="auto"/>
        <w:rPr>
          <w:rFonts w:ascii="Consolas" w:eastAsia="Times New Roman" w:hAnsi="Consolas" w:cs="Times New Roman"/>
          <w:color w:val="008000"/>
          <w:sz w:val="19"/>
          <w:szCs w:val="19"/>
        </w:rPr>
      </w:pPr>
      <w:r w:rsidRPr="00D078AB">
        <w:rPr>
          <w:rFonts w:ascii="Consolas" w:eastAsia="Times New Roman" w:hAnsi="Consolas" w:cs="Arial"/>
          <w:color w:val="008000"/>
          <w:sz w:val="19"/>
          <w:szCs w:val="19"/>
        </w:rPr>
        <w:t xml:space="preserve">Aged </w:t>
      </w:r>
      <w:r w:rsidRPr="00D078AB">
        <w:rPr>
          <w:rFonts w:ascii="Consolas" w:eastAsia="Times New Roman" w:hAnsi="Consolas" w:cs="Arial"/>
          <w:color w:val="008000"/>
          <w:sz w:val="19"/>
          <w:szCs w:val="19"/>
        </w:rPr>
        <w:tab/>
      </w:r>
      <w:r w:rsidRPr="00D078AB">
        <w:rPr>
          <w:rFonts w:ascii="Consolas" w:eastAsia="Times New Roman" w:hAnsi="Consolas" w:cs="Arial"/>
          <w:color w:val="008000"/>
          <w:sz w:val="19"/>
          <w:szCs w:val="19"/>
        </w:rPr>
        <w:tab/>
      </w:r>
      <w:r w:rsidRPr="00D078AB">
        <w:rPr>
          <w:rFonts w:ascii="Consolas" w:eastAsia="Times New Roman" w:hAnsi="Consolas" w:cs="Arial"/>
          <w:color w:val="008000"/>
          <w:sz w:val="19"/>
          <w:szCs w:val="19"/>
        </w:rPr>
        <w:tab/>
        <w:t>= .4%</w:t>
      </w:r>
    </w:p>
    <w:p w14:paraId="6E037B96" w14:textId="1F1CBFCC" w:rsidR="00521F54" w:rsidRPr="00D078AB" w:rsidRDefault="00521F54" w:rsidP="00D078AB">
      <w:pPr>
        <w:pStyle w:val="ListParagraph"/>
        <w:numPr>
          <w:ilvl w:val="3"/>
          <w:numId w:val="23"/>
        </w:numPr>
        <w:spacing w:before="0" w:after="0" w:line="240" w:lineRule="auto"/>
        <w:rPr>
          <w:rFonts w:ascii="Consolas" w:eastAsia="Times New Roman" w:hAnsi="Consolas" w:cs="Times New Roman"/>
          <w:color w:val="008000"/>
          <w:sz w:val="19"/>
          <w:szCs w:val="19"/>
        </w:rPr>
      </w:pPr>
      <w:r w:rsidRPr="00D078AB">
        <w:rPr>
          <w:rFonts w:ascii="Consolas" w:eastAsia="Times New Roman" w:hAnsi="Consolas" w:cs="Arial"/>
          <w:color w:val="008000"/>
          <w:sz w:val="19"/>
          <w:szCs w:val="19"/>
        </w:rPr>
        <w:t xml:space="preserve">Other </w:t>
      </w:r>
      <w:r w:rsidRPr="00D078AB">
        <w:rPr>
          <w:rFonts w:ascii="Consolas" w:eastAsia="Times New Roman" w:hAnsi="Consolas" w:cs="Arial"/>
          <w:color w:val="008000"/>
          <w:sz w:val="19"/>
          <w:szCs w:val="19"/>
        </w:rPr>
        <w:tab/>
      </w:r>
      <w:r w:rsidRPr="00D078AB">
        <w:rPr>
          <w:rFonts w:ascii="Consolas" w:eastAsia="Times New Roman" w:hAnsi="Consolas" w:cs="Arial"/>
          <w:color w:val="008000"/>
          <w:sz w:val="19"/>
          <w:szCs w:val="19"/>
        </w:rPr>
        <w:tab/>
      </w:r>
      <w:r w:rsidRPr="00D078AB">
        <w:rPr>
          <w:rFonts w:ascii="Consolas" w:eastAsia="Times New Roman" w:hAnsi="Consolas" w:cs="Arial"/>
          <w:color w:val="008000"/>
          <w:sz w:val="19"/>
          <w:szCs w:val="19"/>
        </w:rPr>
        <w:tab/>
        <w:t>= .2%</w:t>
      </w:r>
    </w:p>
    <w:p w14:paraId="16A91C23" w14:textId="6B1B8BB6" w:rsidR="00521F54" w:rsidRPr="00D078AB" w:rsidRDefault="00521F54" w:rsidP="00D078AB">
      <w:pPr>
        <w:pStyle w:val="ListParagraph"/>
        <w:numPr>
          <w:ilvl w:val="3"/>
          <w:numId w:val="23"/>
        </w:numPr>
        <w:spacing w:before="0" w:after="0" w:line="240" w:lineRule="auto"/>
        <w:rPr>
          <w:rFonts w:ascii="Consolas" w:eastAsia="Times New Roman" w:hAnsi="Consolas" w:cs="Times New Roman"/>
          <w:color w:val="008000"/>
          <w:sz w:val="19"/>
          <w:szCs w:val="19"/>
        </w:rPr>
      </w:pPr>
      <w:r w:rsidRPr="00D078AB">
        <w:rPr>
          <w:rFonts w:ascii="Consolas" w:eastAsia="Times New Roman" w:hAnsi="Consolas" w:cs="Arial"/>
          <w:color w:val="008000"/>
          <w:sz w:val="19"/>
          <w:szCs w:val="19"/>
        </w:rPr>
        <w:t xml:space="preserve">Pregnant </w:t>
      </w:r>
      <w:r w:rsidRPr="00D078AB">
        <w:rPr>
          <w:rFonts w:ascii="Consolas" w:eastAsia="Times New Roman" w:hAnsi="Consolas" w:cs="Arial"/>
          <w:color w:val="008000"/>
          <w:sz w:val="19"/>
          <w:szCs w:val="19"/>
        </w:rPr>
        <w:tab/>
      </w:r>
      <w:r w:rsidRPr="00D078AB">
        <w:rPr>
          <w:rFonts w:ascii="Consolas" w:eastAsia="Times New Roman" w:hAnsi="Consolas" w:cs="Arial"/>
          <w:color w:val="008000"/>
          <w:sz w:val="19"/>
          <w:szCs w:val="19"/>
        </w:rPr>
        <w:tab/>
        <w:t>= .1%</w:t>
      </w:r>
    </w:p>
    <w:p w14:paraId="70A91AE4" w14:textId="598D41FA" w:rsidR="00521F54" w:rsidRPr="00D078AB" w:rsidRDefault="00521F54" w:rsidP="00D078AB">
      <w:pPr>
        <w:pStyle w:val="ListParagraph"/>
        <w:numPr>
          <w:ilvl w:val="3"/>
          <w:numId w:val="23"/>
        </w:numPr>
        <w:spacing w:before="0" w:after="0" w:line="240" w:lineRule="auto"/>
        <w:rPr>
          <w:rFonts w:ascii="Consolas" w:eastAsia="Times New Roman" w:hAnsi="Consolas" w:cs="Times New Roman"/>
          <w:color w:val="008000"/>
          <w:sz w:val="19"/>
          <w:szCs w:val="19"/>
        </w:rPr>
      </w:pPr>
      <w:proofErr w:type="gramStart"/>
      <w:r w:rsidRPr="00D078AB">
        <w:rPr>
          <w:rFonts w:ascii="Consolas" w:eastAsia="Times New Roman" w:hAnsi="Consolas" w:cs="Arial"/>
          <w:color w:val="008000"/>
          <w:sz w:val="19"/>
          <w:szCs w:val="19"/>
        </w:rPr>
        <w:t xml:space="preserve">Medical  </w:t>
      </w:r>
      <w:r w:rsidRPr="00D078AB">
        <w:rPr>
          <w:rFonts w:ascii="Consolas" w:eastAsia="Times New Roman" w:hAnsi="Consolas" w:cs="Arial"/>
          <w:color w:val="008000"/>
          <w:sz w:val="19"/>
          <w:szCs w:val="19"/>
        </w:rPr>
        <w:tab/>
      </w:r>
      <w:proofErr w:type="gramEnd"/>
      <w:r w:rsidRPr="00D078AB">
        <w:rPr>
          <w:rFonts w:ascii="Consolas" w:eastAsia="Times New Roman" w:hAnsi="Consolas" w:cs="Arial"/>
          <w:color w:val="008000"/>
          <w:sz w:val="19"/>
          <w:szCs w:val="19"/>
        </w:rPr>
        <w:tab/>
        <w:t>= .1%</w:t>
      </w:r>
    </w:p>
    <w:p w14:paraId="2279952A" w14:textId="2D0F8D9D" w:rsidR="00521F54" w:rsidRPr="00D078AB" w:rsidRDefault="00521F54" w:rsidP="00D078AB">
      <w:pPr>
        <w:pStyle w:val="ListParagraph"/>
        <w:numPr>
          <w:ilvl w:val="3"/>
          <w:numId w:val="23"/>
        </w:numPr>
        <w:spacing w:before="0" w:after="0" w:line="240" w:lineRule="auto"/>
        <w:rPr>
          <w:rFonts w:ascii="Consolas" w:eastAsia="Times New Roman" w:hAnsi="Consolas" w:cs="Times New Roman"/>
          <w:color w:val="008000"/>
          <w:sz w:val="19"/>
          <w:szCs w:val="19"/>
        </w:rPr>
      </w:pPr>
      <w:proofErr w:type="gramStart"/>
      <w:r w:rsidRPr="00D078AB">
        <w:rPr>
          <w:rFonts w:ascii="Consolas" w:eastAsia="Times New Roman" w:hAnsi="Consolas" w:cs="Arial"/>
          <w:color w:val="008000"/>
          <w:sz w:val="19"/>
          <w:szCs w:val="19"/>
        </w:rPr>
        <w:t xml:space="preserve">Feral  </w:t>
      </w:r>
      <w:r w:rsidRPr="00D078AB">
        <w:rPr>
          <w:rFonts w:ascii="Consolas" w:eastAsia="Times New Roman" w:hAnsi="Consolas" w:cs="Arial"/>
          <w:color w:val="008000"/>
          <w:sz w:val="19"/>
          <w:szCs w:val="19"/>
        </w:rPr>
        <w:tab/>
      </w:r>
      <w:proofErr w:type="gramEnd"/>
      <w:r w:rsidRPr="00D078AB">
        <w:rPr>
          <w:rFonts w:ascii="Consolas" w:eastAsia="Times New Roman" w:hAnsi="Consolas" w:cs="Arial"/>
          <w:color w:val="008000"/>
          <w:sz w:val="19"/>
          <w:szCs w:val="19"/>
        </w:rPr>
        <w:tab/>
        <w:t>= .1%</w:t>
      </w:r>
    </w:p>
    <w:p w14:paraId="162D7664" w14:textId="04DCF16A" w:rsidR="00521F54" w:rsidRPr="00D078AB" w:rsidRDefault="00521F54" w:rsidP="00D078AB">
      <w:pPr>
        <w:pStyle w:val="ListParagraph"/>
        <w:numPr>
          <w:ilvl w:val="3"/>
          <w:numId w:val="23"/>
        </w:numPr>
        <w:autoSpaceDE w:val="0"/>
        <w:autoSpaceDN w:val="0"/>
        <w:adjustRightInd w:val="0"/>
        <w:spacing w:before="0" w:after="0" w:line="240" w:lineRule="auto"/>
        <w:rPr>
          <w:rFonts w:ascii="Consolas" w:eastAsia="Times New Roman" w:hAnsi="Consolas" w:cs="Arial"/>
          <w:color w:val="008000"/>
          <w:sz w:val="19"/>
          <w:szCs w:val="19"/>
        </w:rPr>
      </w:pPr>
      <w:r w:rsidRPr="00D078AB">
        <w:rPr>
          <w:rFonts w:ascii="Consolas" w:eastAsia="Times New Roman" w:hAnsi="Consolas" w:cs="Arial"/>
          <w:color w:val="008000"/>
          <w:sz w:val="19"/>
          <w:szCs w:val="19"/>
        </w:rPr>
        <w:t xml:space="preserve">Behavior </w:t>
      </w:r>
      <w:r w:rsidRPr="00D078AB">
        <w:rPr>
          <w:rFonts w:ascii="Consolas" w:eastAsia="Times New Roman" w:hAnsi="Consolas" w:cs="Arial"/>
          <w:color w:val="008000"/>
          <w:sz w:val="19"/>
          <w:szCs w:val="19"/>
        </w:rPr>
        <w:tab/>
      </w:r>
      <w:r w:rsidRPr="00D078AB">
        <w:rPr>
          <w:rFonts w:ascii="Consolas" w:eastAsia="Times New Roman" w:hAnsi="Consolas" w:cs="Arial"/>
          <w:color w:val="008000"/>
          <w:sz w:val="19"/>
          <w:szCs w:val="19"/>
        </w:rPr>
        <w:tab/>
        <w:t>= .000%</w:t>
      </w:r>
      <w:r w:rsidR="00D078AB" w:rsidRPr="00D078AB">
        <w:rPr>
          <w:rFonts w:ascii="Consolas" w:eastAsia="Times New Roman" w:hAnsi="Consolas" w:cs="Arial"/>
          <w:color w:val="008000"/>
          <w:sz w:val="19"/>
          <w:szCs w:val="19"/>
        </w:rPr>
        <w:t>)</w:t>
      </w:r>
    </w:p>
    <w:p w14:paraId="26BDC2FB" w14:textId="070B36A2" w:rsidR="00521F54" w:rsidRDefault="00521F54" w:rsidP="00521F54">
      <w:pPr>
        <w:autoSpaceDE w:val="0"/>
        <w:autoSpaceDN w:val="0"/>
        <w:adjustRightInd w:val="0"/>
        <w:spacing w:before="0" w:after="0" w:line="240" w:lineRule="auto"/>
        <w:ind w:left="144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Public Assist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 = 6% </w:t>
      </w:r>
    </w:p>
    <w:p w14:paraId="2B6A0957" w14:textId="0CCB6624" w:rsidR="00521F54" w:rsidRDefault="00521F54" w:rsidP="00521F54">
      <w:pPr>
        <w:autoSpaceDE w:val="0"/>
        <w:autoSpaceDN w:val="0"/>
        <w:adjustRightInd w:val="0"/>
        <w:spacing w:before="0" w:after="0" w:line="240" w:lineRule="auto"/>
        <w:ind w:left="1440" w:firstLine="72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Abandoned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 = &gt; 1%</w:t>
      </w:r>
    </w:p>
    <w:p w14:paraId="3E65AE56" w14:textId="5E00B985" w:rsidR="00521F54" w:rsidRDefault="00521F54" w:rsidP="00521F54">
      <w:pPr>
        <w:autoSpaceDE w:val="0"/>
        <w:autoSpaceDN w:val="0"/>
        <w:adjustRightInd w:val="0"/>
        <w:spacing w:before="0" w:after="0" w:line="240" w:lineRule="auto"/>
        <w:ind w:left="1440" w:firstLine="72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E</w:t>
      </w:r>
      <w:r w:rsidRPr="00521F54">
        <w:rPr>
          <w:rFonts w:ascii="Consolas" w:hAnsi="Consolas" w:cs="Consolas"/>
          <w:color w:val="008000"/>
          <w:sz w:val="19"/>
          <w:szCs w:val="19"/>
        </w:rPr>
        <w:t>uthanasia Request</w:t>
      </w:r>
      <w:r>
        <w:rPr>
          <w:rFonts w:ascii="Consolas" w:hAnsi="Consolas" w:cs="Consolas"/>
          <w:color w:val="008000"/>
          <w:sz w:val="19"/>
          <w:szCs w:val="19"/>
        </w:rPr>
        <w:tab/>
      </w:r>
      <w:r w:rsidRPr="00521F54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= &gt; </w:t>
      </w:r>
      <w:r w:rsidRPr="00521F54">
        <w:rPr>
          <w:rFonts w:ascii="Consolas" w:hAnsi="Consolas" w:cs="Consolas"/>
          <w:color w:val="008000"/>
          <w:sz w:val="19"/>
          <w:szCs w:val="19"/>
        </w:rPr>
        <w:t>1%</w:t>
      </w:r>
    </w:p>
    <w:p w14:paraId="4525DAA8" w14:textId="58423293" w:rsidR="00521F54" w:rsidRDefault="00521F54" w:rsidP="00521F5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1C380C6" w14:textId="19794147" w:rsidR="00D078AB" w:rsidRPr="00613D64" w:rsidRDefault="00D078AB" w:rsidP="00613D64">
      <w:pPr>
        <w:pStyle w:val="Heading2"/>
        <w:numPr>
          <w:ilvl w:val="0"/>
          <w:numId w:val="33"/>
        </w:numPr>
        <w:ind w:left="-360"/>
        <w:rPr>
          <w:b/>
          <w:bCs/>
        </w:rPr>
      </w:pPr>
      <w:bookmarkStart w:id="33" w:name="_Toc119937187"/>
      <w:r w:rsidRPr="00747398">
        <w:t xml:space="preserve">What is the most </w:t>
      </w:r>
      <w:r>
        <w:t>common type of outcome?</w:t>
      </w:r>
      <w:bookmarkEnd w:id="33"/>
      <w:r w:rsidR="00613D64">
        <w:br/>
      </w:r>
    </w:p>
    <w:p w14:paraId="31CC1519" w14:textId="26B3A749" w:rsidR="00D078AB" w:rsidRDefault="00D078AB" w:rsidP="00D078A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--Outcome type by count</w:t>
      </w:r>
    </w:p>
    <w:p w14:paraId="7C6B0C84" w14:textId="77777777" w:rsidR="00D078AB" w:rsidRDefault="00D078AB" w:rsidP="00D078AB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FF"/>
          <w:sz w:val="19"/>
          <w:szCs w:val="19"/>
        </w:rPr>
      </w:pPr>
    </w:p>
    <w:p w14:paraId="02F3F876" w14:textId="52C220A4" w:rsidR="00D078AB" w:rsidRDefault="00D078AB" w:rsidP="00D078AB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48F885A" w14:textId="13486CB9" w:rsidR="00D078AB" w:rsidRDefault="00D078AB" w:rsidP="00D078AB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Outcome_Type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over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partition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Outcome_Count</w:t>
      </w:r>
      <w:proofErr w:type="spellEnd"/>
    </w:p>
    <w:p w14:paraId="0B4A78E9" w14:textId="77777777" w:rsidR="00D078AB" w:rsidRDefault="00D078AB" w:rsidP="00D078AB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</w:t>
      </w:r>
    </w:p>
    <w:p w14:paraId="515A283D" w14:textId="72ADBBB9" w:rsidR="00D078AB" w:rsidRPr="00D078AB" w:rsidRDefault="00D078AB" w:rsidP="00D078AB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</w:t>
      </w:r>
      <w:r w:rsidRPr="00D078AB">
        <w:rPr>
          <w:rFonts w:ascii="Consolas" w:hAnsi="Consolas" w:cs="Consolas"/>
          <w:color w:val="0000FF"/>
          <w:sz w:val="19"/>
          <w:szCs w:val="19"/>
        </w:rPr>
        <w:t>rder</w:t>
      </w:r>
      <w:r w:rsidRPr="00D078A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078AB">
        <w:rPr>
          <w:rFonts w:ascii="Consolas" w:hAnsi="Consolas" w:cs="Consolas"/>
          <w:color w:val="0000FF"/>
          <w:sz w:val="19"/>
          <w:szCs w:val="19"/>
        </w:rPr>
        <w:t>by</w:t>
      </w:r>
      <w:r w:rsidRPr="00D078A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078AB">
        <w:rPr>
          <w:rFonts w:ascii="Consolas" w:hAnsi="Consolas" w:cs="Consolas"/>
          <w:color w:val="000000"/>
          <w:sz w:val="19"/>
          <w:szCs w:val="19"/>
        </w:rPr>
        <w:t>Outcome_Count</w:t>
      </w:r>
      <w:proofErr w:type="spellEnd"/>
      <w:r w:rsidRPr="00D078A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078AB">
        <w:rPr>
          <w:rFonts w:ascii="Consolas" w:hAnsi="Consolas" w:cs="Consolas"/>
          <w:color w:val="0000FF"/>
          <w:sz w:val="19"/>
          <w:szCs w:val="19"/>
        </w:rPr>
        <w:t>desc</w:t>
      </w:r>
    </w:p>
    <w:p w14:paraId="1E21E2F4" w14:textId="77777777" w:rsidR="00D078AB" w:rsidRDefault="00D078AB" w:rsidP="00D078AB">
      <w:pPr>
        <w:autoSpaceDE w:val="0"/>
        <w:autoSpaceDN w:val="0"/>
        <w:adjustRightInd w:val="0"/>
        <w:spacing w:before="0" w:after="0" w:line="240" w:lineRule="auto"/>
        <w:ind w:left="-720"/>
        <w:rPr>
          <w:rFonts w:ascii="Consolas" w:eastAsia="Times New Roman" w:hAnsi="Consolas" w:cs="Arial"/>
          <w:b/>
          <w:bCs/>
          <w:color w:val="008000"/>
          <w:sz w:val="19"/>
          <w:szCs w:val="19"/>
        </w:rPr>
      </w:pPr>
      <w:r>
        <w:rPr>
          <w:rFonts w:ascii="Consolas" w:eastAsia="Times New Roman" w:hAnsi="Consolas" w:cs="Arial"/>
          <w:b/>
          <w:bCs/>
          <w:color w:val="008000"/>
          <w:sz w:val="19"/>
          <w:szCs w:val="19"/>
        </w:rPr>
        <w:tab/>
      </w:r>
      <w:r>
        <w:rPr>
          <w:rFonts w:ascii="Consolas" w:eastAsia="Times New Roman" w:hAnsi="Consolas" w:cs="Arial"/>
          <w:b/>
          <w:bCs/>
          <w:color w:val="008000"/>
          <w:sz w:val="19"/>
          <w:szCs w:val="19"/>
        </w:rPr>
        <w:tab/>
      </w:r>
    </w:p>
    <w:p w14:paraId="6B65FFC1" w14:textId="1F9BBA4E" w:rsidR="00D078AB" w:rsidRPr="00D078AB" w:rsidRDefault="00D078AB" w:rsidP="00D078AB">
      <w:pPr>
        <w:autoSpaceDE w:val="0"/>
        <w:autoSpaceDN w:val="0"/>
        <w:adjustRightInd w:val="0"/>
        <w:spacing w:before="0" w:after="0" w:line="240" w:lineRule="auto"/>
        <w:rPr>
          <w:rFonts w:ascii="Consolas" w:eastAsia="Times New Roman" w:hAnsi="Consolas" w:cs="Arial"/>
          <w:b/>
          <w:bCs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--Outcome type by Percentage</w:t>
      </w:r>
    </w:p>
    <w:p w14:paraId="4F3F1CF7" w14:textId="431171B8" w:rsidR="00D078AB" w:rsidRPr="00D078AB" w:rsidRDefault="00D078AB" w:rsidP="00D078AB">
      <w:pPr>
        <w:autoSpaceDE w:val="0"/>
        <w:autoSpaceDN w:val="0"/>
        <w:adjustRightInd w:val="0"/>
        <w:spacing w:before="0" w:after="0" w:line="240" w:lineRule="auto"/>
        <w:ind w:left="-720"/>
        <w:rPr>
          <w:rFonts w:ascii="Consolas" w:eastAsia="Times New Roman" w:hAnsi="Consolas" w:cs="Arial"/>
          <w:b/>
          <w:bCs/>
          <w:color w:val="008000"/>
          <w:sz w:val="19"/>
          <w:szCs w:val="19"/>
        </w:rPr>
      </w:pPr>
    </w:p>
    <w:p w14:paraId="1A8EB6EA" w14:textId="707F1C04" w:rsidR="00D078AB" w:rsidRDefault="00D078AB" w:rsidP="00D078A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00BF3DD" w14:textId="77777777" w:rsidR="00D078AB" w:rsidRDefault="00D078AB" w:rsidP="00D078A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Outcome_Type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over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partition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Outcome_Count</w:t>
      </w:r>
      <w:proofErr w:type="spellEnd"/>
    </w:p>
    <w:p w14:paraId="159762B8" w14:textId="77777777" w:rsidR="00D078AB" w:rsidRDefault="00D078AB" w:rsidP="00D078A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</w:t>
      </w:r>
    </w:p>
    <w:p w14:paraId="3871E9FC" w14:textId="5762AB0E" w:rsidR="00521F54" w:rsidRDefault="00D078AB" w:rsidP="00D078A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7F491D9C" w14:textId="0F886D36" w:rsidR="00D078AB" w:rsidRDefault="00D078AB" w:rsidP="00D078A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FD26CDB" w14:textId="46A70F42" w:rsidR="00620F75" w:rsidRDefault="00620F75" w:rsidP="00D078A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71A0D37" w14:textId="402C9745" w:rsidR="00620F75" w:rsidRPr="00D078AB" w:rsidRDefault="00620F75" w:rsidP="00620F75">
      <w:pPr>
        <w:autoSpaceDE w:val="0"/>
        <w:autoSpaceDN w:val="0"/>
        <w:adjustRightInd w:val="0"/>
        <w:spacing w:before="0" w:after="0" w:line="240" w:lineRule="auto"/>
        <w:rPr>
          <w:rFonts w:ascii="Consolas" w:eastAsia="Times New Roman" w:hAnsi="Consolas" w:cs="Arial"/>
          <w:b/>
          <w:bCs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--Subtypes of Euthanasia</w:t>
      </w:r>
    </w:p>
    <w:p w14:paraId="4882E7C7" w14:textId="77777777" w:rsidR="00620F75" w:rsidRDefault="00620F75" w:rsidP="00620F75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CTE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6102AAE9" w14:textId="77777777" w:rsidR="00620F75" w:rsidRDefault="00620F75" w:rsidP="00620F75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E63A2E2" w14:textId="77777777" w:rsidR="00620F75" w:rsidRDefault="00620F75" w:rsidP="00620F75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0F6C83B5" w14:textId="77777777" w:rsidR="00620F75" w:rsidRDefault="00620F75" w:rsidP="00620F75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</w:t>
      </w:r>
    </w:p>
    <w:p w14:paraId="510574CB" w14:textId="77777777" w:rsidR="00620F75" w:rsidRDefault="00620F75" w:rsidP="00620F75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'Euthanasia'</w:t>
      </w:r>
    </w:p>
    <w:p w14:paraId="595E78DF" w14:textId="77777777" w:rsidR="00620F75" w:rsidRDefault="00620F75" w:rsidP="00620F75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84FD6C9" w14:textId="77777777" w:rsidR="00620F75" w:rsidRDefault="00620F75" w:rsidP="00620F75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EF9358" w14:textId="56E86ED5" w:rsidR="00620F75" w:rsidRDefault="00620F75" w:rsidP="00620F75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Outcome_Subtype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6F464E6" w14:textId="6BE46488" w:rsidR="00620F75" w:rsidRDefault="00620F75" w:rsidP="00620F75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100.0 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</w:t>
      </w:r>
      <w:r>
        <w:rPr>
          <w:rFonts w:ascii="Consolas" w:hAnsi="Consolas" w:cs="Consolas"/>
          <w:color w:val="808080"/>
          <w:sz w:val="19"/>
          <w:szCs w:val="19"/>
        </w:rPr>
        <w:t>(),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Subtype_Outcome</w:t>
      </w:r>
      <w:proofErr w:type="spellEnd"/>
    </w:p>
    <w:p w14:paraId="68CF7B6F" w14:textId="001512BB" w:rsidR="00620F75" w:rsidRDefault="00620F75" w:rsidP="00620F75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CTE    </w:t>
      </w:r>
    </w:p>
    <w:p w14:paraId="7ABF2DC8" w14:textId="70D4DBEE" w:rsidR="00620F75" w:rsidRDefault="00620F75" w:rsidP="00620F75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Outcome_Subtype</w:t>
      </w:r>
      <w:proofErr w:type="spellEnd"/>
    </w:p>
    <w:p w14:paraId="12014101" w14:textId="6038336F" w:rsidR="00620F75" w:rsidRDefault="00620F75" w:rsidP="00620F75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Subtype_Outcome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6626865A" w14:textId="6EFD237A" w:rsidR="00620F75" w:rsidRDefault="00620F75" w:rsidP="00D078A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0252BC9" w14:textId="77777777" w:rsidR="00620F75" w:rsidRDefault="00D078AB" w:rsidP="00D078A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67CF32C9" w14:textId="4B0D97AE" w:rsidR="00D078AB" w:rsidRDefault="00D078AB" w:rsidP="00620F75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--Adoption = 54609 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 w:rsidR="00620F75"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 46.6%</w:t>
      </w:r>
    </w:p>
    <w:p w14:paraId="12DC372B" w14:textId="6380C43A" w:rsidR="00D078AB" w:rsidRDefault="00D078AB" w:rsidP="00D078A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--Transfer = 35649 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 w:rsidR="00620F75"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 30.4%</w:t>
      </w:r>
    </w:p>
    <w:p w14:paraId="253D208C" w14:textId="5DF4D2FD" w:rsidR="00D078AB" w:rsidRDefault="00D078AB" w:rsidP="00D078A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8000"/>
          <w:sz w:val="19"/>
          <w:szCs w:val="19"/>
        </w:rPr>
        <w:t>--Return to Owner = 21428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 w:rsidR="00620F75"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 18.3%</w:t>
      </w:r>
    </w:p>
    <w:p w14:paraId="35166FFB" w14:textId="1B09F47F" w:rsidR="00D078AB" w:rsidRDefault="00D078AB" w:rsidP="00D078A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--Euthanasia = 3738</w:t>
      </w:r>
      <w:r w:rsidR="007331A4">
        <w:rPr>
          <w:rFonts w:ascii="Consolas" w:hAnsi="Consolas" w:cs="Consolas"/>
          <w:color w:val="008000"/>
          <w:sz w:val="19"/>
          <w:szCs w:val="19"/>
        </w:rPr>
        <w:tab/>
      </w:r>
      <w:r w:rsidR="007331A4">
        <w:rPr>
          <w:rFonts w:ascii="Consolas" w:hAnsi="Consolas" w:cs="Consolas"/>
          <w:color w:val="008000"/>
          <w:sz w:val="19"/>
          <w:szCs w:val="19"/>
        </w:rPr>
        <w:tab/>
      </w:r>
      <w:r w:rsidR="007331A4">
        <w:rPr>
          <w:rFonts w:ascii="Consolas" w:hAnsi="Consolas" w:cs="Consolas"/>
          <w:color w:val="008000"/>
          <w:sz w:val="19"/>
          <w:szCs w:val="19"/>
        </w:rPr>
        <w:tab/>
      </w:r>
      <w:r w:rsidR="00620F75">
        <w:rPr>
          <w:rFonts w:ascii="Consolas" w:hAnsi="Consolas" w:cs="Consolas"/>
          <w:color w:val="008000"/>
          <w:sz w:val="19"/>
          <w:szCs w:val="19"/>
        </w:rPr>
        <w:tab/>
      </w:r>
      <w:r w:rsidR="007331A4">
        <w:rPr>
          <w:rFonts w:ascii="Consolas" w:hAnsi="Consolas" w:cs="Consolas"/>
          <w:color w:val="008000"/>
          <w:sz w:val="19"/>
          <w:szCs w:val="19"/>
        </w:rPr>
        <w:t>/ 3.2%</w:t>
      </w:r>
    </w:p>
    <w:p w14:paraId="4085CC6A" w14:textId="7EB429D0" w:rsidR="00620F75" w:rsidRDefault="00620F75" w:rsidP="00620F75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(Reasons for Euthanasia)</w:t>
      </w:r>
    </w:p>
    <w:p w14:paraId="22385A92" w14:textId="24CFEC1B" w:rsidR="00620F75" w:rsidRPr="00620F75" w:rsidRDefault="00620F75" w:rsidP="00620F75">
      <w:pPr>
        <w:pStyle w:val="ListParagraph"/>
        <w:numPr>
          <w:ilvl w:val="2"/>
          <w:numId w:val="27"/>
        </w:num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620F75">
        <w:rPr>
          <w:rFonts w:ascii="Consolas" w:hAnsi="Consolas" w:cs="Consolas"/>
          <w:color w:val="008000"/>
          <w:sz w:val="19"/>
          <w:szCs w:val="19"/>
        </w:rPr>
        <w:t>Suffering 67.1%</w:t>
      </w:r>
    </w:p>
    <w:p w14:paraId="66F75C64" w14:textId="49FDBFC1" w:rsidR="00620F75" w:rsidRPr="00620F75" w:rsidRDefault="00620F75" w:rsidP="00620F75">
      <w:pPr>
        <w:pStyle w:val="ListParagraph"/>
        <w:numPr>
          <w:ilvl w:val="2"/>
          <w:numId w:val="27"/>
        </w:num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0F75">
        <w:rPr>
          <w:rFonts w:ascii="Consolas" w:hAnsi="Consolas" w:cs="Consolas"/>
          <w:color w:val="008000"/>
          <w:sz w:val="19"/>
          <w:szCs w:val="19"/>
        </w:rPr>
        <w:t>Aggressive 14.4%</w:t>
      </w:r>
    </w:p>
    <w:p w14:paraId="3AA061DD" w14:textId="4772DAB2" w:rsidR="00620F75" w:rsidRPr="00620F75" w:rsidRDefault="00620F75" w:rsidP="00620F75">
      <w:pPr>
        <w:pStyle w:val="ListParagraph"/>
        <w:numPr>
          <w:ilvl w:val="2"/>
          <w:numId w:val="27"/>
        </w:num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0F75">
        <w:rPr>
          <w:rFonts w:ascii="Consolas" w:hAnsi="Consolas" w:cs="Consolas"/>
          <w:color w:val="008000"/>
          <w:sz w:val="19"/>
          <w:szCs w:val="19"/>
        </w:rPr>
        <w:t>Rabies Risk 4.8%</w:t>
      </w:r>
    </w:p>
    <w:p w14:paraId="35D72697" w14:textId="61B46905" w:rsidR="00620F75" w:rsidRPr="00620F75" w:rsidRDefault="00620F75" w:rsidP="00620F75">
      <w:pPr>
        <w:pStyle w:val="ListParagraph"/>
        <w:numPr>
          <w:ilvl w:val="2"/>
          <w:numId w:val="27"/>
        </w:num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620F75">
        <w:rPr>
          <w:rFonts w:ascii="Consolas" w:hAnsi="Consolas" w:cs="Consolas"/>
          <w:color w:val="008000"/>
          <w:sz w:val="19"/>
          <w:szCs w:val="19"/>
        </w:rPr>
        <w:t>Beahvior</w:t>
      </w:r>
      <w:proofErr w:type="spellEnd"/>
      <w:r w:rsidRPr="00620F75">
        <w:rPr>
          <w:rFonts w:ascii="Consolas" w:hAnsi="Consolas" w:cs="Consolas"/>
          <w:color w:val="008000"/>
          <w:sz w:val="19"/>
          <w:szCs w:val="19"/>
        </w:rPr>
        <w:t xml:space="preserve"> 4.3%</w:t>
      </w:r>
    </w:p>
    <w:p w14:paraId="19F03764" w14:textId="7A6F2A87" w:rsidR="00620F75" w:rsidRPr="00620F75" w:rsidRDefault="00620F75" w:rsidP="00620F75">
      <w:pPr>
        <w:pStyle w:val="ListParagraph"/>
        <w:numPr>
          <w:ilvl w:val="2"/>
          <w:numId w:val="27"/>
        </w:num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0F75">
        <w:rPr>
          <w:rFonts w:ascii="Consolas" w:hAnsi="Consolas" w:cs="Consolas"/>
          <w:color w:val="008000"/>
          <w:sz w:val="19"/>
          <w:szCs w:val="19"/>
        </w:rPr>
        <w:t>At Vet 4.2%</w:t>
      </w:r>
    </w:p>
    <w:p w14:paraId="2F89A436" w14:textId="5E00F462" w:rsidR="00620F75" w:rsidRPr="00620F75" w:rsidRDefault="00620F75" w:rsidP="00620F75">
      <w:pPr>
        <w:pStyle w:val="ListParagraph"/>
        <w:numPr>
          <w:ilvl w:val="2"/>
          <w:numId w:val="27"/>
        </w:num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0F75">
        <w:rPr>
          <w:rFonts w:ascii="Consolas" w:hAnsi="Consolas" w:cs="Consolas"/>
          <w:color w:val="008000"/>
          <w:sz w:val="19"/>
          <w:szCs w:val="19"/>
        </w:rPr>
        <w:t>Medical 3.8%</w:t>
      </w:r>
    </w:p>
    <w:p w14:paraId="4E6D7DE3" w14:textId="1D3BB639" w:rsidR="00620F75" w:rsidRPr="00620F75" w:rsidRDefault="00620F75" w:rsidP="00620F75">
      <w:pPr>
        <w:pStyle w:val="ListParagraph"/>
        <w:numPr>
          <w:ilvl w:val="2"/>
          <w:numId w:val="27"/>
        </w:num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0F75">
        <w:rPr>
          <w:rFonts w:ascii="Consolas" w:hAnsi="Consolas" w:cs="Consolas"/>
          <w:color w:val="008000"/>
          <w:sz w:val="19"/>
          <w:szCs w:val="19"/>
        </w:rPr>
        <w:t>Court/Investigation .8%</w:t>
      </w:r>
    </w:p>
    <w:p w14:paraId="3320E1EF" w14:textId="6755BC1C" w:rsidR="00620F75" w:rsidRPr="00620F75" w:rsidRDefault="00620F75" w:rsidP="00620F75">
      <w:pPr>
        <w:pStyle w:val="ListParagraph"/>
        <w:numPr>
          <w:ilvl w:val="2"/>
          <w:numId w:val="27"/>
        </w:num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20F75">
        <w:rPr>
          <w:rFonts w:ascii="Consolas" w:hAnsi="Consolas" w:cs="Consolas"/>
          <w:color w:val="008000"/>
          <w:sz w:val="19"/>
          <w:szCs w:val="19"/>
        </w:rPr>
        <w:t>Blank .7%</w:t>
      </w:r>
    </w:p>
    <w:p w14:paraId="35D487E1" w14:textId="689D2664" w:rsidR="007331A4" w:rsidRPr="007331A4" w:rsidRDefault="00D078AB" w:rsidP="00D078A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--Died = 944</w:t>
      </w:r>
      <w:r w:rsidR="007331A4">
        <w:rPr>
          <w:rFonts w:ascii="Consolas" w:hAnsi="Consolas" w:cs="Consolas"/>
          <w:color w:val="008000"/>
          <w:sz w:val="19"/>
          <w:szCs w:val="19"/>
        </w:rPr>
        <w:tab/>
      </w:r>
      <w:r w:rsidR="007331A4">
        <w:rPr>
          <w:rFonts w:ascii="Consolas" w:hAnsi="Consolas" w:cs="Consolas"/>
          <w:color w:val="008000"/>
          <w:sz w:val="19"/>
          <w:szCs w:val="19"/>
        </w:rPr>
        <w:tab/>
      </w:r>
      <w:r w:rsidR="007331A4">
        <w:rPr>
          <w:rFonts w:ascii="Consolas" w:hAnsi="Consolas" w:cs="Consolas"/>
          <w:color w:val="008000"/>
          <w:sz w:val="19"/>
          <w:szCs w:val="19"/>
        </w:rPr>
        <w:tab/>
      </w:r>
      <w:r w:rsidR="007331A4">
        <w:rPr>
          <w:rFonts w:ascii="Consolas" w:hAnsi="Consolas" w:cs="Consolas"/>
          <w:color w:val="008000"/>
          <w:sz w:val="19"/>
          <w:szCs w:val="19"/>
        </w:rPr>
        <w:tab/>
      </w:r>
      <w:r w:rsidR="00620F75">
        <w:rPr>
          <w:rFonts w:ascii="Consolas" w:hAnsi="Consolas" w:cs="Consolas"/>
          <w:color w:val="008000"/>
          <w:sz w:val="19"/>
          <w:szCs w:val="19"/>
        </w:rPr>
        <w:tab/>
      </w:r>
      <w:r w:rsidR="007331A4">
        <w:rPr>
          <w:rFonts w:ascii="Consolas" w:hAnsi="Consolas" w:cs="Consolas"/>
          <w:color w:val="008000"/>
          <w:sz w:val="19"/>
          <w:szCs w:val="19"/>
        </w:rPr>
        <w:t>/ .8%</w:t>
      </w:r>
    </w:p>
    <w:p w14:paraId="05D7454F" w14:textId="6FD6C4E9" w:rsidR="00D078AB" w:rsidRDefault="00D078AB" w:rsidP="00D078A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Rto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-Adopt = 694</w:t>
      </w:r>
      <w:r w:rsidR="007331A4">
        <w:rPr>
          <w:rFonts w:ascii="Consolas" w:hAnsi="Consolas" w:cs="Consolas"/>
          <w:color w:val="008000"/>
          <w:sz w:val="19"/>
          <w:szCs w:val="19"/>
        </w:rPr>
        <w:tab/>
      </w:r>
      <w:r w:rsidR="007331A4">
        <w:rPr>
          <w:rFonts w:ascii="Consolas" w:hAnsi="Consolas" w:cs="Consolas"/>
          <w:color w:val="008000"/>
          <w:sz w:val="19"/>
          <w:szCs w:val="19"/>
        </w:rPr>
        <w:tab/>
      </w:r>
      <w:r w:rsidR="007331A4">
        <w:rPr>
          <w:rFonts w:ascii="Consolas" w:hAnsi="Consolas" w:cs="Consolas"/>
          <w:color w:val="008000"/>
          <w:sz w:val="19"/>
          <w:szCs w:val="19"/>
        </w:rPr>
        <w:tab/>
      </w:r>
      <w:r w:rsidR="00620F75">
        <w:rPr>
          <w:rFonts w:ascii="Consolas" w:hAnsi="Consolas" w:cs="Consolas"/>
          <w:color w:val="008000"/>
          <w:sz w:val="19"/>
          <w:szCs w:val="19"/>
        </w:rPr>
        <w:tab/>
      </w:r>
      <w:r w:rsidR="007331A4">
        <w:rPr>
          <w:rFonts w:ascii="Consolas" w:hAnsi="Consolas" w:cs="Consolas"/>
          <w:color w:val="008000"/>
          <w:sz w:val="19"/>
          <w:szCs w:val="19"/>
        </w:rPr>
        <w:t>/ .6%</w:t>
      </w:r>
    </w:p>
    <w:p w14:paraId="2E8A9E53" w14:textId="1D4CFEC8" w:rsidR="00D078AB" w:rsidRDefault="00D078AB" w:rsidP="00D078A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--Disposal = 112</w:t>
      </w:r>
      <w:r w:rsidR="007331A4">
        <w:rPr>
          <w:rFonts w:ascii="Consolas" w:hAnsi="Consolas" w:cs="Consolas"/>
          <w:color w:val="008000"/>
          <w:sz w:val="19"/>
          <w:szCs w:val="19"/>
        </w:rPr>
        <w:tab/>
      </w:r>
      <w:r w:rsidR="007331A4">
        <w:rPr>
          <w:rFonts w:ascii="Consolas" w:hAnsi="Consolas" w:cs="Consolas"/>
          <w:color w:val="008000"/>
          <w:sz w:val="19"/>
          <w:szCs w:val="19"/>
        </w:rPr>
        <w:tab/>
      </w:r>
      <w:r w:rsidR="007331A4">
        <w:rPr>
          <w:rFonts w:ascii="Consolas" w:hAnsi="Consolas" w:cs="Consolas"/>
          <w:color w:val="008000"/>
          <w:sz w:val="19"/>
          <w:szCs w:val="19"/>
        </w:rPr>
        <w:tab/>
      </w:r>
      <w:r w:rsidR="00620F75">
        <w:rPr>
          <w:rFonts w:ascii="Consolas" w:hAnsi="Consolas" w:cs="Consolas"/>
          <w:color w:val="008000"/>
          <w:sz w:val="19"/>
          <w:szCs w:val="19"/>
        </w:rPr>
        <w:tab/>
      </w:r>
      <w:r w:rsidR="007331A4">
        <w:rPr>
          <w:rFonts w:ascii="Consolas" w:hAnsi="Consolas" w:cs="Consolas"/>
          <w:color w:val="008000"/>
          <w:sz w:val="19"/>
          <w:szCs w:val="19"/>
        </w:rPr>
        <w:t>/ .1%</w:t>
      </w:r>
    </w:p>
    <w:p w14:paraId="16E89997" w14:textId="25DD5C3D" w:rsidR="00D078AB" w:rsidRDefault="00D078AB" w:rsidP="00D078A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--Missing = 64</w:t>
      </w:r>
      <w:r w:rsidR="007331A4">
        <w:rPr>
          <w:rFonts w:ascii="Consolas" w:hAnsi="Consolas" w:cs="Consolas"/>
          <w:color w:val="008000"/>
          <w:sz w:val="19"/>
          <w:szCs w:val="19"/>
        </w:rPr>
        <w:tab/>
      </w:r>
      <w:r w:rsidR="007331A4">
        <w:rPr>
          <w:rFonts w:ascii="Consolas" w:hAnsi="Consolas" w:cs="Consolas"/>
          <w:color w:val="008000"/>
          <w:sz w:val="19"/>
          <w:szCs w:val="19"/>
        </w:rPr>
        <w:tab/>
      </w:r>
      <w:r w:rsidR="007331A4">
        <w:rPr>
          <w:rFonts w:ascii="Consolas" w:hAnsi="Consolas" w:cs="Consolas"/>
          <w:color w:val="008000"/>
          <w:sz w:val="19"/>
          <w:szCs w:val="19"/>
        </w:rPr>
        <w:tab/>
      </w:r>
      <w:r w:rsidR="00620F75">
        <w:rPr>
          <w:rFonts w:ascii="Consolas" w:hAnsi="Consolas" w:cs="Consolas"/>
          <w:color w:val="008000"/>
          <w:sz w:val="19"/>
          <w:szCs w:val="19"/>
        </w:rPr>
        <w:tab/>
      </w:r>
      <w:r w:rsidR="007331A4">
        <w:rPr>
          <w:rFonts w:ascii="Consolas" w:hAnsi="Consolas" w:cs="Consolas"/>
          <w:color w:val="008000"/>
          <w:sz w:val="19"/>
          <w:szCs w:val="19"/>
        </w:rPr>
        <w:t>/ .1%</w:t>
      </w:r>
    </w:p>
    <w:p w14:paraId="7458FB9C" w14:textId="38285146" w:rsidR="00D078AB" w:rsidRDefault="00D078AB" w:rsidP="00D078A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--Unknown = 15</w:t>
      </w:r>
      <w:r w:rsidR="007331A4">
        <w:rPr>
          <w:rFonts w:ascii="Consolas" w:hAnsi="Consolas" w:cs="Consolas"/>
          <w:color w:val="008000"/>
          <w:sz w:val="19"/>
          <w:szCs w:val="19"/>
        </w:rPr>
        <w:tab/>
      </w:r>
      <w:r w:rsidR="007331A4">
        <w:rPr>
          <w:rFonts w:ascii="Consolas" w:hAnsi="Consolas" w:cs="Consolas"/>
          <w:color w:val="008000"/>
          <w:sz w:val="19"/>
          <w:szCs w:val="19"/>
        </w:rPr>
        <w:tab/>
      </w:r>
      <w:r w:rsidR="007331A4">
        <w:rPr>
          <w:rFonts w:ascii="Consolas" w:hAnsi="Consolas" w:cs="Consolas"/>
          <w:color w:val="008000"/>
          <w:sz w:val="19"/>
          <w:szCs w:val="19"/>
        </w:rPr>
        <w:tab/>
      </w:r>
      <w:r w:rsidR="00620F75">
        <w:rPr>
          <w:rFonts w:ascii="Consolas" w:hAnsi="Consolas" w:cs="Consolas"/>
          <w:color w:val="008000"/>
          <w:sz w:val="19"/>
          <w:szCs w:val="19"/>
        </w:rPr>
        <w:tab/>
      </w:r>
      <w:r w:rsidR="007331A4">
        <w:rPr>
          <w:rFonts w:ascii="Consolas" w:hAnsi="Consolas" w:cs="Consolas"/>
          <w:color w:val="008000"/>
          <w:sz w:val="19"/>
          <w:szCs w:val="19"/>
        </w:rPr>
        <w:t>/ 0%</w:t>
      </w:r>
    </w:p>
    <w:p w14:paraId="6C2B200C" w14:textId="7DC2BE59" w:rsidR="00D078AB" w:rsidRDefault="00D078AB" w:rsidP="00D078A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--Relocate = 2</w:t>
      </w:r>
      <w:r w:rsidR="007331A4">
        <w:rPr>
          <w:rFonts w:ascii="Consolas" w:hAnsi="Consolas" w:cs="Consolas"/>
          <w:color w:val="008000"/>
          <w:sz w:val="19"/>
          <w:szCs w:val="19"/>
        </w:rPr>
        <w:tab/>
      </w:r>
      <w:r w:rsidR="007331A4">
        <w:rPr>
          <w:rFonts w:ascii="Consolas" w:hAnsi="Consolas" w:cs="Consolas"/>
          <w:color w:val="008000"/>
          <w:sz w:val="19"/>
          <w:szCs w:val="19"/>
        </w:rPr>
        <w:tab/>
      </w:r>
      <w:r w:rsidR="007331A4">
        <w:rPr>
          <w:rFonts w:ascii="Consolas" w:hAnsi="Consolas" w:cs="Consolas"/>
          <w:color w:val="008000"/>
          <w:sz w:val="19"/>
          <w:szCs w:val="19"/>
        </w:rPr>
        <w:tab/>
      </w:r>
      <w:r w:rsidR="00620F75">
        <w:rPr>
          <w:rFonts w:ascii="Consolas" w:hAnsi="Consolas" w:cs="Consolas"/>
          <w:color w:val="008000"/>
          <w:sz w:val="19"/>
          <w:szCs w:val="19"/>
        </w:rPr>
        <w:tab/>
      </w:r>
      <w:r w:rsidR="007331A4">
        <w:rPr>
          <w:rFonts w:ascii="Consolas" w:hAnsi="Consolas" w:cs="Consolas"/>
          <w:color w:val="008000"/>
          <w:sz w:val="19"/>
          <w:szCs w:val="19"/>
        </w:rPr>
        <w:t>/ 0%</w:t>
      </w:r>
    </w:p>
    <w:p w14:paraId="2C506536" w14:textId="23479D70" w:rsidR="00D078AB" w:rsidRDefault="00D078AB" w:rsidP="00D078A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D6F9CD8" w14:textId="48C2D1F1" w:rsidR="00D078AB" w:rsidRPr="00E7797C" w:rsidRDefault="00E7797C" w:rsidP="00613D64">
      <w:pPr>
        <w:pStyle w:val="Heading2"/>
        <w:numPr>
          <w:ilvl w:val="0"/>
          <w:numId w:val="33"/>
        </w:numPr>
        <w:ind w:left="-360"/>
        <w:rPr>
          <w:rFonts w:ascii="Consolas" w:hAnsi="Consolas" w:cs="Consolas"/>
          <w:color w:val="008000"/>
          <w:sz w:val="19"/>
          <w:szCs w:val="19"/>
        </w:rPr>
      </w:pPr>
      <w:bookmarkStart w:id="34" w:name="_Toc119937188"/>
      <w:r>
        <w:t xml:space="preserve">What </w:t>
      </w:r>
      <w:proofErr w:type="gramStart"/>
      <w:r>
        <w:t>are</w:t>
      </w:r>
      <w:proofErr w:type="gramEnd"/>
      <w:r>
        <w:t xml:space="preserve"> the top 3 dog and cat</w:t>
      </w:r>
      <w:r w:rsidR="004B78B1">
        <w:t xml:space="preserve"> </w:t>
      </w:r>
      <w:r w:rsidR="00822E93">
        <w:t>b</w:t>
      </w:r>
      <w:r w:rsidR="004B78B1">
        <w:t>reeds</w:t>
      </w:r>
      <w:r>
        <w:t>?</w:t>
      </w:r>
      <w:bookmarkEnd w:id="34"/>
      <w:r>
        <w:t xml:space="preserve"> </w:t>
      </w:r>
    </w:p>
    <w:p w14:paraId="59C25D61" w14:textId="10853EF6" w:rsidR="00E7797C" w:rsidRDefault="00E7797C" w:rsidP="00E7797C">
      <w:pPr>
        <w:pStyle w:val="ListParagraph"/>
        <w:tabs>
          <w:tab w:val="left" w:pos="270"/>
        </w:tabs>
        <w:autoSpaceDE w:val="0"/>
        <w:autoSpaceDN w:val="0"/>
        <w:adjustRightInd w:val="0"/>
        <w:spacing w:before="0" w:after="0" w:line="240" w:lineRule="auto"/>
        <w:ind w:left="-360"/>
        <w:rPr>
          <w:rFonts w:cs="Arial"/>
          <w:color w:val="000000"/>
        </w:rPr>
      </w:pPr>
    </w:p>
    <w:p w14:paraId="5B4C909D" w14:textId="64B2FA49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--Top DOG breed in Intakes:</w:t>
      </w:r>
    </w:p>
    <w:p w14:paraId="6EE52FAA" w14:textId="1782B79E" w:rsidR="00E7797C" w:rsidRDefault="00E7797C" w:rsidP="00E7797C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3 Breed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962920E" w14:textId="2081FD57" w:rsidR="00E7797C" w:rsidRDefault="00E7797C" w:rsidP="00E7797C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100.0 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</w:t>
      </w:r>
      <w:r>
        <w:rPr>
          <w:rFonts w:ascii="Consolas" w:hAnsi="Consolas" w:cs="Consolas"/>
          <w:color w:val="808080"/>
          <w:sz w:val="19"/>
          <w:szCs w:val="19"/>
        </w:rPr>
        <w:t>(),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Breed_Percentage</w:t>
      </w:r>
      <w:proofErr w:type="spellEnd"/>
    </w:p>
    <w:p w14:paraId="058A0253" w14:textId="4B71D951" w:rsidR="00E7797C" w:rsidRDefault="00E7797C" w:rsidP="00E7797C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intakes</w:t>
      </w:r>
    </w:p>
    <w:p w14:paraId="1A87D876" w14:textId="2AD1A514" w:rsidR="00E7797C" w:rsidRDefault="00E7797C" w:rsidP="00E7797C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'Dog'</w:t>
      </w:r>
    </w:p>
    <w:p w14:paraId="605581DA" w14:textId="77777777" w:rsidR="00E7797C" w:rsidRDefault="00E7797C" w:rsidP="00E7797C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Breed</w:t>
      </w:r>
    </w:p>
    <w:p w14:paraId="62CD2C58" w14:textId="4B636315" w:rsidR="00E7797C" w:rsidRDefault="00E7797C" w:rsidP="00E7797C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FF"/>
          <w:sz w:val="19"/>
          <w:szCs w:val="19"/>
        </w:rPr>
      </w:pPr>
      <w:r w:rsidRPr="00E7797C">
        <w:rPr>
          <w:rFonts w:ascii="Consolas" w:hAnsi="Consolas" w:cs="Consolas"/>
          <w:color w:val="0000FF"/>
          <w:sz w:val="19"/>
          <w:szCs w:val="19"/>
        </w:rPr>
        <w:t>Order</w:t>
      </w:r>
      <w:r w:rsidRPr="00E7797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7797C">
        <w:rPr>
          <w:rFonts w:ascii="Consolas" w:hAnsi="Consolas" w:cs="Consolas"/>
          <w:color w:val="0000FF"/>
          <w:sz w:val="19"/>
          <w:szCs w:val="19"/>
        </w:rPr>
        <w:t>by</w:t>
      </w:r>
      <w:r w:rsidRPr="00E7797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7797C">
        <w:rPr>
          <w:rFonts w:ascii="Consolas" w:hAnsi="Consolas" w:cs="Consolas"/>
          <w:color w:val="000000"/>
          <w:sz w:val="19"/>
          <w:szCs w:val="19"/>
        </w:rPr>
        <w:t>Breed_Percentage</w:t>
      </w:r>
      <w:proofErr w:type="spellEnd"/>
      <w:r w:rsidRPr="00E7797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7797C">
        <w:rPr>
          <w:rFonts w:ascii="Consolas" w:hAnsi="Consolas" w:cs="Consolas"/>
          <w:color w:val="0000FF"/>
          <w:sz w:val="19"/>
          <w:szCs w:val="19"/>
        </w:rPr>
        <w:t>desc</w:t>
      </w:r>
    </w:p>
    <w:p w14:paraId="4E749A12" w14:textId="77777777" w:rsidR="00E7797C" w:rsidRDefault="00E7797C" w:rsidP="00E7797C">
      <w:pPr>
        <w:pStyle w:val="ListParagraph"/>
        <w:tabs>
          <w:tab w:val="left" w:pos="270"/>
        </w:tabs>
        <w:autoSpaceDE w:val="0"/>
        <w:autoSpaceDN w:val="0"/>
        <w:adjustRightInd w:val="0"/>
        <w:spacing w:before="0" w:after="0" w:line="240" w:lineRule="auto"/>
        <w:ind w:left="-360"/>
        <w:rPr>
          <w:rFonts w:ascii="Consolas" w:hAnsi="Consolas" w:cs="Consolas"/>
          <w:color w:val="008000"/>
          <w:sz w:val="19"/>
          <w:szCs w:val="19"/>
        </w:rPr>
      </w:pPr>
    </w:p>
    <w:p w14:paraId="34DCD8AE" w14:textId="0C1D8841" w:rsidR="00E7797C" w:rsidRDefault="00E7797C" w:rsidP="00E7797C">
      <w:pPr>
        <w:pStyle w:val="ListParagraph"/>
        <w:tabs>
          <w:tab w:val="left" w:pos="270"/>
        </w:tabs>
        <w:autoSpaceDE w:val="0"/>
        <w:autoSpaceDN w:val="0"/>
        <w:adjustRightInd w:val="0"/>
        <w:spacing w:before="0" w:after="0" w:line="240" w:lineRule="auto"/>
        <w:ind w:left="-36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--Top Dog Adopted Breeds:</w:t>
      </w:r>
    </w:p>
    <w:p w14:paraId="34E18825" w14:textId="77777777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</w:p>
    <w:p w14:paraId="30C39EF9" w14:textId="5F1E9FB3" w:rsidR="00E7797C" w:rsidRDefault="00E7797C" w:rsidP="00E7797C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CTE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5BB68A86" w14:textId="4D5486F8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4ED2F3E" w14:textId="3ECAB7B4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1A3A1AF8" w14:textId="01F6458B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</w:t>
      </w:r>
    </w:p>
    <w:p w14:paraId="42294D79" w14:textId="5FD68E1B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'Adoption'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'Dog'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58DE955" w14:textId="77777777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03D3B91" w14:textId="77777777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2313C5" w14:textId="45168CE2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Breed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4BA748F" w14:textId="0D279A3D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100.0 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</w:t>
      </w:r>
      <w:r>
        <w:rPr>
          <w:rFonts w:ascii="Consolas" w:hAnsi="Consolas" w:cs="Consolas"/>
          <w:color w:val="808080"/>
          <w:sz w:val="19"/>
          <w:szCs w:val="19"/>
        </w:rPr>
        <w:t>(),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Breed_Adopted</w:t>
      </w:r>
      <w:proofErr w:type="spellEnd"/>
    </w:p>
    <w:p w14:paraId="301685DD" w14:textId="4354CB5C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CTE    </w:t>
      </w:r>
    </w:p>
    <w:p w14:paraId="6B1A491F" w14:textId="270A60EA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Breed</w:t>
      </w:r>
    </w:p>
    <w:p w14:paraId="6400DBB6" w14:textId="67E857C1" w:rsidR="00E7797C" w:rsidRDefault="00E7797C" w:rsidP="00E7797C">
      <w:pPr>
        <w:pStyle w:val="ListParagraph"/>
        <w:tabs>
          <w:tab w:val="left" w:pos="270"/>
        </w:tabs>
        <w:autoSpaceDE w:val="0"/>
        <w:autoSpaceDN w:val="0"/>
        <w:adjustRightInd w:val="0"/>
        <w:spacing w:before="0" w:after="0" w:line="240" w:lineRule="auto"/>
        <w:ind w:left="-36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Breed_Adopted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577B6CB7" w14:textId="35068E02" w:rsidR="00E7797C" w:rsidRDefault="00E7797C" w:rsidP="00E7797C">
      <w:pPr>
        <w:pStyle w:val="ListParagraph"/>
        <w:tabs>
          <w:tab w:val="left" w:pos="270"/>
        </w:tabs>
        <w:autoSpaceDE w:val="0"/>
        <w:autoSpaceDN w:val="0"/>
        <w:adjustRightInd w:val="0"/>
        <w:spacing w:before="0" w:after="0" w:line="240" w:lineRule="auto"/>
        <w:ind w:left="-360"/>
        <w:rPr>
          <w:rFonts w:ascii="Consolas" w:hAnsi="Consolas" w:cs="Consolas"/>
          <w:color w:val="0000FF"/>
          <w:sz w:val="19"/>
          <w:szCs w:val="19"/>
        </w:rPr>
      </w:pPr>
    </w:p>
    <w:p w14:paraId="44C50BC0" w14:textId="4D2CEA69" w:rsidR="00E7797C" w:rsidRDefault="00E7797C" w:rsidP="00E7797C">
      <w:pPr>
        <w:pStyle w:val="ListParagraph"/>
        <w:tabs>
          <w:tab w:val="left" w:pos="270"/>
        </w:tabs>
        <w:autoSpaceDE w:val="0"/>
        <w:autoSpaceDN w:val="0"/>
        <w:adjustRightInd w:val="0"/>
        <w:spacing w:before="0" w:after="0" w:line="240" w:lineRule="auto"/>
        <w:ind w:left="-36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--Top Dog Euthanized Breeds:</w:t>
      </w:r>
    </w:p>
    <w:p w14:paraId="5782C149" w14:textId="4F29ACE3" w:rsidR="00E7797C" w:rsidRDefault="00E7797C" w:rsidP="00E7797C">
      <w:pPr>
        <w:pStyle w:val="ListParagraph"/>
        <w:tabs>
          <w:tab w:val="left" w:pos="270"/>
        </w:tabs>
        <w:autoSpaceDE w:val="0"/>
        <w:autoSpaceDN w:val="0"/>
        <w:adjustRightInd w:val="0"/>
        <w:spacing w:before="0" w:after="0" w:line="240" w:lineRule="auto"/>
        <w:ind w:left="630"/>
        <w:rPr>
          <w:rFonts w:ascii="Consolas" w:hAnsi="Consolas" w:cs="Consolas"/>
          <w:color w:val="008000"/>
          <w:sz w:val="19"/>
          <w:szCs w:val="19"/>
        </w:rPr>
      </w:pPr>
    </w:p>
    <w:p w14:paraId="46A9D1BB" w14:textId="48669B77" w:rsidR="00E7797C" w:rsidRDefault="00E7797C" w:rsidP="00E7797C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CTE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7BDFC38E" w14:textId="4C2C9B2F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25E0982" w14:textId="6E7BF2BC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7C9FA1DB" w14:textId="241BF9F4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</w:t>
      </w:r>
    </w:p>
    <w:p w14:paraId="13114267" w14:textId="6050CF98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'Euthanasia'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'Dog'</w:t>
      </w:r>
    </w:p>
    <w:p w14:paraId="182D1601" w14:textId="77777777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4B1DAC4" w14:textId="77777777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223FBD" w14:textId="1738DEC6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Breed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AF3E16A" w14:textId="7BC722A0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100.0 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</w:t>
      </w:r>
      <w:r>
        <w:rPr>
          <w:rFonts w:ascii="Consolas" w:hAnsi="Consolas" w:cs="Consolas"/>
          <w:color w:val="808080"/>
          <w:sz w:val="19"/>
          <w:szCs w:val="19"/>
        </w:rPr>
        <w:t>(),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Breed_Euthanized</w:t>
      </w:r>
      <w:proofErr w:type="spellEnd"/>
    </w:p>
    <w:p w14:paraId="291BA2B5" w14:textId="21884605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CTE    </w:t>
      </w:r>
    </w:p>
    <w:p w14:paraId="243DD5B1" w14:textId="1843C5B7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Breed</w:t>
      </w:r>
    </w:p>
    <w:p w14:paraId="0CDA6C24" w14:textId="40102E0E" w:rsidR="00E7797C" w:rsidRDefault="00E7797C" w:rsidP="00E7797C">
      <w:pPr>
        <w:pStyle w:val="ListParagraph"/>
        <w:tabs>
          <w:tab w:val="left" w:pos="270"/>
        </w:tabs>
        <w:autoSpaceDE w:val="0"/>
        <w:autoSpaceDN w:val="0"/>
        <w:adjustRightInd w:val="0"/>
        <w:spacing w:before="0" w:after="0" w:line="240" w:lineRule="auto"/>
        <w:ind w:left="63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Breed_Euthanized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47C3AB19" w14:textId="3887BA05" w:rsidR="00E7797C" w:rsidRDefault="00E7797C" w:rsidP="00E7797C">
      <w:pPr>
        <w:pStyle w:val="ListParagraph"/>
        <w:tabs>
          <w:tab w:val="left" w:pos="270"/>
        </w:tabs>
        <w:autoSpaceDE w:val="0"/>
        <w:autoSpaceDN w:val="0"/>
        <w:adjustRightInd w:val="0"/>
        <w:spacing w:before="0" w:after="0" w:line="240" w:lineRule="auto"/>
        <w:ind w:left="630"/>
        <w:rPr>
          <w:rFonts w:ascii="Consolas" w:hAnsi="Consolas" w:cs="Consolas"/>
          <w:color w:val="0000FF"/>
          <w:sz w:val="19"/>
          <w:szCs w:val="19"/>
        </w:rPr>
      </w:pPr>
    </w:p>
    <w:p w14:paraId="4FF4C61C" w14:textId="77777777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60F8E2" w14:textId="77777777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--Top CAT breed in Intakes:</w:t>
      </w:r>
    </w:p>
    <w:p w14:paraId="2F38F8B4" w14:textId="77777777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10 Breed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7A9DBF2" w14:textId="77777777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100.0 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</w:t>
      </w:r>
      <w:r>
        <w:rPr>
          <w:rFonts w:ascii="Consolas" w:hAnsi="Consolas" w:cs="Consolas"/>
          <w:color w:val="808080"/>
          <w:sz w:val="19"/>
          <w:szCs w:val="19"/>
        </w:rPr>
        <w:t>(),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Breed_Percentage</w:t>
      </w:r>
      <w:proofErr w:type="spellEnd"/>
    </w:p>
    <w:p w14:paraId="0A67A27E" w14:textId="77777777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intakes</w:t>
      </w:r>
    </w:p>
    <w:p w14:paraId="44D16B81" w14:textId="77777777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'Cat'</w:t>
      </w:r>
    </w:p>
    <w:p w14:paraId="31160264" w14:textId="77777777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Breed</w:t>
      </w:r>
    </w:p>
    <w:p w14:paraId="34667797" w14:textId="77777777" w:rsidR="00E7797C" w:rsidRP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Breed_Percentage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50DD5DC6" w14:textId="2A01FA81" w:rsidR="00E7797C" w:rsidRDefault="00E7797C" w:rsidP="00E7797C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03F73EE" w14:textId="77777777" w:rsidR="00E7797C" w:rsidRDefault="00E7797C" w:rsidP="00E7797C">
      <w:pPr>
        <w:pStyle w:val="ListParagraph"/>
        <w:tabs>
          <w:tab w:val="left" w:pos="270"/>
        </w:tabs>
        <w:autoSpaceDE w:val="0"/>
        <w:autoSpaceDN w:val="0"/>
        <w:adjustRightInd w:val="0"/>
        <w:spacing w:before="0" w:after="0" w:line="240" w:lineRule="auto"/>
        <w:ind w:left="-360"/>
        <w:rPr>
          <w:rFonts w:ascii="Consolas" w:hAnsi="Consolas" w:cs="Consolas"/>
          <w:color w:val="008000"/>
          <w:sz w:val="19"/>
          <w:szCs w:val="19"/>
        </w:rPr>
      </w:pPr>
    </w:p>
    <w:p w14:paraId="0D4F48C1" w14:textId="78E092B9" w:rsidR="00E7797C" w:rsidRDefault="00E7797C" w:rsidP="00E7797C">
      <w:pPr>
        <w:pStyle w:val="ListParagraph"/>
        <w:tabs>
          <w:tab w:val="left" w:pos="270"/>
        </w:tabs>
        <w:autoSpaceDE w:val="0"/>
        <w:autoSpaceDN w:val="0"/>
        <w:adjustRightInd w:val="0"/>
        <w:spacing w:before="0" w:after="0" w:line="240" w:lineRule="auto"/>
        <w:ind w:left="-36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--Top Cat Adopted Breeds:</w:t>
      </w:r>
    </w:p>
    <w:p w14:paraId="6AF6EEE0" w14:textId="77777777" w:rsidR="00E7797C" w:rsidRDefault="00E7797C" w:rsidP="00E7797C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</w:p>
    <w:p w14:paraId="0F332B3A" w14:textId="29137832" w:rsidR="00E7797C" w:rsidRDefault="00E7797C" w:rsidP="00E7797C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CTE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390E1754" w14:textId="0DDFDD66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CA1C163" w14:textId="02532AE7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1484E4EF" w14:textId="52E242F0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f</w:t>
      </w:r>
      <w:r>
        <w:rPr>
          <w:rFonts w:ascii="Consolas" w:hAnsi="Consolas" w:cs="Consolas"/>
          <w:color w:val="0000FF"/>
          <w:sz w:val="19"/>
          <w:szCs w:val="19"/>
        </w:rPr>
        <w:t>rom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</w:t>
      </w:r>
    </w:p>
    <w:p w14:paraId="494F62F1" w14:textId="7430B5F5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W</w:t>
      </w:r>
      <w:r>
        <w:rPr>
          <w:rFonts w:ascii="Consolas" w:hAnsi="Consolas" w:cs="Consolas"/>
          <w:color w:val="0000FF"/>
          <w:sz w:val="19"/>
          <w:szCs w:val="19"/>
        </w:rPr>
        <w:t>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'Adoption'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'Cat'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5938149" w14:textId="77777777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98199E5" w14:textId="7A3050A6" w:rsidR="00E7797C" w:rsidRDefault="00E7797C" w:rsidP="00E7797C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Breed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BF9D6F5" w14:textId="62F63367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100.0 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</w:t>
      </w:r>
      <w:r>
        <w:rPr>
          <w:rFonts w:ascii="Consolas" w:hAnsi="Consolas" w:cs="Consolas"/>
          <w:color w:val="808080"/>
          <w:sz w:val="19"/>
          <w:szCs w:val="19"/>
        </w:rPr>
        <w:t>(),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Breed_Adopted</w:t>
      </w:r>
      <w:proofErr w:type="spellEnd"/>
    </w:p>
    <w:p w14:paraId="3AB85D14" w14:textId="2C6D1709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CTE    </w:t>
      </w:r>
    </w:p>
    <w:p w14:paraId="4DD7ADA5" w14:textId="70D5A267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</w:t>
      </w:r>
      <w:r>
        <w:rPr>
          <w:rFonts w:ascii="Consolas" w:hAnsi="Consolas" w:cs="Consolas"/>
          <w:color w:val="0000FF"/>
          <w:sz w:val="19"/>
          <w:szCs w:val="19"/>
        </w:rPr>
        <w:t>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Breed</w:t>
      </w:r>
    </w:p>
    <w:p w14:paraId="28F3E907" w14:textId="587909B1" w:rsidR="00E7797C" w:rsidRDefault="00E7797C" w:rsidP="00E7797C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Breed_Adopted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2DA1D11D" w14:textId="33DFFEA2" w:rsidR="00E7797C" w:rsidRDefault="00E7797C" w:rsidP="00E7797C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2644D08" w14:textId="35FA64EB" w:rsidR="00E7797C" w:rsidRDefault="00E7797C" w:rsidP="00E7797C">
      <w:pPr>
        <w:pStyle w:val="ListParagraph"/>
        <w:tabs>
          <w:tab w:val="left" w:pos="270"/>
        </w:tabs>
        <w:autoSpaceDE w:val="0"/>
        <w:autoSpaceDN w:val="0"/>
        <w:adjustRightInd w:val="0"/>
        <w:spacing w:before="0" w:after="0" w:line="240" w:lineRule="auto"/>
        <w:ind w:left="-36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--Top Cat Euthanized Breeds:</w:t>
      </w:r>
    </w:p>
    <w:p w14:paraId="0BF22327" w14:textId="6977749F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CTE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633B529A" w14:textId="6460D94F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5DCCA10" w14:textId="57E61801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3240CC23" w14:textId="37DEAC34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</w:t>
      </w:r>
    </w:p>
    <w:p w14:paraId="7AE42C29" w14:textId="49590129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'Euthanasia'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'CAT'</w:t>
      </w:r>
    </w:p>
    <w:p w14:paraId="1E7F0BBF" w14:textId="77777777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D5DDB69" w14:textId="10BFAC45" w:rsidR="00E7797C" w:rsidRDefault="00E7797C" w:rsidP="00E7797C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Breed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4B6F314" w14:textId="5C6D5D89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100.0 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</w:t>
      </w:r>
      <w:r>
        <w:rPr>
          <w:rFonts w:ascii="Consolas" w:hAnsi="Consolas" w:cs="Consolas"/>
          <w:color w:val="808080"/>
          <w:sz w:val="19"/>
          <w:szCs w:val="19"/>
        </w:rPr>
        <w:t>(),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Breed_Euthanized</w:t>
      </w:r>
      <w:proofErr w:type="spellEnd"/>
    </w:p>
    <w:p w14:paraId="59983F59" w14:textId="14F7515B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CTE    </w:t>
      </w:r>
    </w:p>
    <w:p w14:paraId="40C3278D" w14:textId="300382CD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Breed</w:t>
      </w:r>
    </w:p>
    <w:p w14:paraId="33385010" w14:textId="396809D4" w:rsidR="00E7797C" w:rsidRDefault="00E7797C" w:rsidP="00E7797C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Breed_Euthanized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674DECEB" w14:textId="3386EA95" w:rsidR="00E7797C" w:rsidRDefault="00E7797C" w:rsidP="00E7797C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D30A286" w14:textId="77777777" w:rsidR="00E7797C" w:rsidRP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bookmarkStart w:id="35" w:name="_Hlk119001484"/>
      <w:r w:rsidRPr="00E7797C">
        <w:rPr>
          <w:rFonts w:ascii="Consolas" w:hAnsi="Consolas" w:cs="Consolas"/>
          <w:b/>
          <w:bCs/>
          <w:color w:val="008000"/>
          <w:sz w:val="19"/>
          <w:szCs w:val="19"/>
        </w:rPr>
        <w:t>Dogs:</w:t>
      </w:r>
    </w:p>
    <w:p w14:paraId="7DD7D39B" w14:textId="6878CAAE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Top Intake Dog is:  </w:t>
      </w:r>
      <w:r w:rsidR="00197393">
        <w:rPr>
          <w:rFonts w:ascii="Consolas" w:hAnsi="Consolas" w:cs="Consolas"/>
          <w:color w:val="008000"/>
          <w:sz w:val="19"/>
          <w:szCs w:val="19"/>
        </w:rPr>
        <w:t>Pitbull</w:t>
      </w:r>
      <w:r>
        <w:rPr>
          <w:rFonts w:ascii="Consolas" w:hAnsi="Consolas" w:cs="Consolas"/>
          <w:color w:val="008000"/>
          <w:sz w:val="19"/>
          <w:szCs w:val="19"/>
        </w:rPr>
        <w:t xml:space="preserve"> Mix, Labrador </w:t>
      </w:r>
      <w:r w:rsidR="00197393">
        <w:rPr>
          <w:rFonts w:ascii="Consolas" w:hAnsi="Consolas" w:cs="Consolas"/>
          <w:color w:val="008000"/>
          <w:sz w:val="19"/>
          <w:szCs w:val="19"/>
        </w:rPr>
        <w:t>Retriever</w:t>
      </w:r>
      <w:r>
        <w:rPr>
          <w:rFonts w:ascii="Consolas" w:hAnsi="Consolas" w:cs="Consolas"/>
          <w:color w:val="008000"/>
          <w:sz w:val="19"/>
          <w:szCs w:val="19"/>
        </w:rPr>
        <w:t xml:space="preserve"> Mix, Chihuahua Shorthair mix</w:t>
      </w:r>
    </w:p>
    <w:p w14:paraId="5BDDD4EC" w14:textId="2A9E48C8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Top Adopted Dog is: Labrador </w:t>
      </w:r>
      <w:r w:rsidR="00197393">
        <w:rPr>
          <w:rFonts w:ascii="Consolas" w:hAnsi="Consolas" w:cs="Consolas"/>
          <w:color w:val="008000"/>
          <w:sz w:val="19"/>
          <w:szCs w:val="19"/>
        </w:rPr>
        <w:t>Retriever</w:t>
      </w:r>
      <w:r>
        <w:rPr>
          <w:rFonts w:ascii="Consolas" w:hAnsi="Consolas" w:cs="Consolas"/>
          <w:color w:val="008000"/>
          <w:sz w:val="19"/>
          <w:szCs w:val="19"/>
        </w:rPr>
        <w:t xml:space="preserve"> Mix, Pitbull Mix, Chihuahua Mix</w:t>
      </w:r>
    </w:p>
    <w:p w14:paraId="683E4610" w14:textId="44AC88AC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Top Euthanized Dog: </w:t>
      </w:r>
      <w:r w:rsidR="00197393">
        <w:rPr>
          <w:rFonts w:ascii="Consolas" w:hAnsi="Consolas" w:cs="Consolas"/>
          <w:color w:val="008000"/>
          <w:sz w:val="19"/>
          <w:szCs w:val="19"/>
        </w:rPr>
        <w:t>Pitbull</w:t>
      </w:r>
      <w:r>
        <w:rPr>
          <w:rFonts w:ascii="Consolas" w:hAnsi="Consolas" w:cs="Consolas"/>
          <w:color w:val="008000"/>
          <w:sz w:val="19"/>
          <w:szCs w:val="19"/>
        </w:rPr>
        <w:t xml:space="preserve">, Chihuahua </w:t>
      </w:r>
      <w:r w:rsidR="00197393">
        <w:rPr>
          <w:rFonts w:ascii="Consolas" w:hAnsi="Consolas" w:cs="Consolas"/>
          <w:color w:val="008000"/>
          <w:sz w:val="19"/>
          <w:szCs w:val="19"/>
        </w:rPr>
        <w:t>Mix</w:t>
      </w:r>
      <w:r>
        <w:rPr>
          <w:rFonts w:ascii="Consolas" w:hAnsi="Consolas" w:cs="Consolas"/>
          <w:color w:val="008000"/>
          <w:sz w:val="19"/>
          <w:szCs w:val="19"/>
        </w:rPr>
        <w:t>, Labrador Retriever Mix</w:t>
      </w:r>
    </w:p>
    <w:p w14:paraId="3812B5F8" w14:textId="77777777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DBC2FC" w14:textId="11760515" w:rsidR="00E7797C" w:rsidRP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E7797C">
        <w:rPr>
          <w:rFonts w:ascii="Consolas" w:hAnsi="Consolas" w:cs="Consolas"/>
          <w:b/>
          <w:bCs/>
          <w:color w:val="008000"/>
          <w:sz w:val="19"/>
          <w:szCs w:val="19"/>
        </w:rPr>
        <w:t>Cats:</w:t>
      </w:r>
    </w:p>
    <w:p w14:paraId="49D419DC" w14:textId="07C475D8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Top Intake Cat is:  Domestic Shorthair Mix, Domestic Shorthair, Domestic Medium Hair Mix</w:t>
      </w:r>
    </w:p>
    <w:p w14:paraId="68F0DE5E" w14:textId="22112BA7" w:rsidR="00E7797C" w:rsidRDefault="00E7797C" w:rsidP="00E7797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Top Adopted Cat is: Domestic Shorthair Mix, Domestic Shorthair, Domestic Medium Hair Mix</w:t>
      </w:r>
    </w:p>
    <w:p w14:paraId="59E22F98" w14:textId="7B8C94BD" w:rsidR="00E7797C" w:rsidRDefault="00E7797C" w:rsidP="00E7797C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Top Euthanized Cat: Domestic Shorthair Mix, Domestic Shorthair, Domestic Medium </w:t>
      </w:r>
      <w:r w:rsidR="00197393">
        <w:rPr>
          <w:rFonts w:ascii="Consolas" w:hAnsi="Consolas" w:cs="Consolas"/>
          <w:color w:val="008000"/>
          <w:sz w:val="19"/>
          <w:szCs w:val="19"/>
        </w:rPr>
        <w:t>Hair Mix</w:t>
      </w:r>
    </w:p>
    <w:bookmarkEnd w:id="35"/>
    <w:p w14:paraId="5B331D9B" w14:textId="5303A264" w:rsidR="00197393" w:rsidRDefault="00197393" w:rsidP="00E7797C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D79C36C" w14:textId="5444369B" w:rsidR="00197393" w:rsidRPr="00197393" w:rsidRDefault="00197393" w:rsidP="00613D64">
      <w:pPr>
        <w:pStyle w:val="Heading2"/>
        <w:numPr>
          <w:ilvl w:val="0"/>
          <w:numId w:val="33"/>
        </w:numPr>
        <w:ind w:left="-360"/>
        <w:rPr>
          <w:rFonts w:ascii="Consolas" w:hAnsi="Consolas" w:cs="Consolas"/>
          <w:color w:val="008000"/>
          <w:sz w:val="19"/>
          <w:szCs w:val="19"/>
        </w:rPr>
      </w:pPr>
      <w:bookmarkStart w:id="36" w:name="_Toc119937189"/>
      <w:r w:rsidRPr="00197393">
        <w:t>Is there a color that is more common?</w:t>
      </w:r>
      <w:bookmarkEnd w:id="36"/>
      <w:r w:rsidRPr="00197393">
        <w:t xml:space="preserve">  </w:t>
      </w:r>
    </w:p>
    <w:p w14:paraId="5CB02643" w14:textId="3C409F1A" w:rsidR="00197393" w:rsidRDefault="00197393" w:rsidP="00197393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7BDBF79" w14:textId="77777777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--Top 3 color intakes in Dog</w:t>
      </w:r>
    </w:p>
    <w:p w14:paraId="55676CE2" w14:textId="77777777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3 Color</w:t>
      </w:r>
    </w:p>
    <w:p w14:paraId="7BC8F177" w14:textId="77777777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Intakes</w:t>
      </w:r>
    </w:p>
    <w:p w14:paraId="16248AFB" w14:textId="5A927677" w:rsidR="00197393" w:rsidRDefault="00197393" w:rsidP="00197393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'Dog'</w:t>
      </w:r>
    </w:p>
    <w:p w14:paraId="24A41831" w14:textId="4640DE67" w:rsidR="00197393" w:rsidRDefault="00197393" w:rsidP="00197393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FF0000"/>
          <w:sz w:val="19"/>
          <w:szCs w:val="19"/>
        </w:rPr>
      </w:pPr>
    </w:p>
    <w:p w14:paraId="31956EE4" w14:textId="029E7E77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--Top 3 color of adopted dogs</w:t>
      </w:r>
    </w:p>
    <w:p w14:paraId="4CCBFA71" w14:textId="77777777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3 Color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color_count</w:t>
      </w:r>
      <w:proofErr w:type="spellEnd"/>
    </w:p>
    <w:p w14:paraId="4853A42E" w14:textId="77777777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</w:t>
      </w:r>
    </w:p>
    <w:p w14:paraId="4BCE5E77" w14:textId="77777777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'Dog'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'Adoption'</w:t>
      </w:r>
    </w:p>
    <w:p w14:paraId="470AC855" w14:textId="77777777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color</w:t>
      </w:r>
    </w:p>
    <w:p w14:paraId="41A0DDA6" w14:textId="1566583A" w:rsidR="00197393" w:rsidRDefault="00197393" w:rsidP="00197393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color_count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460DB882" w14:textId="12536281" w:rsidR="00197393" w:rsidRDefault="00197393" w:rsidP="00197393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07CBC35" w14:textId="7BC1F1C8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--Top 3 color of dogs that are Euthanized</w:t>
      </w:r>
    </w:p>
    <w:p w14:paraId="2C4D2BED" w14:textId="77777777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Color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color_count</w:t>
      </w:r>
      <w:proofErr w:type="spellEnd"/>
    </w:p>
    <w:p w14:paraId="279AE171" w14:textId="77777777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</w:t>
      </w:r>
    </w:p>
    <w:p w14:paraId="7BC76452" w14:textId="77777777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'Dog'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'Euthanasia'</w:t>
      </w:r>
    </w:p>
    <w:p w14:paraId="2B608771" w14:textId="77777777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color</w:t>
      </w:r>
    </w:p>
    <w:p w14:paraId="23F6A740" w14:textId="5A658D93" w:rsidR="00197393" w:rsidRDefault="00197393" w:rsidP="00197393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color_count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31415606" w14:textId="04F52D6D" w:rsidR="00197393" w:rsidRDefault="00197393" w:rsidP="00197393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ED2A312" w14:textId="0C69E9D8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--Top 3 color intakes in Cats</w:t>
      </w:r>
    </w:p>
    <w:p w14:paraId="31C6B657" w14:textId="77777777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3 Color</w:t>
      </w:r>
    </w:p>
    <w:p w14:paraId="2F4E086A" w14:textId="77777777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Intakes</w:t>
      </w:r>
    </w:p>
    <w:p w14:paraId="5FA5980F" w14:textId="3578138A" w:rsidR="00197393" w:rsidRDefault="00197393" w:rsidP="00197393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'Cat'</w:t>
      </w:r>
    </w:p>
    <w:p w14:paraId="6EC75136" w14:textId="77777777" w:rsidR="00197393" w:rsidRDefault="00197393" w:rsidP="00197393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FF0000"/>
          <w:sz w:val="19"/>
          <w:szCs w:val="19"/>
        </w:rPr>
      </w:pPr>
    </w:p>
    <w:p w14:paraId="6F8375AE" w14:textId="3C39E905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--Top 3 color of adopted Cats</w:t>
      </w:r>
    </w:p>
    <w:p w14:paraId="21469829" w14:textId="77777777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3 Color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color_count</w:t>
      </w:r>
      <w:proofErr w:type="spellEnd"/>
    </w:p>
    <w:p w14:paraId="2C4831CA" w14:textId="77777777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</w:t>
      </w:r>
    </w:p>
    <w:p w14:paraId="68AAE481" w14:textId="579D6866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'Cat'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'Adoption'</w:t>
      </w:r>
    </w:p>
    <w:p w14:paraId="7F0D05B2" w14:textId="77777777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color</w:t>
      </w:r>
    </w:p>
    <w:p w14:paraId="31A07FE4" w14:textId="77777777" w:rsidR="00197393" w:rsidRDefault="00197393" w:rsidP="00197393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color_count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75571BFA" w14:textId="77777777" w:rsidR="00197393" w:rsidRDefault="00197393" w:rsidP="00197393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9D930F8" w14:textId="68EEBDCF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--Top 3 color of Cats that are Euthanized</w:t>
      </w:r>
    </w:p>
    <w:p w14:paraId="0C386A58" w14:textId="77777777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Color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color_count</w:t>
      </w:r>
      <w:proofErr w:type="spellEnd"/>
    </w:p>
    <w:p w14:paraId="6B547A0C" w14:textId="77777777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</w:t>
      </w:r>
    </w:p>
    <w:p w14:paraId="22DB1486" w14:textId="173E839E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'Cat'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'Euthanasia'</w:t>
      </w:r>
    </w:p>
    <w:p w14:paraId="49AF1D63" w14:textId="77777777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color</w:t>
      </w:r>
    </w:p>
    <w:p w14:paraId="5E074E75" w14:textId="77777777" w:rsidR="00197393" w:rsidRDefault="00197393" w:rsidP="00197393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color_count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5959C322" w14:textId="77777777" w:rsidR="00197393" w:rsidRDefault="00197393" w:rsidP="00197393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0992A7C" w14:textId="77777777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44BF57A" w14:textId="77777777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  <w:sectPr w:rsidR="00197393" w:rsidSect="00747398">
          <w:type w:val="continuous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3DD3AA75" w14:textId="77777777" w:rsidR="00197393" w:rsidRP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b/>
          <w:bCs/>
          <w:color w:val="008000"/>
          <w:sz w:val="19"/>
          <w:szCs w:val="19"/>
        </w:rPr>
      </w:pPr>
      <w:bookmarkStart w:id="37" w:name="_Hlk119001699"/>
      <w:r w:rsidRPr="00197393">
        <w:rPr>
          <w:rFonts w:ascii="Consolas" w:hAnsi="Consolas" w:cs="Consolas"/>
          <w:b/>
          <w:bCs/>
          <w:color w:val="008000"/>
          <w:sz w:val="19"/>
          <w:szCs w:val="19"/>
        </w:rPr>
        <w:t xml:space="preserve">Dogs: </w:t>
      </w:r>
      <w:r w:rsidRPr="00197393">
        <w:rPr>
          <w:rFonts w:ascii="Consolas" w:hAnsi="Consolas" w:cs="Consolas"/>
          <w:b/>
          <w:bCs/>
          <w:color w:val="008000"/>
          <w:sz w:val="19"/>
          <w:szCs w:val="19"/>
        </w:rPr>
        <w:tab/>
      </w:r>
      <w:r w:rsidRPr="00197393">
        <w:rPr>
          <w:rFonts w:ascii="Consolas" w:hAnsi="Consolas" w:cs="Consolas"/>
          <w:b/>
          <w:bCs/>
          <w:color w:val="008000"/>
          <w:sz w:val="19"/>
          <w:szCs w:val="19"/>
        </w:rPr>
        <w:tab/>
      </w:r>
      <w:r w:rsidRPr="00197393">
        <w:rPr>
          <w:rFonts w:ascii="Consolas" w:hAnsi="Consolas" w:cs="Consolas"/>
          <w:b/>
          <w:bCs/>
          <w:color w:val="008000"/>
          <w:sz w:val="19"/>
          <w:szCs w:val="19"/>
        </w:rPr>
        <w:tab/>
      </w:r>
      <w:r w:rsidRPr="00197393">
        <w:rPr>
          <w:rFonts w:ascii="Consolas" w:hAnsi="Consolas" w:cs="Consolas"/>
          <w:b/>
          <w:bCs/>
          <w:color w:val="008000"/>
          <w:sz w:val="19"/>
          <w:szCs w:val="19"/>
        </w:rPr>
        <w:tab/>
      </w:r>
      <w:r w:rsidRPr="00197393">
        <w:rPr>
          <w:rFonts w:ascii="Consolas" w:hAnsi="Consolas" w:cs="Consolas"/>
          <w:b/>
          <w:bCs/>
          <w:color w:val="008000"/>
          <w:sz w:val="19"/>
          <w:szCs w:val="19"/>
        </w:rPr>
        <w:tab/>
      </w:r>
    </w:p>
    <w:p w14:paraId="1626EF2A" w14:textId="58FEB0DB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bookmarkStart w:id="38" w:name="_Hlk119001716"/>
      <w:r>
        <w:rPr>
          <w:rFonts w:ascii="Consolas" w:hAnsi="Consolas" w:cs="Consolas"/>
          <w:color w:val="008000"/>
          <w:sz w:val="19"/>
          <w:szCs w:val="19"/>
        </w:rPr>
        <w:t>* Intakes</w:t>
      </w:r>
    </w:p>
    <w:p w14:paraId="6EB1EE5B" w14:textId="6A5EFC37" w:rsidR="00197393" w:rsidRDefault="00197393" w:rsidP="00197393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Tricolor</w:t>
      </w:r>
    </w:p>
    <w:p w14:paraId="3B11F991" w14:textId="3A8D1669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White/Liver</w:t>
      </w:r>
    </w:p>
    <w:p w14:paraId="3BA007B8" w14:textId="20F015D5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Sable/White</w:t>
      </w:r>
    </w:p>
    <w:p w14:paraId="0554E1BC" w14:textId="79D5A9E8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 Adopted</w:t>
      </w:r>
    </w:p>
    <w:p w14:paraId="24648C24" w14:textId="1294437D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Black/White = 4236</w:t>
      </w:r>
    </w:p>
    <w:p w14:paraId="40610650" w14:textId="5CEDC4FC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Brown/White = 1880</w:t>
      </w:r>
    </w:p>
    <w:p w14:paraId="653BFE9B" w14:textId="28AAE8B1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Tan/White = 1869</w:t>
      </w:r>
    </w:p>
    <w:p w14:paraId="49A36E74" w14:textId="3FAD8C6B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 Euthanized</w:t>
      </w:r>
    </w:p>
    <w:p w14:paraId="1DD1326E" w14:textId="7FF0AE99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Black/White - 166</w:t>
      </w:r>
    </w:p>
    <w:p w14:paraId="7D887B13" w14:textId="4F671998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Brown/White - 113</w:t>
      </w:r>
    </w:p>
    <w:p w14:paraId="77E6954A" w14:textId="414DB95B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Tan/White 107</w:t>
      </w:r>
    </w:p>
    <w:bookmarkEnd w:id="38"/>
    <w:p w14:paraId="61B20681" w14:textId="77777777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3FA2ECB" w14:textId="62C604C6" w:rsidR="00197393" w:rsidRP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bookmarkStart w:id="39" w:name="_Hlk119001818"/>
      <w:bookmarkEnd w:id="37"/>
      <w:r w:rsidRPr="00197393">
        <w:rPr>
          <w:rFonts w:ascii="Consolas" w:hAnsi="Consolas" w:cs="Consolas"/>
          <w:b/>
          <w:bCs/>
          <w:color w:val="008000"/>
          <w:sz w:val="19"/>
          <w:szCs w:val="19"/>
        </w:rPr>
        <w:t xml:space="preserve">Cats: </w:t>
      </w:r>
    </w:p>
    <w:p w14:paraId="0FE205C7" w14:textId="05B07642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 Intakes</w:t>
      </w:r>
    </w:p>
    <w:p w14:paraId="6D046993" w14:textId="5DB56AF6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Calico</w:t>
      </w:r>
    </w:p>
    <w:p w14:paraId="5D5314C7" w14:textId="13D546EC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Cream Tabby</w:t>
      </w:r>
    </w:p>
    <w:p w14:paraId="5750F12E" w14:textId="780E8042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Black/White</w:t>
      </w:r>
    </w:p>
    <w:p w14:paraId="57415836" w14:textId="4C4516BE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 Adopted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w14:paraId="00E1FC0B" w14:textId="11864A7F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Brown Tabby</w:t>
      </w:r>
    </w:p>
    <w:p w14:paraId="788EDF1A" w14:textId="67E4AAF3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Black</w:t>
      </w:r>
    </w:p>
    <w:p w14:paraId="1C11CFA0" w14:textId="4A7F0AB0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Black/White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w14:paraId="7256F0C8" w14:textId="083DBBC3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 Euthanized</w:t>
      </w:r>
    </w:p>
    <w:p w14:paraId="0C6029B0" w14:textId="24349813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Brown Tabby</w:t>
      </w:r>
    </w:p>
    <w:p w14:paraId="602BF052" w14:textId="68977C84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 xml:space="preserve">Black </w:t>
      </w:r>
    </w:p>
    <w:p w14:paraId="1933A85A" w14:textId="1DAF45F8" w:rsidR="00197393" w:rsidRDefault="00197393" w:rsidP="00197393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Black/White</w:t>
      </w:r>
    </w:p>
    <w:bookmarkEnd w:id="39"/>
    <w:p w14:paraId="01152230" w14:textId="77777777" w:rsidR="00197393" w:rsidRDefault="00197393" w:rsidP="00197393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  <w:sectPr w:rsidR="00197393" w:rsidSect="00197393">
          <w:type w:val="continuous"/>
          <w:pgSz w:w="12240" w:h="15840"/>
          <w:pgMar w:top="1440" w:right="1440" w:bottom="1440" w:left="1440" w:header="720" w:footer="720" w:gutter="0"/>
          <w:pgNumType w:start="0"/>
          <w:cols w:num="2" w:space="720"/>
          <w:titlePg/>
          <w:docGrid w:linePitch="360"/>
        </w:sectPr>
      </w:pPr>
    </w:p>
    <w:p w14:paraId="681C0C3E" w14:textId="170E8C81" w:rsidR="00197393" w:rsidRDefault="00197393" w:rsidP="00197393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73BF3664" w14:textId="0CD640C9" w:rsidR="00197393" w:rsidRPr="00197393" w:rsidRDefault="00197393" w:rsidP="00613D64">
      <w:pPr>
        <w:pStyle w:val="Heading2"/>
        <w:numPr>
          <w:ilvl w:val="0"/>
          <w:numId w:val="33"/>
        </w:numPr>
        <w:ind w:left="-360"/>
        <w:rPr>
          <w:rFonts w:ascii="Consolas" w:hAnsi="Consolas" w:cs="Consolas"/>
          <w:color w:val="008000"/>
          <w:sz w:val="19"/>
          <w:szCs w:val="19"/>
        </w:rPr>
      </w:pPr>
      <w:bookmarkStart w:id="40" w:name="_Toc119937190"/>
      <w:r w:rsidRPr="00197393">
        <w:t xml:space="preserve">What </w:t>
      </w:r>
      <w:proofErr w:type="gramStart"/>
      <w:r w:rsidRPr="00197393">
        <w:t>are</w:t>
      </w:r>
      <w:proofErr w:type="gramEnd"/>
      <w:r w:rsidRPr="00197393">
        <w:t xml:space="preserve"> the top 10 names?</w:t>
      </w:r>
      <w:bookmarkEnd w:id="40"/>
      <w:r w:rsidRPr="00197393">
        <w:t xml:space="preserve"> </w:t>
      </w:r>
    </w:p>
    <w:p w14:paraId="7D6D791B" w14:textId="6EB43728" w:rsidR="00197393" w:rsidRDefault="00197393" w:rsidP="00197393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2B4F876" w14:textId="4507CC06" w:rsidR="00197393" w:rsidRDefault="00197393" w:rsidP="00197393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--Top 10 Cat names </w:t>
      </w:r>
    </w:p>
    <w:p w14:paraId="6D964E64" w14:textId="2F2078F4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10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B78B1">
        <w:rPr>
          <w:rFonts w:ascii="Consolas" w:hAnsi="Consolas" w:cs="Consolas"/>
          <w:color w:val="000000"/>
          <w:sz w:val="19"/>
          <w:szCs w:val="19"/>
        </w:rPr>
        <w:t>Cat</w:t>
      </w:r>
      <w:r>
        <w:rPr>
          <w:rFonts w:ascii="Consolas" w:hAnsi="Consolas" w:cs="Consolas"/>
          <w:color w:val="000000"/>
          <w:sz w:val="19"/>
          <w:szCs w:val="19"/>
        </w:rPr>
        <w:t>_Count</w:t>
      </w:r>
      <w:proofErr w:type="spellEnd"/>
    </w:p>
    <w:p w14:paraId="3A4A4738" w14:textId="65EEBA27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</w:t>
      </w:r>
    </w:p>
    <w:p w14:paraId="4E9AF09B" w14:textId="39F149D5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'Cat'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'Unknown'</w:t>
      </w:r>
    </w:p>
    <w:p w14:paraId="290D4C2B" w14:textId="6329764D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</w:p>
    <w:p w14:paraId="55642E99" w14:textId="46BB5A8F" w:rsidR="00197393" w:rsidRDefault="00197393" w:rsidP="00197393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B78B1">
        <w:rPr>
          <w:rFonts w:ascii="Consolas" w:hAnsi="Consolas" w:cs="Consolas"/>
          <w:color w:val="000000"/>
          <w:sz w:val="19"/>
          <w:szCs w:val="19"/>
        </w:rPr>
        <w:t>Cat_</w:t>
      </w:r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04650975" w14:textId="33288181" w:rsidR="00197393" w:rsidRDefault="00197393" w:rsidP="00197393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07D5490" w14:textId="7167F79D" w:rsidR="00197393" w:rsidRDefault="00197393" w:rsidP="00197393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--Top 10 Dog names </w:t>
      </w:r>
    </w:p>
    <w:p w14:paraId="49FDF175" w14:textId="3907483D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10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 w:rsidR="004B78B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B78B1">
        <w:rPr>
          <w:rFonts w:ascii="Consolas" w:hAnsi="Consolas" w:cs="Consolas"/>
          <w:color w:val="000000"/>
          <w:sz w:val="19"/>
          <w:szCs w:val="19"/>
        </w:rPr>
        <w:t>Dog</w:t>
      </w:r>
      <w:r>
        <w:rPr>
          <w:rFonts w:ascii="Consolas" w:hAnsi="Consolas" w:cs="Consolas"/>
          <w:color w:val="000000"/>
          <w:sz w:val="19"/>
          <w:szCs w:val="19"/>
        </w:rPr>
        <w:t>_Count</w:t>
      </w:r>
      <w:proofErr w:type="spellEnd"/>
    </w:p>
    <w:p w14:paraId="2E24F2F1" w14:textId="5579D963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</w:t>
      </w:r>
    </w:p>
    <w:p w14:paraId="5A88CE6F" w14:textId="1D82831D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'Dog'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'Unknown'</w:t>
      </w:r>
    </w:p>
    <w:p w14:paraId="4D644BB8" w14:textId="18400829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</w:p>
    <w:p w14:paraId="33FD0DF4" w14:textId="48F61F5C" w:rsidR="00197393" w:rsidRDefault="00197393" w:rsidP="00197393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B78B1">
        <w:rPr>
          <w:rFonts w:ascii="Consolas" w:hAnsi="Consolas" w:cs="Consolas"/>
          <w:color w:val="000000"/>
          <w:sz w:val="19"/>
          <w:szCs w:val="19"/>
        </w:rPr>
        <w:t>Dog_</w:t>
      </w:r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40DCC4BD" w14:textId="707453AF" w:rsidR="00197393" w:rsidRDefault="00197393" w:rsidP="00197393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4B69668" w14:textId="77777777" w:rsidR="004B78B1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20EE24EB" w14:textId="031155CA" w:rsidR="004B78B1" w:rsidRDefault="004B78B1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04391178" wp14:editId="1C5FE896">
            <wp:extent cx="1343025" cy="17145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noProof/>
        </w:rPr>
        <w:drawing>
          <wp:inline distT="0" distB="0" distL="0" distR="0" wp14:anchorId="217FAB8A" wp14:editId="39E48016">
            <wp:extent cx="1438275" cy="17240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5933" w14:textId="77777777" w:rsidR="004B78B1" w:rsidRDefault="004B78B1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BD2511" w14:textId="77777777" w:rsidR="004B78B1" w:rsidRDefault="004B78B1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F5130F" w14:textId="3375CD5A" w:rsidR="00197393" w:rsidRDefault="00197393" w:rsidP="00197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b/>
          <w:bCs/>
          <w:color w:val="008000"/>
          <w:sz w:val="19"/>
          <w:szCs w:val="19"/>
        </w:rPr>
        <w:sectPr w:rsidR="00197393" w:rsidSect="00747398">
          <w:type w:val="continuous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4A9C9F66" w14:textId="0E984700" w:rsidR="00197393" w:rsidRPr="00197393" w:rsidRDefault="00197393" w:rsidP="00BE4F6E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b/>
          <w:bCs/>
          <w:color w:val="000000"/>
          <w:sz w:val="19"/>
          <w:szCs w:val="19"/>
        </w:rPr>
      </w:pPr>
      <w:bookmarkStart w:id="41" w:name="_Hlk119001939"/>
      <w:r w:rsidRPr="00197393">
        <w:rPr>
          <w:rFonts w:ascii="Consolas" w:hAnsi="Consolas" w:cs="Consolas"/>
          <w:b/>
          <w:bCs/>
          <w:color w:val="008000"/>
          <w:sz w:val="19"/>
          <w:szCs w:val="19"/>
        </w:rPr>
        <w:t>--Top 10 Cat Names</w:t>
      </w:r>
    </w:p>
    <w:p w14:paraId="759BE6CA" w14:textId="70E10C16" w:rsidR="00197393" w:rsidRDefault="00197393" w:rsidP="00BE4F6E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Luna = 124</w:t>
      </w:r>
    </w:p>
    <w:p w14:paraId="78F1D24F" w14:textId="46A2B300" w:rsidR="00197393" w:rsidRDefault="00197393" w:rsidP="00BE4F6E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Charlie = 121</w:t>
      </w:r>
    </w:p>
    <w:p w14:paraId="701E1583" w14:textId="6AD4F211" w:rsidR="00197393" w:rsidRDefault="00197393" w:rsidP="00BE4F6E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Lucy = 86</w:t>
      </w:r>
    </w:p>
    <w:p w14:paraId="4D2C2352" w14:textId="41BD93E2" w:rsidR="00197393" w:rsidRDefault="00197393" w:rsidP="00BE4F6E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Max = 84</w:t>
      </w:r>
    </w:p>
    <w:p w14:paraId="3153EDD0" w14:textId="2A1EBD0D" w:rsidR="00197393" w:rsidRDefault="00197393" w:rsidP="00BE4F6E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Bella = 84</w:t>
      </w:r>
    </w:p>
    <w:p w14:paraId="7BD7030D" w14:textId="06BF9684" w:rsidR="00197393" w:rsidRDefault="00197393" w:rsidP="00BE4F6E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Oliver = 83</w:t>
      </w:r>
    </w:p>
    <w:p w14:paraId="029CF64C" w14:textId="14DFD285" w:rsidR="00197393" w:rsidRDefault="00197393" w:rsidP="00BE4F6E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Lily = 82</w:t>
      </w:r>
    </w:p>
    <w:p w14:paraId="5AA17CBA" w14:textId="1991167C" w:rsidR="00197393" w:rsidRDefault="00197393" w:rsidP="00BE4F6E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Shadow = 79</w:t>
      </w:r>
    </w:p>
    <w:p w14:paraId="003AD17B" w14:textId="0B82ECF4" w:rsidR="00197393" w:rsidRDefault="00197393" w:rsidP="00BE4F6E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Jack = 79</w:t>
      </w:r>
    </w:p>
    <w:p w14:paraId="136B57CF" w14:textId="73E0B2E8" w:rsidR="00197393" w:rsidRDefault="00197393" w:rsidP="00BE4F6E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Daisy = 74</w:t>
      </w:r>
    </w:p>
    <w:bookmarkEnd w:id="41"/>
    <w:p w14:paraId="3495B5FB" w14:textId="77777777" w:rsidR="00BE4F6E" w:rsidRDefault="00BE4F6E" w:rsidP="00BE4F6E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394FD8FB" w14:textId="4743E0DC" w:rsidR="00197393" w:rsidRDefault="00197393" w:rsidP="00BE4F6E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4360201D" w14:textId="50C3EAA5" w:rsidR="00197393" w:rsidRDefault="00197393" w:rsidP="00BE4F6E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070D8AFF" w14:textId="77777777" w:rsidR="004B78B1" w:rsidRDefault="004B78B1" w:rsidP="00BE4F6E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7C1805B3" w14:textId="0E52945C" w:rsidR="00197393" w:rsidRPr="00197393" w:rsidRDefault="00197393" w:rsidP="00BE4F6E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b/>
          <w:bCs/>
          <w:color w:val="000000"/>
          <w:sz w:val="19"/>
          <w:szCs w:val="19"/>
        </w:rPr>
      </w:pPr>
      <w:bookmarkStart w:id="42" w:name="_Hlk119001968"/>
      <w:r w:rsidRPr="00197393">
        <w:rPr>
          <w:rFonts w:ascii="Consolas" w:hAnsi="Consolas" w:cs="Consolas"/>
          <w:b/>
          <w:bCs/>
          <w:color w:val="008000"/>
          <w:sz w:val="19"/>
          <w:szCs w:val="19"/>
        </w:rPr>
        <w:t>--Top 10 Dog Names</w:t>
      </w:r>
    </w:p>
    <w:p w14:paraId="409F8F06" w14:textId="50B8F387" w:rsidR="00197393" w:rsidRDefault="00197393" w:rsidP="00BE4F6E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Max = 537</w:t>
      </w:r>
    </w:p>
    <w:p w14:paraId="443EC1B4" w14:textId="781A1C4D" w:rsidR="00197393" w:rsidRDefault="00197393" w:rsidP="00BE4F6E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Bella = 474</w:t>
      </w:r>
    </w:p>
    <w:p w14:paraId="3699FF24" w14:textId="5C844786" w:rsidR="00197393" w:rsidRDefault="00197393" w:rsidP="00BE4F6E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Luna = 414</w:t>
      </w:r>
    </w:p>
    <w:p w14:paraId="4CDDDF5E" w14:textId="7C773C0D" w:rsidR="00197393" w:rsidRDefault="00197393" w:rsidP="00BE4F6E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Rocky = 374</w:t>
      </w:r>
    </w:p>
    <w:p w14:paraId="76CF0A70" w14:textId="5A255F91" w:rsidR="00197393" w:rsidRDefault="00197393" w:rsidP="00BE4F6E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Daisy = 365</w:t>
      </w:r>
    </w:p>
    <w:p w14:paraId="7FD05D19" w14:textId="0335A90E" w:rsidR="00197393" w:rsidRDefault="00197393" w:rsidP="00BE4F6E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Charlie = 317</w:t>
      </w:r>
    </w:p>
    <w:p w14:paraId="7790965E" w14:textId="4D095FF0" w:rsidR="00197393" w:rsidRDefault="00197393" w:rsidP="00BE4F6E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Coco = 307</w:t>
      </w:r>
    </w:p>
    <w:p w14:paraId="00E591F5" w14:textId="31C05C95" w:rsidR="00197393" w:rsidRDefault="00197393" w:rsidP="00BE4F6E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Buddy = 305</w:t>
      </w:r>
    </w:p>
    <w:p w14:paraId="021D1696" w14:textId="4E2E7BFB" w:rsidR="00197393" w:rsidRDefault="00197393" w:rsidP="00BE4F6E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Princess = 299</w:t>
      </w:r>
    </w:p>
    <w:p w14:paraId="39BB564A" w14:textId="11124612" w:rsidR="00197393" w:rsidRDefault="00197393" w:rsidP="00BE4F6E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Lucy = 287</w:t>
      </w:r>
    </w:p>
    <w:bookmarkEnd w:id="42"/>
    <w:p w14:paraId="0516E04F" w14:textId="59A7D9EA" w:rsidR="00BE4F6E" w:rsidRDefault="00BE4F6E" w:rsidP="00197393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75FCE16" w14:textId="5171E0EE" w:rsidR="00BE4F6E" w:rsidRDefault="00BE4F6E" w:rsidP="00197393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8CEFA7B" w14:textId="576C095D" w:rsidR="00BE4F6E" w:rsidRDefault="00BE4F6E" w:rsidP="00197393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84AFAC6" w14:textId="4F836B79" w:rsidR="00BE4F6E" w:rsidRDefault="00BE4F6E" w:rsidP="00197393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B711C0B" w14:textId="77777777" w:rsidR="00BE4F6E" w:rsidRDefault="00BE4F6E" w:rsidP="00197393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  <w:sectPr w:rsidR="00BE4F6E" w:rsidSect="00197393">
          <w:type w:val="continuous"/>
          <w:pgSz w:w="12240" w:h="15840"/>
          <w:pgMar w:top="1440" w:right="1440" w:bottom="1440" w:left="1440" w:header="720" w:footer="720" w:gutter="0"/>
          <w:pgNumType w:start="0"/>
          <w:cols w:num="2" w:space="720"/>
          <w:titlePg/>
          <w:docGrid w:linePitch="360"/>
        </w:sectPr>
      </w:pPr>
    </w:p>
    <w:p w14:paraId="7F87E150" w14:textId="70DA388D" w:rsidR="00BE4F6E" w:rsidRPr="00197393" w:rsidRDefault="00BE4F6E" w:rsidP="00613D64">
      <w:pPr>
        <w:pStyle w:val="Heading2"/>
        <w:numPr>
          <w:ilvl w:val="0"/>
          <w:numId w:val="33"/>
        </w:numPr>
        <w:ind w:left="-360"/>
        <w:rPr>
          <w:rFonts w:ascii="Consolas" w:hAnsi="Consolas" w:cs="Consolas"/>
          <w:color w:val="008000"/>
          <w:sz w:val="19"/>
          <w:szCs w:val="19"/>
        </w:rPr>
      </w:pPr>
      <w:bookmarkStart w:id="43" w:name="_Toc119937191"/>
      <w:r>
        <w:t>How many are euthanized each year?</w:t>
      </w:r>
      <w:bookmarkEnd w:id="43"/>
      <w:r>
        <w:t xml:space="preserve"> </w:t>
      </w:r>
    </w:p>
    <w:p w14:paraId="50F3A646" w14:textId="63CD2274" w:rsidR="00BE4F6E" w:rsidRDefault="00BE4F6E" w:rsidP="00197393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F050114" w14:textId="77777777" w:rsidR="00BE4F6E" w:rsidRDefault="00BE4F6E" w:rsidP="00BE4F6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--Total</w:t>
      </w:r>
    </w:p>
    <w:p w14:paraId="2E0750C8" w14:textId="5A44FBC8" w:rsidR="00BE4F6E" w:rsidRDefault="00BE4F6E" w:rsidP="00BE4F6E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datepart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Date_Converted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Year_Count</w:t>
      </w:r>
      <w:proofErr w:type="spellEnd"/>
    </w:p>
    <w:p w14:paraId="69B2CD83" w14:textId="237C1D25" w:rsidR="00BE4F6E" w:rsidRDefault="00BE4F6E" w:rsidP="00BE4F6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</w:t>
      </w:r>
    </w:p>
    <w:p w14:paraId="0B831806" w14:textId="6B76E716" w:rsidR="00BE4F6E" w:rsidRDefault="00BE4F6E" w:rsidP="00BE4F6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'Euthanasia'</w:t>
      </w:r>
    </w:p>
    <w:p w14:paraId="3F3D5434" w14:textId="4B8C1E3E" w:rsidR="00BE4F6E" w:rsidRDefault="00BE4F6E" w:rsidP="00BE4F6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datepart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Date_Converted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ED4274F" w14:textId="5CEC6D2F" w:rsidR="00BE4F6E" w:rsidRDefault="00BE4F6E" w:rsidP="00BE4F6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Year_Count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17C5BAC7" w14:textId="3A1E70EA" w:rsidR="00BE4F6E" w:rsidRDefault="00BE4F6E" w:rsidP="00BE4F6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--Dogs</w:t>
      </w:r>
    </w:p>
    <w:p w14:paraId="179B2B67" w14:textId="75259E81" w:rsidR="00BE4F6E" w:rsidRDefault="00BE4F6E" w:rsidP="00BE4F6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datepart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Date_Converted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Year_Count</w:t>
      </w:r>
      <w:proofErr w:type="spellEnd"/>
    </w:p>
    <w:p w14:paraId="36DCD05B" w14:textId="3F3EB36C" w:rsidR="00BE4F6E" w:rsidRDefault="00BE4F6E" w:rsidP="00BE4F6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</w:t>
      </w:r>
    </w:p>
    <w:p w14:paraId="503206E7" w14:textId="63761A1D" w:rsidR="00BE4F6E" w:rsidRDefault="00BE4F6E" w:rsidP="00BE4F6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'Euthanasia'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'Dog'</w:t>
      </w:r>
    </w:p>
    <w:p w14:paraId="2A3FAF93" w14:textId="44D4A93F" w:rsidR="00BE4F6E" w:rsidRDefault="00BE4F6E" w:rsidP="00BE4F6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datepart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Date_Converted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83F6434" w14:textId="2D6DA024" w:rsidR="00BE4F6E" w:rsidRDefault="00BE4F6E" w:rsidP="00BE4F6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Year_Count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62F41BDF" w14:textId="46B7D9AC" w:rsidR="00BE4F6E" w:rsidRDefault="00BE4F6E" w:rsidP="00BE4F6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--Cats</w:t>
      </w:r>
    </w:p>
    <w:p w14:paraId="49DE12F4" w14:textId="61A55F24" w:rsidR="00BE4F6E" w:rsidRDefault="00BE4F6E" w:rsidP="00BE4F6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datepart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Date_Converted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Year_Count</w:t>
      </w:r>
      <w:proofErr w:type="spellEnd"/>
    </w:p>
    <w:p w14:paraId="6789E56B" w14:textId="203FCEA8" w:rsidR="00BE4F6E" w:rsidRDefault="00BE4F6E" w:rsidP="00BE4F6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</w:t>
      </w:r>
    </w:p>
    <w:p w14:paraId="30331E5A" w14:textId="4AE7D00F" w:rsidR="00BE4F6E" w:rsidRDefault="00BE4F6E" w:rsidP="00BE4F6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'Euthanasia'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'Cat'</w:t>
      </w:r>
    </w:p>
    <w:p w14:paraId="34202C6D" w14:textId="3A259ECD" w:rsidR="00BE4F6E" w:rsidRDefault="00BE4F6E" w:rsidP="00BE4F6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datepart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Date_Converted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FAFB0F4" w14:textId="5049DFA9" w:rsidR="00BE4F6E" w:rsidRDefault="00BE4F6E" w:rsidP="00BE4F6E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FF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</w:p>
    <w:p w14:paraId="3D163148" w14:textId="7F5249BC" w:rsidR="00BE4F6E" w:rsidRDefault="00BE4F6E" w:rsidP="00BE4F6E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FF00FF"/>
          <w:sz w:val="19"/>
          <w:szCs w:val="19"/>
        </w:rPr>
      </w:pPr>
    </w:p>
    <w:p w14:paraId="62281019" w14:textId="7B51AB0E" w:rsidR="00BD1094" w:rsidRDefault="00BD1094" w:rsidP="00BD109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--Pivot Table of Euthanizing Counts by Year</w:t>
      </w:r>
    </w:p>
    <w:p w14:paraId="12E3B5D9" w14:textId="77777777" w:rsidR="00BD1094" w:rsidRDefault="00BD1094" w:rsidP="00BE4F6E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FF00FF"/>
          <w:sz w:val="19"/>
          <w:szCs w:val="19"/>
        </w:rPr>
      </w:pPr>
    </w:p>
    <w:p w14:paraId="71C108BA" w14:textId="77777777" w:rsidR="00BD1094" w:rsidRDefault="00BD1094" w:rsidP="00BD109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</w:p>
    <w:p w14:paraId="1578C7DA" w14:textId="77777777" w:rsidR="00BD1094" w:rsidRDefault="00BD1094" w:rsidP="00BD1094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597A879" w14:textId="77777777" w:rsidR="00BD1094" w:rsidRDefault="00BD1094" w:rsidP="00BD109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14:paraId="3626FF3A" w14:textId="77777777" w:rsidR="00BD1094" w:rsidRDefault="00BD1094" w:rsidP="00BD109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11A22AC" w14:textId="77777777" w:rsidR="00BD1094" w:rsidRDefault="00BD1094" w:rsidP="00BD109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2B0E8B7" w14:textId="77777777" w:rsidR="00BD1094" w:rsidRDefault="00BD1094" w:rsidP="00BD109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Adoption_Count</w:t>
      </w:r>
      <w:proofErr w:type="spellEnd"/>
    </w:p>
    <w:p w14:paraId="47DC9237" w14:textId="77777777" w:rsidR="00BD1094" w:rsidRDefault="00BD1094" w:rsidP="00BD109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</w:t>
      </w:r>
    </w:p>
    <w:p w14:paraId="73E22ABC" w14:textId="6F086872" w:rsidR="00BD1094" w:rsidRDefault="00BD1094" w:rsidP="00BD109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'Euthanasia'</w:t>
      </w:r>
    </w:p>
    <w:p w14:paraId="468E5792" w14:textId="77777777" w:rsidR="00BD1094" w:rsidRDefault="00BD1094" w:rsidP="00BD109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</w:p>
    <w:p w14:paraId="5DC25DD2" w14:textId="77777777" w:rsidR="00BD1094" w:rsidRDefault="00BD1094" w:rsidP="00BD109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t </w:t>
      </w:r>
    </w:p>
    <w:p w14:paraId="04961CB5" w14:textId="77777777" w:rsidR="00BD1094" w:rsidRDefault="00BD1094" w:rsidP="00BD109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PIVOT(</w:t>
      </w:r>
      <w:proofErr w:type="gramEnd"/>
    </w:p>
    <w:p w14:paraId="0DD7EFF3" w14:textId="77777777" w:rsidR="00BD1094" w:rsidRDefault="00BD1094" w:rsidP="00BD109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Adoption_Count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01CE67D" w14:textId="77777777" w:rsidR="00BD1094" w:rsidRDefault="00BD1094" w:rsidP="00BD109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[Year]</w:t>
      </w:r>
    </w:p>
    <w:p w14:paraId="5FC31F80" w14:textId="77777777" w:rsidR="00BD1094" w:rsidRDefault="00BD1094" w:rsidP="00BD109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B9C6663" w14:textId="77777777" w:rsidR="00BD1094" w:rsidRDefault="00BD1094" w:rsidP="00BD109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[2013]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A10CB98" w14:textId="77777777" w:rsidR="00BD1094" w:rsidRDefault="00BD1094" w:rsidP="00BD109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[2014]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15F41B7" w14:textId="77777777" w:rsidR="00BD1094" w:rsidRDefault="00BD1094" w:rsidP="00BD109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[2015]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E68C580" w14:textId="77777777" w:rsidR="00BD1094" w:rsidRDefault="00BD1094" w:rsidP="00BD109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[2016]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46D85EE" w14:textId="77777777" w:rsidR="00BD1094" w:rsidRDefault="00BD1094" w:rsidP="00BD109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[2017]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8B7F1C6" w14:textId="77777777" w:rsidR="00BD1094" w:rsidRDefault="00BD1094" w:rsidP="00BD109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[2018]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3C30B81" w14:textId="77777777" w:rsidR="00BD1094" w:rsidRDefault="00BD1094" w:rsidP="00BD109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[2019]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C9D0DC9" w14:textId="77777777" w:rsidR="00BD1094" w:rsidRDefault="00BD1094" w:rsidP="00BD109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[2020]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0269B29" w14:textId="77777777" w:rsidR="00BD1094" w:rsidRDefault="00BD1094" w:rsidP="00BD109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[2021]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41B1DC7" w14:textId="77777777" w:rsidR="00BD1094" w:rsidRDefault="00BD1094" w:rsidP="00BD1094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pivot_table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C66D754" w14:textId="50600F97" w:rsidR="00613D64" w:rsidRDefault="00613D64" w:rsidP="00BE4F6E">
      <w:pPr>
        <w:spacing w:before="0" w:after="0" w:line="240" w:lineRule="auto"/>
        <w:rPr>
          <w:rFonts w:ascii="Consolas" w:hAnsi="Consolas" w:cs="Consolas"/>
          <w:color w:val="FF00FF"/>
          <w:sz w:val="19"/>
          <w:szCs w:val="19"/>
        </w:rPr>
      </w:pPr>
    </w:p>
    <w:p w14:paraId="1042FE1B" w14:textId="77777777" w:rsidR="00BD1094" w:rsidRDefault="00BD1094" w:rsidP="00BE4F6E">
      <w:pPr>
        <w:spacing w:before="0" w:after="0" w:line="240" w:lineRule="auto"/>
        <w:rPr>
          <w:rFonts w:ascii="Consolas" w:hAnsi="Consolas" w:cs="Consolas"/>
          <w:color w:val="FF00FF"/>
          <w:sz w:val="19"/>
          <w:szCs w:val="19"/>
        </w:rPr>
      </w:pPr>
    </w:p>
    <w:p w14:paraId="2897CE93" w14:textId="6BACC643" w:rsidR="00BD1094" w:rsidRDefault="00BD1094" w:rsidP="00BE4F6E">
      <w:pPr>
        <w:spacing w:before="0" w:after="0" w:line="240" w:lineRule="auto"/>
        <w:rPr>
          <w:rFonts w:ascii="Consolas" w:hAnsi="Consolas" w:cs="Consolas"/>
          <w:color w:val="FF00FF"/>
          <w:sz w:val="19"/>
          <w:szCs w:val="19"/>
        </w:rPr>
      </w:pPr>
    </w:p>
    <w:p w14:paraId="5E3EDAB8" w14:textId="55A1CEBE" w:rsidR="00BD1094" w:rsidRDefault="00BD1094" w:rsidP="00BE4F6E">
      <w:pPr>
        <w:spacing w:before="0" w:after="0" w:line="240" w:lineRule="auto"/>
        <w:rPr>
          <w:rFonts w:ascii="Consolas" w:hAnsi="Consolas" w:cs="Consolas"/>
          <w:color w:val="FF00FF"/>
          <w:sz w:val="19"/>
          <w:szCs w:val="19"/>
        </w:rPr>
      </w:pPr>
      <w:r>
        <w:rPr>
          <w:noProof/>
        </w:rPr>
        <w:drawing>
          <wp:inline distT="0" distB="0" distL="0" distR="0" wp14:anchorId="08039067" wp14:editId="0BC76782">
            <wp:extent cx="4086225" cy="5715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275D" w14:textId="7E43FA8A" w:rsidR="00BD1094" w:rsidRDefault="00BD1094" w:rsidP="00BE4F6E">
      <w:pPr>
        <w:spacing w:before="0" w:after="0" w:line="240" w:lineRule="auto"/>
        <w:rPr>
          <w:rFonts w:ascii="Consolas" w:hAnsi="Consolas" w:cs="Consolas"/>
          <w:color w:val="FF00FF"/>
          <w:sz w:val="19"/>
          <w:szCs w:val="19"/>
        </w:rPr>
      </w:pPr>
    </w:p>
    <w:p w14:paraId="6985E2F0" w14:textId="751B1B03" w:rsidR="00BD1094" w:rsidRDefault="00BD1094" w:rsidP="00BE4F6E">
      <w:pPr>
        <w:spacing w:before="0" w:after="0" w:line="240" w:lineRule="auto"/>
        <w:rPr>
          <w:rFonts w:ascii="Consolas" w:hAnsi="Consolas" w:cs="Consolas"/>
          <w:color w:val="FF00FF"/>
          <w:sz w:val="19"/>
          <w:szCs w:val="19"/>
        </w:rPr>
      </w:pPr>
    </w:p>
    <w:p w14:paraId="7A6C1737" w14:textId="64C4C92E" w:rsidR="00BE4F6E" w:rsidRPr="00BE4F6E" w:rsidRDefault="00BE4F6E" w:rsidP="00BE4F6E">
      <w:pPr>
        <w:spacing w:before="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8761D"/>
        </w:rPr>
        <w:t xml:space="preserve">Total </w:t>
      </w:r>
      <w:r w:rsidRPr="00BE4F6E">
        <w:rPr>
          <w:rFonts w:ascii="Arial" w:eastAsia="Times New Roman" w:hAnsi="Arial" w:cs="Arial"/>
          <w:b/>
          <w:bCs/>
          <w:color w:val="38761D"/>
        </w:rPr>
        <w:t xml:space="preserve">Chronological    </w:t>
      </w:r>
      <w:r>
        <w:rPr>
          <w:rFonts w:ascii="Arial" w:eastAsia="Times New Roman" w:hAnsi="Arial" w:cs="Arial"/>
          <w:b/>
          <w:bCs/>
          <w:color w:val="38761D"/>
        </w:rPr>
        <w:tab/>
      </w:r>
      <w:r>
        <w:rPr>
          <w:rFonts w:ascii="Arial" w:eastAsia="Times New Roman" w:hAnsi="Arial" w:cs="Arial"/>
          <w:b/>
          <w:bCs/>
          <w:color w:val="38761D"/>
        </w:rPr>
        <w:tab/>
      </w:r>
      <w:r>
        <w:rPr>
          <w:rFonts w:ascii="Arial" w:eastAsia="Times New Roman" w:hAnsi="Arial" w:cs="Arial"/>
          <w:b/>
          <w:bCs/>
          <w:color w:val="38761D"/>
        </w:rPr>
        <w:tab/>
        <w:t xml:space="preserve">Total </w:t>
      </w:r>
      <w:proofErr w:type="gramStart"/>
      <w:r w:rsidRPr="00BE4F6E">
        <w:rPr>
          <w:rFonts w:ascii="Arial" w:eastAsia="Times New Roman" w:hAnsi="Arial" w:cs="Arial"/>
          <w:b/>
          <w:bCs/>
          <w:color w:val="38761D"/>
        </w:rPr>
        <w:t>By</w:t>
      </w:r>
      <w:proofErr w:type="gramEnd"/>
      <w:r w:rsidRPr="00BE4F6E">
        <w:rPr>
          <w:rFonts w:ascii="Arial" w:eastAsia="Times New Roman" w:hAnsi="Arial" w:cs="Arial"/>
          <w:b/>
          <w:bCs/>
          <w:color w:val="38761D"/>
        </w:rPr>
        <w:t xml:space="preserve"> Count</w:t>
      </w:r>
    </w:p>
    <w:p w14:paraId="1FC39032" w14:textId="2C269FC3" w:rsidR="00BE4F6E" w:rsidRPr="00BE4F6E" w:rsidRDefault="00BE4F6E" w:rsidP="00BE4F6E">
      <w:pPr>
        <w:spacing w:before="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ab/>
      </w:r>
    </w:p>
    <w:p w14:paraId="0F259ADA" w14:textId="16F4F494" w:rsidR="00BE4F6E" w:rsidRPr="00263851" w:rsidRDefault="00BE4F6E" w:rsidP="00263851">
      <w:pPr>
        <w:spacing w:before="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BE4F6E">
        <w:rPr>
          <w:rFonts w:ascii="Arial" w:eastAsia="Times New Roman" w:hAnsi="Arial" w:cs="Arial"/>
          <w:b/>
          <w:bCs/>
          <w:color w:val="000000"/>
        </w:rPr>
        <w:t xml:space="preserve"> </w:t>
      </w:r>
      <w:r w:rsidRPr="00BE4F6E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49B5DAC2" wp14:editId="1931FECD">
            <wp:extent cx="1308735" cy="1559560"/>
            <wp:effectExtent l="0" t="0" r="571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735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color w:val="000000"/>
        </w:rPr>
        <w:tab/>
      </w:r>
      <w:r>
        <w:rPr>
          <w:rFonts w:ascii="Arial" w:eastAsia="Times New Roman" w:hAnsi="Arial" w:cs="Arial"/>
          <w:b/>
          <w:bCs/>
          <w:color w:val="000000"/>
        </w:rPr>
        <w:tab/>
      </w:r>
      <w:r>
        <w:rPr>
          <w:rFonts w:ascii="Arial" w:eastAsia="Times New Roman" w:hAnsi="Arial" w:cs="Arial"/>
          <w:b/>
          <w:bCs/>
          <w:color w:val="000000"/>
        </w:rPr>
        <w:tab/>
      </w:r>
      <w:r w:rsidR="00613D64">
        <w:rPr>
          <w:rFonts w:ascii="Arial" w:eastAsia="Times New Roman" w:hAnsi="Arial" w:cs="Arial"/>
          <w:b/>
          <w:bCs/>
          <w:color w:val="000000"/>
        </w:rPr>
        <w:tab/>
      </w:r>
      <w:r w:rsidRPr="00BE4F6E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60962090" wp14:editId="2A690134">
            <wp:extent cx="1254760" cy="1524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76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94BDF" w14:textId="143D94ED" w:rsidR="00BE4F6E" w:rsidRDefault="00BE4F6E" w:rsidP="00BE4F6E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C6DB10D" w14:textId="660F1350" w:rsidR="00BE4F6E" w:rsidRDefault="00BE4F6E" w:rsidP="00BE4F6E">
      <w:pPr>
        <w:spacing w:before="0" w:after="0" w:line="240" w:lineRule="auto"/>
        <w:rPr>
          <w:rFonts w:ascii="Arial" w:eastAsia="Times New Roman" w:hAnsi="Arial" w:cs="Arial"/>
          <w:b/>
          <w:bCs/>
          <w:color w:val="38761D"/>
        </w:rPr>
      </w:pPr>
      <w:r>
        <w:rPr>
          <w:rFonts w:ascii="Arial" w:eastAsia="Times New Roman" w:hAnsi="Arial" w:cs="Arial"/>
          <w:b/>
          <w:bCs/>
          <w:color w:val="38761D"/>
        </w:rPr>
        <w:t xml:space="preserve">Dogs </w:t>
      </w:r>
      <w:r w:rsidRPr="00BE4F6E">
        <w:rPr>
          <w:rFonts w:ascii="Arial" w:eastAsia="Times New Roman" w:hAnsi="Arial" w:cs="Arial"/>
          <w:b/>
          <w:bCs/>
          <w:color w:val="38761D"/>
        </w:rPr>
        <w:t xml:space="preserve">Chronological   </w:t>
      </w:r>
      <w:r>
        <w:rPr>
          <w:rFonts w:ascii="Arial" w:eastAsia="Times New Roman" w:hAnsi="Arial" w:cs="Arial"/>
          <w:b/>
          <w:bCs/>
          <w:color w:val="38761D"/>
        </w:rPr>
        <w:tab/>
      </w:r>
      <w:r>
        <w:rPr>
          <w:rFonts w:ascii="Arial" w:eastAsia="Times New Roman" w:hAnsi="Arial" w:cs="Arial"/>
          <w:b/>
          <w:bCs/>
          <w:color w:val="38761D"/>
        </w:rPr>
        <w:tab/>
      </w:r>
      <w:r>
        <w:rPr>
          <w:rFonts w:ascii="Arial" w:eastAsia="Times New Roman" w:hAnsi="Arial" w:cs="Arial"/>
          <w:b/>
          <w:bCs/>
          <w:color w:val="38761D"/>
        </w:rPr>
        <w:tab/>
        <w:t xml:space="preserve">Dogs </w:t>
      </w:r>
      <w:proofErr w:type="gramStart"/>
      <w:r w:rsidRPr="00BE4F6E">
        <w:rPr>
          <w:rFonts w:ascii="Arial" w:eastAsia="Times New Roman" w:hAnsi="Arial" w:cs="Arial"/>
          <w:b/>
          <w:bCs/>
          <w:color w:val="38761D"/>
        </w:rPr>
        <w:t>By</w:t>
      </w:r>
      <w:proofErr w:type="gramEnd"/>
      <w:r w:rsidRPr="00BE4F6E">
        <w:rPr>
          <w:rFonts w:ascii="Arial" w:eastAsia="Times New Roman" w:hAnsi="Arial" w:cs="Arial"/>
          <w:b/>
          <w:bCs/>
          <w:color w:val="38761D"/>
        </w:rPr>
        <w:t xml:space="preserve"> Count</w:t>
      </w:r>
    </w:p>
    <w:p w14:paraId="6CA8790E" w14:textId="06EFDF7F" w:rsidR="00BE4F6E" w:rsidRDefault="00263851" w:rsidP="00BE4F6E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52383D8C" wp14:editId="59EC4285">
            <wp:extent cx="1165412" cy="14567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84133" cy="148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F6E">
        <w:rPr>
          <w:rFonts w:ascii="Consolas" w:hAnsi="Consolas" w:cs="Consolas"/>
          <w:color w:val="008000"/>
          <w:sz w:val="19"/>
          <w:szCs w:val="19"/>
        </w:rPr>
        <w:tab/>
      </w:r>
      <w:r w:rsidR="00BE4F6E">
        <w:rPr>
          <w:rFonts w:ascii="Consolas" w:hAnsi="Consolas" w:cs="Consolas"/>
          <w:color w:val="008000"/>
          <w:sz w:val="19"/>
          <w:szCs w:val="19"/>
        </w:rPr>
        <w:tab/>
      </w:r>
      <w:r w:rsidR="00BE4F6E">
        <w:rPr>
          <w:rFonts w:ascii="Consolas" w:hAnsi="Consolas" w:cs="Consolas"/>
          <w:color w:val="008000"/>
          <w:sz w:val="19"/>
          <w:szCs w:val="19"/>
        </w:rPr>
        <w:tab/>
      </w:r>
      <w:r w:rsidR="00BE4F6E">
        <w:rPr>
          <w:rFonts w:ascii="Consolas" w:hAnsi="Consolas" w:cs="Consolas"/>
          <w:color w:val="008000"/>
          <w:sz w:val="19"/>
          <w:szCs w:val="19"/>
        </w:rPr>
        <w:tab/>
      </w:r>
      <w:r w:rsidR="00BE4F6E">
        <w:rPr>
          <w:rFonts w:ascii="Arial" w:hAnsi="Arial" w:cs="Arial"/>
          <w:b/>
          <w:bCs/>
          <w:noProof/>
          <w:color w:val="38761D"/>
          <w:bdr w:val="none" w:sz="0" w:space="0" w:color="auto" w:frame="1"/>
        </w:rPr>
        <w:drawing>
          <wp:inline distT="0" distB="0" distL="0" distR="0" wp14:anchorId="020D66B2" wp14:editId="19031117">
            <wp:extent cx="1093694" cy="145843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146" cy="1465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4F6E">
        <w:rPr>
          <w:rFonts w:ascii="Consolas" w:hAnsi="Consolas" w:cs="Consolas"/>
          <w:color w:val="008000"/>
          <w:sz w:val="19"/>
          <w:szCs w:val="19"/>
        </w:rPr>
        <w:tab/>
      </w:r>
    </w:p>
    <w:p w14:paraId="7C1DC8AA" w14:textId="77777777" w:rsidR="00263851" w:rsidRDefault="00263851" w:rsidP="00BE4F6E">
      <w:pPr>
        <w:spacing w:before="0" w:after="0" w:line="240" w:lineRule="auto"/>
        <w:rPr>
          <w:rFonts w:ascii="Arial" w:eastAsia="Times New Roman" w:hAnsi="Arial" w:cs="Arial"/>
          <w:b/>
          <w:bCs/>
          <w:color w:val="38761D"/>
        </w:rPr>
      </w:pPr>
    </w:p>
    <w:p w14:paraId="16390945" w14:textId="1F0774EF" w:rsidR="00BE4F6E" w:rsidRPr="00BE4F6E" w:rsidRDefault="00BE4F6E" w:rsidP="00BE4F6E">
      <w:pPr>
        <w:spacing w:before="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8761D"/>
        </w:rPr>
        <w:t xml:space="preserve">Cats </w:t>
      </w:r>
      <w:r w:rsidRPr="00BE4F6E">
        <w:rPr>
          <w:rFonts w:ascii="Arial" w:eastAsia="Times New Roman" w:hAnsi="Arial" w:cs="Arial"/>
          <w:b/>
          <w:bCs/>
          <w:color w:val="38761D"/>
        </w:rPr>
        <w:t xml:space="preserve">Chronological    </w:t>
      </w:r>
      <w:r>
        <w:rPr>
          <w:rFonts w:ascii="Arial" w:eastAsia="Times New Roman" w:hAnsi="Arial" w:cs="Arial"/>
          <w:b/>
          <w:bCs/>
          <w:color w:val="38761D"/>
        </w:rPr>
        <w:tab/>
      </w:r>
      <w:r>
        <w:rPr>
          <w:rFonts w:ascii="Arial" w:eastAsia="Times New Roman" w:hAnsi="Arial" w:cs="Arial"/>
          <w:b/>
          <w:bCs/>
          <w:color w:val="38761D"/>
        </w:rPr>
        <w:tab/>
      </w:r>
      <w:r>
        <w:rPr>
          <w:rFonts w:ascii="Arial" w:eastAsia="Times New Roman" w:hAnsi="Arial" w:cs="Arial"/>
          <w:b/>
          <w:bCs/>
          <w:color w:val="38761D"/>
        </w:rPr>
        <w:tab/>
        <w:t xml:space="preserve">Cats </w:t>
      </w:r>
      <w:proofErr w:type="gramStart"/>
      <w:r w:rsidRPr="00BE4F6E">
        <w:rPr>
          <w:rFonts w:ascii="Arial" w:eastAsia="Times New Roman" w:hAnsi="Arial" w:cs="Arial"/>
          <w:b/>
          <w:bCs/>
          <w:color w:val="38761D"/>
        </w:rPr>
        <w:t>By</w:t>
      </w:r>
      <w:proofErr w:type="gramEnd"/>
      <w:r w:rsidRPr="00BE4F6E">
        <w:rPr>
          <w:rFonts w:ascii="Arial" w:eastAsia="Times New Roman" w:hAnsi="Arial" w:cs="Arial"/>
          <w:b/>
          <w:bCs/>
          <w:color w:val="38761D"/>
        </w:rPr>
        <w:t xml:space="preserve"> Count</w:t>
      </w:r>
    </w:p>
    <w:p w14:paraId="198708EA" w14:textId="54595761" w:rsidR="00BE4F6E" w:rsidRDefault="00BE4F6E" w:rsidP="00BE4F6E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noProof/>
        </w:rPr>
      </w:pPr>
      <w:r>
        <w:rPr>
          <w:rFonts w:ascii="Arial" w:hAnsi="Arial" w:cs="Arial"/>
          <w:b/>
          <w:bCs/>
          <w:noProof/>
          <w:color w:val="38761D"/>
          <w:bdr w:val="none" w:sz="0" w:space="0" w:color="auto" w:frame="1"/>
        </w:rPr>
        <w:drawing>
          <wp:inline distT="0" distB="0" distL="0" distR="0" wp14:anchorId="0F9FF2E3" wp14:editId="3C810331">
            <wp:extent cx="1192306" cy="1449181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788" cy="1452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3851">
        <w:rPr>
          <w:noProof/>
        </w:rPr>
        <w:tab/>
      </w:r>
      <w:r w:rsidR="00263851">
        <w:rPr>
          <w:noProof/>
        </w:rPr>
        <w:tab/>
      </w:r>
      <w:r w:rsidR="00263851">
        <w:rPr>
          <w:noProof/>
        </w:rPr>
        <w:tab/>
      </w:r>
      <w:r w:rsidR="00263851">
        <w:rPr>
          <w:noProof/>
        </w:rPr>
        <w:tab/>
      </w:r>
      <w:r w:rsidR="00263851" w:rsidRPr="00263851">
        <w:rPr>
          <w:noProof/>
        </w:rPr>
        <w:t xml:space="preserve"> </w:t>
      </w:r>
      <w:r w:rsidR="00263851">
        <w:rPr>
          <w:noProof/>
        </w:rPr>
        <w:drawing>
          <wp:inline distT="0" distB="0" distL="0" distR="0" wp14:anchorId="2E68A684" wp14:editId="341EB000">
            <wp:extent cx="1189223" cy="1438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99130" cy="145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0E91" w14:textId="1F8D7A7D" w:rsidR="00BD1094" w:rsidRDefault="00BD1094" w:rsidP="00BE4F6E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noProof/>
        </w:rPr>
      </w:pPr>
    </w:p>
    <w:p w14:paraId="11A0CE87" w14:textId="77777777" w:rsidR="00BD1094" w:rsidRDefault="00BD1094" w:rsidP="00BE4F6E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noProof/>
        </w:rPr>
      </w:pPr>
    </w:p>
    <w:p w14:paraId="0DFB9492" w14:textId="77777777" w:rsidR="00613D64" w:rsidRDefault="00613D64" w:rsidP="00BE4F6E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noProof/>
        </w:rPr>
      </w:pPr>
    </w:p>
    <w:p w14:paraId="17B4CCBE" w14:textId="34785790" w:rsidR="00CB2841" w:rsidRPr="00DD6C0D" w:rsidRDefault="00DD6C0D" w:rsidP="00DD6C0D">
      <w:pPr>
        <w:pStyle w:val="Heading2"/>
        <w:numPr>
          <w:ilvl w:val="0"/>
          <w:numId w:val="33"/>
        </w:numPr>
        <w:ind w:left="-360"/>
      </w:pPr>
      <w:bookmarkStart w:id="44" w:name="_Toc119937192"/>
      <w:r w:rsidRPr="00DD6C0D">
        <w:t xml:space="preserve">What are the subtypes and </w:t>
      </w:r>
      <w:r w:rsidR="00822E93">
        <w:t>p</w:t>
      </w:r>
      <w:r w:rsidRPr="00DD6C0D">
        <w:t xml:space="preserve">ercentages of those that are </w:t>
      </w:r>
      <w:r w:rsidR="00822E93">
        <w:t>e</w:t>
      </w:r>
      <w:r w:rsidRPr="00DD6C0D">
        <w:t>uthanized</w:t>
      </w:r>
      <w:r w:rsidR="003353AF">
        <w:t>?</w:t>
      </w:r>
      <w:bookmarkEnd w:id="44"/>
      <w:r w:rsidRPr="00DD6C0D">
        <w:br/>
      </w:r>
    </w:p>
    <w:p w14:paraId="07EA3E4B" w14:textId="77777777" w:rsidR="00CB2841" w:rsidRDefault="00CB2841" w:rsidP="00CB2841">
      <w:pPr>
        <w:autoSpaceDE w:val="0"/>
        <w:autoSpaceDN w:val="0"/>
        <w:adjustRightInd w:val="0"/>
        <w:spacing w:before="0" w:after="0" w:line="240" w:lineRule="auto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CTE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4064761F" w14:textId="7E7F0C9B" w:rsidR="00CB2841" w:rsidRDefault="00CB2841" w:rsidP="00CB2841">
      <w:pPr>
        <w:autoSpaceDE w:val="0"/>
        <w:autoSpaceDN w:val="0"/>
        <w:adjustRightInd w:val="0"/>
        <w:spacing w:before="0" w:after="0" w:line="240" w:lineRule="auto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91469E9" w14:textId="5E259762" w:rsidR="00CB2841" w:rsidRDefault="00CB2841" w:rsidP="00CB2841">
      <w:pPr>
        <w:autoSpaceDE w:val="0"/>
        <w:autoSpaceDN w:val="0"/>
        <w:adjustRightInd w:val="0"/>
        <w:spacing w:before="0" w:after="0" w:line="240" w:lineRule="auto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4F300A00" w14:textId="632D7A3E" w:rsidR="00CB2841" w:rsidRDefault="00CB2841" w:rsidP="00CB2841">
      <w:pPr>
        <w:autoSpaceDE w:val="0"/>
        <w:autoSpaceDN w:val="0"/>
        <w:adjustRightInd w:val="0"/>
        <w:spacing w:before="0" w:after="0" w:line="240" w:lineRule="auto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</w:t>
      </w:r>
    </w:p>
    <w:p w14:paraId="00FC9398" w14:textId="62B78F16" w:rsidR="00CB2841" w:rsidRDefault="00CB2841" w:rsidP="00CB2841">
      <w:pPr>
        <w:autoSpaceDE w:val="0"/>
        <w:autoSpaceDN w:val="0"/>
        <w:adjustRightInd w:val="0"/>
        <w:spacing w:before="0" w:after="0" w:line="240" w:lineRule="auto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'Euthanasia'</w:t>
      </w:r>
    </w:p>
    <w:p w14:paraId="74B6EFC7" w14:textId="36F934C8" w:rsidR="00CB2841" w:rsidRDefault="00CB2841" w:rsidP="00CB2841">
      <w:pPr>
        <w:autoSpaceDE w:val="0"/>
        <w:autoSpaceDN w:val="0"/>
        <w:adjustRightInd w:val="0"/>
        <w:spacing w:before="0" w:after="0" w:line="240" w:lineRule="auto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78FFA9D" w14:textId="116AA4D1" w:rsidR="00CB2841" w:rsidRDefault="00CB2841" w:rsidP="00CB2841">
      <w:pPr>
        <w:autoSpaceDE w:val="0"/>
        <w:autoSpaceDN w:val="0"/>
        <w:adjustRightInd w:val="0"/>
        <w:spacing w:before="0" w:after="0" w:line="240" w:lineRule="auto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Outcome_Subtype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98E4648" w14:textId="6029143A" w:rsidR="00CB2841" w:rsidRDefault="00CB2841" w:rsidP="00CB2841">
      <w:pPr>
        <w:autoSpaceDE w:val="0"/>
        <w:autoSpaceDN w:val="0"/>
        <w:adjustRightInd w:val="0"/>
        <w:spacing w:before="0" w:after="0" w:line="240" w:lineRule="auto"/>
        <w:contextualSpacing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100.0 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</w:t>
      </w:r>
      <w:r>
        <w:rPr>
          <w:rFonts w:ascii="Consolas" w:hAnsi="Consolas" w:cs="Consolas"/>
          <w:color w:val="808080"/>
          <w:sz w:val="19"/>
          <w:szCs w:val="19"/>
        </w:rPr>
        <w:t>(),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Percentage_Euthanized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722B0B8C" w14:textId="4DB4A47A" w:rsidR="00CB2841" w:rsidRDefault="00CB2841" w:rsidP="00CB2841">
      <w:pPr>
        <w:autoSpaceDE w:val="0"/>
        <w:autoSpaceDN w:val="0"/>
        <w:adjustRightInd w:val="0"/>
        <w:spacing w:before="0" w:after="0" w:line="240" w:lineRule="auto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CTE    </w:t>
      </w:r>
    </w:p>
    <w:p w14:paraId="7867006D" w14:textId="5933959E" w:rsidR="00CB2841" w:rsidRDefault="00CB2841" w:rsidP="00CB2841">
      <w:pPr>
        <w:autoSpaceDE w:val="0"/>
        <w:autoSpaceDN w:val="0"/>
        <w:adjustRightInd w:val="0"/>
        <w:spacing w:before="0" w:after="0" w:line="240" w:lineRule="auto"/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Outcome_Subtype</w:t>
      </w:r>
      <w:proofErr w:type="spellEnd"/>
    </w:p>
    <w:p w14:paraId="6622F800" w14:textId="2AA95140" w:rsidR="00CB2841" w:rsidRDefault="00CB2841" w:rsidP="00CB2841">
      <w:pPr>
        <w:contextualSpacing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Percentage_Euthanized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3C9EC9C9" w14:textId="32AFED13" w:rsidR="00DD6C0D" w:rsidRDefault="00DD6C0D" w:rsidP="00CB2841">
      <w:pPr>
        <w:contextualSpacing/>
        <w:rPr>
          <w:rFonts w:ascii="Consolas" w:hAnsi="Consolas" w:cs="Consolas"/>
          <w:color w:val="0000FF"/>
          <w:sz w:val="19"/>
          <w:szCs w:val="19"/>
        </w:rPr>
      </w:pPr>
    </w:p>
    <w:p w14:paraId="2226CF91" w14:textId="646A4945" w:rsidR="00DD6C0D" w:rsidRPr="00CB2841" w:rsidRDefault="00DD6C0D" w:rsidP="00CB2841">
      <w:pPr>
        <w:contextualSpacing/>
      </w:pPr>
      <w:r>
        <w:rPr>
          <w:noProof/>
        </w:rPr>
        <w:drawing>
          <wp:inline distT="0" distB="0" distL="0" distR="0" wp14:anchorId="5C89D5F9" wp14:editId="2EE29F9A">
            <wp:extent cx="2305050" cy="16383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3793" w14:textId="72037591" w:rsidR="00263851" w:rsidRPr="00A727BB" w:rsidRDefault="00BD1094" w:rsidP="00613D64">
      <w:pPr>
        <w:pStyle w:val="Heading2"/>
        <w:numPr>
          <w:ilvl w:val="0"/>
          <w:numId w:val="33"/>
        </w:numPr>
        <w:ind w:left="-360"/>
        <w:rPr>
          <w:rFonts w:ascii="Consolas" w:hAnsi="Consolas" w:cs="Consolas"/>
          <w:color w:val="008000"/>
          <w:sz w:val="19"/>
          <w:szCs w:val="19"/>
        </w:rPr>
      </w:pPr>
      <w:bookmarkStart w:id="45" w:name="_Toc119937193"/>
      <w:r>
        <w:t xml:space="preserve">What are the </w:t>
      </w:r>
      <w:r w:rsidR="00822E93">
        <w:t>s</w:t>
      </w:r>
      <w:r>
        <w:t xml:space="preserve">ubtypes and </w:t>
      </w:r>
      <w:r w:rsidR="00822E93">
        <w:t>c</w:t>
      </w:r>
      <w:r>
        <w:t xml:space="preserve">ounts for animals that </w:t>
      </w:r>
      <w:r w:rsidR="00263851">
        <w:t>di</w:t>
      </w:r>
      <w:r>
        <w:t>ed?</w:t>
      </w:r>
      <w:bookmarkEnd w:id="45"/>
      <w:r w:rsidR="00263851">
        <w:t xml:space="preserve"> </w:t>
      </w:r>
    </w:p>
    <w:p w14:paraId="6B077C68" w14:textId="0763E51F" w:rsidR="00A727BB" w:rsidRDefault="00A727BB" w:rsidP="00A727BB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E597CDA" w14:textId="35DD2EE7" w:rsidR="00A727BB" w:rsidRDefault="00A727BB" w:rsidP="00A727BB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***Overview and thoughts on analysis:  </w:t>
      </w:r>
    </w:p>
    <w:p w14:paraId="015D254B" w14:textId="736EF68C" w:rsidR="00A727BB" w:rsidRDefault="00A727BB" w:rsidP="00A727BB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</w:p>
    <w:p w14:paraId="02F55505" w14:textId="3B2F01DF" w:rsidR="00A727BB" w:rsidRDefault="00A727BB" w:rsidP="00A727BB">
      <w:pPr>
        <w:pStyle w:val="ListParagraph"/>
        <w:numPr>
          <w:ilvl w:val="0"/>
          <w:numId w:val="29"/>
        </w:num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Roughly half the number of pets die in foster care opposed to in the Kennel</w:t>
      </w:r>
    </w:p>
    <w:p w14:paraId="2D7D8A0F" w14:textId="26DEEB6A" w:rsidR="00A727BB" w:rsidRDefault="00A727BB" w:rsidP="00A727BB">
      <w:pPr>
        <w:pStyle w:val="ListParagraph"/>
        <w:numPr>
          <w:ilvl w:val="0"/>
          <w:numId w:val="29"/>
        </w:num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There is a blank category where every year deaths that are not Euthanasia related are not categorized. </w:t>
      </w:r>
    </w:p>
    <w:p w14:paraId="50FA17D3" w14:textId="03B61490" w:rsidR="00A727BB" w:rsidRDefault="00A23644" w:rsidP="00A727BB">
      <w:pPr>
        <w:pStyle w:val="ListParagraph"/>
        <w:numPr>
          <w:ilvl w:val="0"/>
          <w:numId w:val="29"/>
        </w:num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51% of the cats have died in the Kennel compared to 61% of dogs. </w:t>
      </w:r>
    </w:p>
    <w:p w14:paraId="7B3F9693" w14:textId="757E1A6F" w:rsidR="00A23644" w:rsidRPr="00A727BB" w:rsidRDefault="00A23644" w:rsidP="00A727BB">
      <w:pPr>
        <w:pStyle w:val="ListParagraph"/>
        <w:numPr>
          <w:ilvl w:val="0"/>
          <w:numId w:val="29"/>
        </w:num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11.3% of the dogs die at the Vet compared to 7.6%</w:t>
      </w:r>
    </w:p>
    <w:p w14:paraId="22861614" w14:textId="77777777" w:rsidR="00A727BB" w:rsidRPr="00A727BB" w:rsidRDefault="00A727BB" w:rsidP="00A727BB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A610BAF" w14:textId="7EC2A234" w:rsidR="00263851" w:rsidRDefault="00263851" w:rsidP="00263851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2055ADED" w14:textId="1D39100F" w:rsidR="002E7B53" w:rsidRDefault="002E7B53" w:rsidP="0026385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--Count of the reason where outcome type is Died</w:t>
      </w:r>
    </w:p>
    <w:p w14:paraId="0FB35011" w14:textId="4FCDAC3E" w:rsidR="00263851" w:rsidRDefault="00263851" w:rsidP="0026385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outcome_subtype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count_subtype</w:t>
      </w:r>
      <w:proofErr w:type="spellEnd"/>
    </w:p>
    <w:p w14:paraId="6D1346E2" w14:textId="14696F78" w:rsidR="00263851" w:rsidRDefault="00263851" w:rsidP="0026385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</w:t>
      </w:r>
    </w:p>
    <w:p w14:paraId="17933A79" w14:textId="32407A55" w:rsidR="00263851" w:rsidRDefault="00263851" w:rsidP="0026385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'died'</w:t>
      </w:r>
    </w:p>
    <w:p w14:paraId="0636FCDE" w14:textId="5310BC09" w:rsidR="00263851" w:rsidRDefault="00263851" w:rsidP="0026385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Outcome_Subtype</w:t>
      </w:r>
      <w:proofErr w:type="spellEnd"/>
    </w:p>
    <w:p w14:paraId="0BD5A300" w14:textId="2AB38F9C" w:rsidR="00263851" w:rsidRDefault="00263851" w:rsidP="00263851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count_subtype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4599117D" w14:textId="77777777" w:rsidR="00A23644" w:rsidRDefault="00A23644" w:rsidP="00263851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BE0CAFC" w14:textId="2C7C582E" w:rsidR="00263851" w:rsidRDefault="00263851" w:rsidP="00263851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</w:p>
    <w:p w14:paraId="197C838B" w14:textId="20319F28" w:rsidR="00263851" w:rsidRDefault="00A23644" w:rsidP="00263851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 w:rsidR="00263851">
        <w:rPr>
          <w:noProof/>
        </w:rPr>
        <w:drawing>
          <wp:inline distT="0" distB="0" distL="0" distR="0" wp14:anchorId="626EB77A" wp14:editId="0F982741">
            <wp:extent cx="2169459" cy="1364787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3802" cy="136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1823" w14:textId="03FCD0B5" w:rsidR="00263851" w:rsidRDefault="00263851" w:rsidP="00263851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79E4DB3A" w14:textId="56978759" w:rsidR="00A727BB" w:rsidRDefault="00A727BB" w:rsidP="00A727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--Count of those who died in Care by Year and the Reason why</w:t>
      </w:r>
    </w:p>
    <w:p w14:paraId="58FB3129" w14:textId="77777777" w:rsidR="00703104" w:rsidRDefault="00703104" w:rsidP="0070310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651517C" w14:textId="77777777" w:rsidR="00A727BB" w:rsidRDefault="00194705" w:rsidP="00194705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datepart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date_converted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D2AFD9E" w14:textId="525EA8DA" w:rsidR="00194705" w:rsidRDefault="00194705" w:rsidP="00A727BB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outcome_subtype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sub_count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Outcome_Subtype</w:t>
      </w:r>
      <w:proofErr w:type="spellEnd"/>
    </w:p>
    <w:p w14:paraId="45505EC7" w14:textId="14808B2A" w:rsidR="00194705" w:rsidRDefault="00194705" w:rsidP="00194705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</w:t>
      </w:r>
    </w:p>
    <w:p w14:paraId="3750E3F7" w14:textId="2267872D" w:rsidR="00194705" w:rsidRDefault="00194705" w:rsidP="00194705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'Died'</w:t>
      </w:r>
    </w:p>
    <w:p w14:paraId="3546553F" w14:textId="78B996AC" w:rsidR="00194705" w:rsidRDefault="00194705" w:rsidP="00194705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outcome_subtype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datepart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date_converted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9DF3723" w14:textId="02D62FB6" w:rsidR="002E7B53" w:rsidRDefault="00194705" w:rsidP="00194705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datepart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date_converted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outcome_subtype</w:t>
      </w:r>
      <w:proofErr w:type="spellEnd"/>
    </w:p>
    <w:p w14:paraId="16A897C8" w14:textId="5CD38A5A" w:rsidR="00A727BB" w:rsidRDefault="00A727BB" w:rsidP="00194705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7ED3F8" w14:textId="51BB3069" w:rsidR="00A727BB" w:rsidRPr="00A727BB" w:rsidRDefault="00A727BB" w:rsidP="00A727BB">
      <w:pPr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008000"/>
          <w:sz w:val="19"/>
          <w:szCs w:val="19"/>
        </w:rPr>
      </w:pPr>
      <w:r w:rsidRPr="00A727BB">
        <w:rPr>
          <w:rFonts w:ascii="Consolas" w:hAnsi="Consolas" w:cs="Consolas"/>
          <w:color w:val="008000"/>
          <w:sz w:val="19"/>
          <w:szCs w:val="19"/>
        </w:rPr>
        <w:t xml:space="preserve"> </w:t>
      </w:r>
      <w:bookmarkStart w:id="46" w:name="_Hlk119002683"/>
      <w:r w:rsidRPr="00A727BB">
        <w:rPr>
          <w:rFonts w:ascii="Consolas" w:hAnsi="Consolas" w:cs="Consolas"/>
          <w:color w:val="008000"/>
          <w:sz w:val="19"/>
          <w:szCs w:val="19"/>
        </w:rPr>
        <w:t>Year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Count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Reasons for “Died”</w:t>
      </w:r>
    </w:p>
    <w:p w14:paraId="7F71E61D" w14:textId="7235C2CB" w:rsidR="00A727BB" w:rsidRPr="00A727BB" w:rsidRDefault="00A727BB" w:rsidP="00A727BB">
      <w:pPr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008000"/>
          <w:sz w:val="19"/>
          <w:szCs w:val="19"/>
        </w:rPr>
      </w:pPr>
      <w:r w:rsidRPr="00A727BB">
        <w:rPr>
          <w:rFonts w:ascii="Consolas" w:hAnsi="Consolas" w:cs="Consolas"/>
          <w:color w:val="008000"/>
          <w:sz w:val="19"/>
          <w:szCs w:val="19"/>
          <w:highlight w:val="yellow"/>
        </w:rPr>
        <w:t>2013</w:t>
      </w:r>
      <w:r w:rsidRPr="00A727BB">
        <w:rPr>
          <w:rFonts w:ascii="Consolas" w:hAnsi="Consolas" w:cs="Consolas"/>
          <w:color w:val="008000"/>
          <w:sz w:val="19"/>
          <w:szCs w:val="19"/>
          <w:highlight w:val="yellow"/>
        </w:rPr>
        <w:tab/>
        <w:t>1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</w:r>
    </w:p>
    <w:p w14:paraId="4F95E7C9" w14:textId="77777777" w:rsidR="00A727BB" w:rsidRPr="00A727BB" w:rsidRDefault="00A727BB" w:rsidP="00A727BB">
      <w:pPr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008000"/>
          <w:sz w:val="19"/>
          <w:szCs w:val="19"/>
        </w:rPr>
      </w:pPr>
      <w:r w:rsidRPr="00A727BB">
        <w:rPr>
          <w:rFonts w:ascii="Consolas" w:hAnsi="Consolas" w:cs="Consolas"/>
          <w:color w:val="008000"/>
          <w:sz w:val="19"/>
          <w:szCs w:val="19"/>
        </w:rPr>
        <w:t>2013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8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In Foster</w:t>
      </w:r>
    </w:p>
    <w:p w14:paraId="44E9F099" w14:textId="77777777" w:rsidR="00A727BB" w:rsidRPr="00A727BB" w:rsidRDefault="00A727BB" w:rsidP="00A727BB">
      <w:pPr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008000"/>
          <w:sz w:val="19"/>
          <w:szCs w:val="19"/>
        </w:rPr>
      </w:pPr>
      <w:r w:rsidRPr="00A727BB">
        <w:rPr>
          <w:rFonts w:ascii="Consolas" w:hAnsi="Consolas" w:cs="Consolas"/>
          <w:color w:val="008000"/>
          <w:sz w:val="19"/>
          <w:szCs w:val="19"/>
        </w:rPr>
        <w:t>2013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13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In Kennel</w:t>
      </w:r>
    </w:p>
    <w:p w14:paraId="5DBFEA9B" w14:textId="77777777" w:rsidR="00A727BB" w:rsidRPr="00A727BB" w:rsidRDefault="00A727BB" w:rsidP="00A727BB">
      <w:pPr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008000"/>
          <w:sz w:val="19"/>
          <w:szCs w:val="19"/>
        </w:rPr>
      </w:pPr>
      <w:r w:rsidRPr="00A727BB">
        <w:rPr>
          <w:rFonts w:ascii="Consolas" w:hAnsi="Consolas" w:cs="Consolas"/>
          <w:color w:val="008000"/>
          <w:sz w:val="19"/>
          <w:szCs w:val="19"/>
        </w:rPr>
        <w:t>2013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1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In Surgery</w:t>
      </w:r>
    </w:p>
    <w:p w14:paraId="26983206" w14:textId="77777777" w:rsidR="00A727BB" w:rsidRPr="00A727BB" w:rsidRDefault="00A727BB" w:rsidP="00A727BB">
      <w:pPr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008000"/>
          <w:sz w:val="19"/>
          <w:szCs w:val="19"/>
        </w:rPr>
      </w:pPr>
      <w:r w:rsidRPr="00A727BB">
        <w:rPr>
          <w:rFonts w:ascii="Consolas" w:hAnsi="Consolas" w:cs="Consolas"/>
          <w:color w:val="008000"/>
          <w:sz w:val="19"/>
          <w:szCs w:val="19"/>
          <w:highlight w:val="yellow"/>
        </w:rPr>
        <w:t>2014</w:t>
      </w:r>
      <w:r w:rsidRPr="00A727BB">
        <w:rPr>
          <w:rFonts w:ascii="Consolas" w:hAnsi="Consolas" w:cs="Consolas"/>
          <w:color w:val="008000"/>
          <w:sz w:val="19"/>
          <w:szCs w:val="19"/>
          <w:highlight w:val="yellow"/>
        </w:rPr>
        <w:tab/>
        <w:t>16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</w:r>
    </w:p>
    <w:p w14:paraId="37C3D15E" w14:textId="77777777" w:rsidR="00A727BB" w:rsidRPr="00A727BB" w:rsidRDefault="00A727BB" w:rsidP="00A727BB">
      <w:pPr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008000"/>
          <w:sz w:val="19"/>
          <w:szCs w:val="19"/>
        </w:rPr>
      </w:pPr>
      <w:r w:rsidRPr="00A727BB">
        <w:rPr>
          <w:rFonts w:ascii="Consolas" w:hAnsi="Consolas" w:cs="Consolas"/>
          <w:color w:val="008000"/>
          <w:sz w:val="19"/>
          <w:szCs w:val="19"/>
        </w:rPr>
        <w:t>2014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4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At Vet</w:t>
      </w:r>
    </w:p>
    <w:p w14:paraId="6E43DE09" w14:textId="77777777" w:rsidR="00A727BB" w:rsidRPr="00A727BB" w:rsidRDefault="00A727BB" w:rsidP="00A727BB">
      <w:pPr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008000"/>
          <w:sz w:val="19"/>
          <w:szCs w:val="19"/>
        </w:rPr>
      </w:pPr>
      <w:r w:rsidRPr="00A727BB">
        <w:rPr>
          <w:rFonts w:ascii="Consolas" w:hAnsi="Consolas" w:cs="Consolas"/>
          <w:color w:val="008000"/>
          <w:sz w:val="19"/>
          <w:szCs w:val="19"/>
        </w:rPr>
        <w:t>2014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6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Enroute</w:t>
      </w:r>
    </w:p>
    <w:p w14:paraId="3CA9E5C6" w14:textId="77777777" w:rsidR="00A727BB" w:rsidRPr="00A727BB" w:rsidRDefault="00A727BB" w:rsidP="00A727BB">
      <w:pPr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008000"/>
          <w:sz w:val="19"/>
          <w:szCs w:val="19"/>
        </w:rPr>
      </w:pPr>
      <w:r w:rsidRPr="00A727BB">
        <w:rPr>
          <w:rFonts w:ascii="Consolas" w:hAnsi="Consolas" w:cs="Consolas"/>
          <w:color w:val="008000"/>
          <w:sz w:val="19"/>
          <w:szCs w:val="19"/>
        </w:rPr>
        <w:t>2014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36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In Foster</w:t>
      </w:r>
    </w:p>
    <w:p w14:paraId="5CE0A2FC" w14:textId="77777777" w:rsidR="00A727BB" w:rsidRPr="00A727BB" w:rsidRDefault="00A727BB" w:rsidP="00A727BB">
      <w:pPr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008000"/>
          <w:sz w:val="19"/>
          <w:szCs w:val="19"/>
        </w:rPr>
      </w:pPr>
      <w:r w:rsidRPr="00A727BB">
        <w:rPr>
          <w:rFonts w:ascii="Consolas" w:hAnsi="Consolas" w:cs="Consolas"/>
          <w:color w:val="008000"/>
          <w:sz w:val="19"/>
          <w:szCs w:val="19"/>
        </w:rPr>
        <w:t>2014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38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In Kennel</w:t>
      </w:r>
    </w:p>
    <w:p w14:paraId="30D99762" w14:textId="77777777" w:rsidR="00A727BB" w:rsidRPr="00A727BB" w:rsidRDefault="00A727BB" w:rsidP="00A727BB">
      <w:pPr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008000"/>
          <w:sz w:val="19"/>
          <w:szCs w:val="19"/>
        </w:rPr>
      </w:pPr>
      <w:r w:rsidRPr="00A727BB">
        <w:rPr>
          <w:rFonts w:ascii="Consolas" w:hAnsi="Consolas" w:cs="Consolas"/>
          <w:color w:val="008000"/>
          <w:sz w:val="19"/>
          <w:szCs w:val="19"/>
        </w:rPr>
        <w:t>2014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2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In Surgery</w:t>
      </w:r>
    </w:p>
    <w:p w14:paraId="26914B6B" w14:textId="77777777" w:rsidR="00A727BB" w:rsidRPr="00A727BB" w:rsidRDefault="00A727BB" w:rsidP="00A727BB">
      <w:pPr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008000"/>
          <w:sz w:val="19"/>
          <w:szCs w:val="19"/>
        </w:rPr>
      </w:pPr>
      <w:r w:rsidRPr="00A727BB">
        <w:rPr>
          <w:rFonts w:ascii="Consolas" w:hAnsi="Consolas" w:cs="Consolas"/>
          <w:color w:val="008000"/>
          <w:sz w:val="19"/>
          <w:szCs w:val="19"/>
          <w:highlight w:val="yellow"/>
        </w:rPr>
        <w:t>2015</w:t>
      </w:r>
      <w:r w:rsidRPr="00A727BB">
        <w:rPr>
          <w:rFonts w:ascii="Consolas" w:hAnsi="Consolas" w:cs="Consolas"/>
          <w:color w:val="008000"/>
          <w:sz w:val="19"/>
          <w:szCs w:val="19"/>
          <w:highlight w:val="yellow"/>
        </w:rPr>
        <w:tab/>
        <w:t>6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</w:r>
    </w:p>
    <w:p w14:paraId="2F06FFEB" w14:textId="77777777" w:rsidR="00A727BB" w:rsidRPr="00A727BB" w:rsidRDefault="00A727BB" w:rsidP="00A727BB">
      <w:pPr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008000"/>
          <w:sz w:val="19"/>
          <w:szCs w:val="19"/>
        </w:rPr>
      </w:pPr>
      <w:r w:rsidRPr="00A727BB">
        <w:rPr>
          <w:rFonts w:ascii="Consolas" w:hAnsi="Consolas" w:cs="Consolas"/>
          <w:color w:val="008000"/>
          <w:sz w:val="19"/>
          <w:szCs w:val="19"/>
        </w:rPr>
        <w:t>2015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5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At Vet</w:t>
      </w:r>
    </w:p>
    <w:p w14:paraId="3A94AF1E" w14:textId="77777777" w:rsidR="00A727BB" w:rsidRPr="00A727BB" w:rsidRDefault="00A727BB" w:rsidP="00A727BB">
      <w:pPr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008000"/>
          <w:sz w:val="19"/>
          <w:szCs w:val="19"/>
        </w:rPr>
      </w:pPr>
      <w:r w:rsidRPr="00A727BB">
        <w:rPr>
          <w:rFonts w:ascii="Consolas" w:hAnsi="Consolas" w:cs="Consolas"/>
          <w:color w:val="008000"/>
          <w:sz w:val="19"/>
          <w:szCs w:val="19"/>
        </w:rPr>
        <w:t>2015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5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Enroute</w:t>
      </w:r>
    </w:p>
    <w:p w14:paraId="750ED615" w14:textId="77777777" w:rsidR="00A727BB" w:rsidRPr="00A727BB" w:rsidRDefault="00A727BB" w:rsidP="00A727BB">
      <w:pPr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008000"/>
          <w:sz w:val="19"/>
          <w:szCs w:val="19"/>
        </w:rPr>
      </w:pPr>
      <w:r w:rsidRPr="00A727BB">
        <w:rPr>
          <w:rFonts w:ascii="Consolas" w:hAnsi="Consolas" w:cs="Consolas"/>
          <w:color w:val="008000"/>
          <w:sz w:val="19"/>
          <w:szCs w:val="19"/>
        </w:rPr>
        <w:t>2015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31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In Foster</w:t>
      </w:r>
    </w:p>
    <w:p w14:paraId="5537C8B5" w14:textId="77777777" w:rsidR="00A727BB" w:rsidRPr="00A727BB" w:rsidRDefault="00A727BB" w:rsidP="00A727BB">
      <w:pPr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008000"/>
          <w:sz w:val="19"/>
          <w:szCs w:val="19"/>
        </w:rPr>
      </w:pPr>
      <w:r w:rsidRPr="00A727BB">
        <w:rPr>
          <w:rFonts w:ascii="Consolas" w:hAnsi="Consolas" w:cs="Consolas"/>
          <w:color w:val="008000"/>
          <w:sz w:val="19"/>
          <w:szCs w:val="19"/>
        </w:rPr>
        <w:t>2015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97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In Kennel</w:t>
      </w:r>
    </w:p>
    <w:p w14:paraId="581BA2F1" w14:textId="77777777" w:rsidR="00A727BB" w:rsidRPr="00A727BB" w:rsidRDefault="00A727BB" w:rsidP="00A727BB">
      <w:pPr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008000"/>
          <w:sz w:val="19"/>
          <w:szCs w:val="19"/>
        </w:rPr>
      </w:pPr>
      <w:r w:rsidRPr="00A727BB">
        <w:rPr>
          <w:rFonts w:ascii="Consolas" w:hAnsi="Consolas" w:cs="Consolas"/>
          <w:color w:val="008000"/>
          <w:sz w:val="19"/>
          <w:szCs w:val="19"/>
        </w:rPr>
        <w:t>2015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2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In Surgery</w:t>
      </w:r>
    </w:p>
    <w:p w14:paraId="3746D390" w14:textId="77777777" w:rsidR="00A727BB" w:rsidRPr="00A727BB" w:rsidRDefault="00A727BB" w:rsidP="00A727BB">
      <w:pPr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008000"/>
          <w:sz w:val="19"/>
          <w:szCs w:val="19"/>
        </w:rPr>
      </w:pPr>
      <w:r w:rsidRPr="00A727BB">
        <w:rPr>
          <w:rFonts w:ascii="Consolas" w:hAnsi="Consolas" w:cs="Consolas"/>
          <w:color w:val="008000"/>
          <w:sz w:val="19"/>
          <w:szCs w:val="19"/>
          <w:highlight w:val="yellow"/>
        </w:rPr>
        <w:t>2016</w:t>
      </w:r>
      <w:r w:rsidRPr="00A727BB">
        <w:rPr>
          <w:rFonts w:ascii="Consolas" w:hAnsi="Consolas" w:cs="Consolas"/>
          <w:color w:val="008000"/>
          <w:sz w:val="19"/>
          <w:szCs w:val="19"/>
          <w:highlight w:val="yellow"/>
        </w:rPr>
        <w:tab/>
        <w:t>1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</w:r>
    </w:p>
    <w:p w14:paraId="332F1740" w14:textId="77777777" w:rsidR="00A727BB" w:rsidRPr="00A727BB" w:rsidRDefault="00A727BB" w:rsidP="00A727BB">
      <w:pPr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008000"/>
          <w:sz w:val="19"/>
          <w:szCs w:val="19"/>
        </w:rPr>
      </w:pPr>
      <w:r w:rsidRPr="00A727BB">
        <w:rPr>
          <w:rFonts w:ascii="Consolas" w:hAnsi="Consolas" w:cs="Consolas"/>
          <w:color w:val="008000"/>
          <w:sz w:val="19"/>
          <w:szCs w:val="19"/>
        </w:rPr>
        <w:t>2016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10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At Vet</w:t>
      </w:r>
    </w:p>
    <w:p w14:paraId="309BC738" w14:textId="77777777" w:rsidR="00A727BB" w:rsidRPr="00A727BB" w:rsidRDefault="00A727BB" w:rsidP="00A727BB">
      <w:pPr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008000"/>
          <w:sz w:val="19"/>
          <w:szCs w:val="19"/>
        </w:rPr>
      </w:pPr>
      <w:r w:rsidRPr="00A727BB">
        <w:rPr>
          <w:rFonts w:ascii="Consolas" w:hAnsi="Consolas" w:cs="Consolas"/>
          <w:color w:val="008000"/>
          <w:sz w:val="19"/>
          <w:szCs w:val="19"/>
        </w:rPr>
        <w:t>2016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2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Enroute</w:t>
      </w:r>
    </w:p>
    <w:p w14:paraId="6336886F" w14:textId="77777777" w:rsidR="00A727BB" w:rsidRPr="00A727BB" w:rsidRDefault="00A727BB" w:rsidP="00A727BB">
      <w:pPr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008000"/>
          <w:sz w:val="19"/>
          <w:szCs w:val="19"/>
        </w:rPr>
      </w:pPr>
      <w:r w:rsidRPr="00A727BB">
        <w:rPr>
          <w:rFonts w:ascii="Consolas" w:hAnsi="Consolas" w:cs="Consolas"/>
          <w:color w:val="008000"/>
          <w:sz w:val="19"/>
          <w:szCs w:val="19"/>
        </w:rPr>
        <w:t>2016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40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In Foster</w:t>
      </w:r>
    </w:p>
    <w:p w14:paraId="3E1CE30A" w14:textId="77777777" w:rsidR="00A727BB" w:rsidRPr="00A727BB" w:rsidRDefault="00A727BB" w:rsidP="00A727BB">
      <w:pPr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008000"/>
          <w:sz w:val="19"/>
          <w:szCs w:val="19"/>
        </w:rPr>
      </w:pPr>
      <w:r w:rsidRPr="00A727BB">
        <w:rPr>
          <w:rFonts w:ascii="Consolas" w:hAnsi="Consolas" w:cs="Consolas"/>
          <w:color w:val="008000"/>
          <w:sz w:val="19"/>
          <w:szCs w:val="19"/>
        </w:rPr>
        <w:t>2016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86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In Kennel</w:t>
      </w:r>
    </w:p>
    <w:p w14:paraId="753ED2DE" w14:textId="77777777" w:rsidR="00A727BB" w:rsidRPr="00A727BB" w:rsidRDefault="00A727BB" w:rsidP="00A727BB">
      <w:pPr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008000"/>
          <w:sz w:val="19"/>
          <w:szCs w:val="19"/>
        </w:rPr>
      </w:pPr>
      <w:r w:rsidRPr="00A727BB">
        <w:rPr>
          <w:rFonts w:ascii="Consolas" w:hAnsi="Consolas" w:cs="Consolas"/>
          <w:color w:val="008000"/>
          <w:sz w:val="19"/>
          <w:szCs w:val="19"/>
        </w:rPr>
        <w:t>2016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5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In Surgery</w:t>
      </w:r>
    </w:p>
    <w:p w14:paraId="062C7F7F" w14:textId="77777777" w:rsidR="00A727BB" w:rsidRPr="00A727BB" w:rsidRDefault="00A727BB" w:rsidP="00A727BB">
      <w:pPr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008000"/>
          <w:sz w:val="19"/>
          <w:szCs w:val="19"/>
        </w:rPr>
      </w:pPr>
      <w:r w:rsidRPr="00A727BB">
        <w:rPr>
          <w:rFonts w:ascii="Consolas" w:hAnsi="Consolas" w:cs="Consolas"/>
          <w:color w:val="008000"/>
          <w:sz w:val="19"/>
          <w:szCs w:val="19"/>
          <w:highlight w:val="yellow"/>
        </w:rPr>
        <w:t>2017</w:t>
      </w:r>
      <w:r w:rsidRPr="00A727BB">
        <w:rPr>
          <w:rFonts w:ascii="Consolas" w:hAnsi="Consolas" w:cs="Consolas"/>
          <w:color w:val="008000"/>
          <w:sz w:val="19"/>
          <w:szCs w:val="19"/>
          <w:highlight w:val="yellow"/>
        </w:rPr>
        <w:tab/>
        <w:t>1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</w:r>
    </w:p>
    <w:p w14:paraId="7423CD87" w14:textId="77777777" w:rsidR="00A727BB" w:rsidRPr="00A727BB" w:rsidRDefault="00A727BB" w:rsidP="00A727BB">
      <w:pPr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008000"/>
          <w:sz w:val="19"/>
          <w:szCs w:val="19"/>
        </w:rPr>
      </w:pPr>
      <w:r w:rsidRPr="00A727BB">
        <w:rPr>
          <w:rFonts w:ascii="Consolas" w:hAnsi="Consolas" w:cs="Consolas"/>
          <w:color w:val="008000"/>
          <w:sz w:val="19"/>
          <w:szCs w:val="19"/>
        </w:rPr>
        <w:t>2017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12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At Vet</w:t>
      </w:r>
    </w:p>
    <w:p w14:paraId="1C909C32" w14:textId="77777777" w:rsidR="00A727BB" w:rsidRPr="00A727BB" w:rsidRDefault="00A727BB" w:rsidP="00A727BB">
      <w:pPr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008000"/>
          <w:sz w:val="19"/>
          <w:szCs w:val="19"/>
        </w:rPr>
      </w:pPr>
      <w:r w:rsidRPr="00A727BB">
        <w:rPr>
          <w:rFonts w:ascii="Consolas" w:hAnsi="Consolas" w:cs="Consolas"/>
          <w:color w:val="008000"/>
          <w:sz w:val="19"/>
          <w:szCs w:val="19"/>
        </w:rPr>
        <w:t>2017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5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Enroute</w:t>
      </w:r>
    </w:p>
    <w:p w14:paraId="72C4F038" w14:textId="77777777" w:rsidR="00A727BB" w:rsidRPr="00A727BB" w:rsidRDefault="00A727BB" w:rsidP="00A727BB">
      <w:pPr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008000"/>
          <w:sz w:val="19"/>
          <w:szCs w:val="19"/>
        </w:rPr>
      </w:pPr>
      <w:r w:rsidRPr="00A727BB">
        <w:rPr>
          <w:rFonts w:ascii="Consolas" w:hAnsi="Consolas" w:cs="Consolas"/>
          <w:color w:val="008000"/>
          <w:sz w:val="19"/>
          <w:szCs w:val="19"/>
        </w:rPr>
        <w:t>2017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41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In Foster</w:t>
      </w:r>
    </w:p>
    <w:p w14:paraId="08408E2E" w14:textId="77777777" w:rsidR="00A727BB" w:rsidRPr="00A727BB" w:rsidRDefault="00A727BB" w:rsidP="00A727BB">
      <w:pPr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008000"/>
          <w:sz w:val="19"/>
          <w:szCs w:val="19"/>
        </w:rPr>
      </w:pPr>
      <w:r w:rsidRPr="00A727BB">
        <w:rPr>
          <w:rFonts w:ascii="Consolas" w:hAnsi="Consolas" w:cs="Consolas"/>
          <w:color w:val="008000"/>
          <w:sz w:val="19"/>
          <w:szCs w:val="19"/>
        </w:rPr>
        <w:lastRenderedPageBreak/>
        <w:t>2017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58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In Kennel</w:t>
      </w:r>
    </w:p>
    <w:p w14:paraId="2F9B3BAD" w14:textId="77777777" w:rsidR="00A727BB" w:rsidRPr="00A727BB" w:rsidRDefault="00A727BB" w:rsidP="00A727BB">
      <w:pPr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008000"/>
          <w:sz w:val="19"/>
          <w:szCs w:val="19"/>
        </w:rPr>
      </w:pPr>
      <w:r w:rsidRPr="00A727BB">
        <w:rPr>
          <w:rFonts w:ascii="Consolas" w:hAnsi="Consolas" w:cs="Consolas"/>
          <w:color w:val="008000"/>
          <w:sz w:val="19"/>
          <w:szCs w:val="19"/>
        </w:rPr>
        <w:t>2017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5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In Surgery</w:t>
      </w:r>
    </w:p>
    <w:p w14:paraId="714D21D4" w14:textId="77777777" w:rsidR="00A727BB" w:rsidRPr="00A727BB" w:rsidRDefault="00A727BB" w:rsidP="00A727BB">
      <w:pPr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008000"/>
          <w:sz w:val="19"/>
          <w:szCs w:val="19"/>
        </w:rPr>
      </w:pPr>
      <w:r w:rsidRPr="00A727BB">
        <w:rPr>
          <w:rFonts w:ascii="Consolas" w:hAnsi="Consolas" w:cs="Consolas"/>
          <w:color w:val="008000"/>
          <w:sz w:val="19"/>
          <w:szCs w:val="19"/>
        </w:rPr>
        <w:t>2018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18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At Vet</w:t>
      </w:r>
    </w:p>
    <w:p w14:paraId="3717B4E2" w14:textId="77777777" w:rsidR="00A727BB" w:rsidRPr="00A727BB" w:rsidRDefault="00A727BB" w:rsidP="00A727BB">
      <w:pPr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008000"/>
          <w:sz w:val="19"/>
          <w:szCs w:val="19"/>
        </w:rPr>
      </w:pPr>
      <w:r w:rsidRPr="00A727BB">
        <w:rPr>
          <w:rFonts w:ascii="Consolas" w:hAnsi="Consolas" w:cs="Consolas"/>
          <w:color w:val="008000"/>
          <w:sz w:val="19"/>
          <w:szCs w:val="19"/>
        </w:rPr>
        <w:t>2018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9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Enroute</w:t>
      </w:r>
    </w:p>
    <w:p w14:paraId="2383071D" w14:textId="77777777" w:rsidR="00A727BB" w:rsidRPr="00A727BB" w:rsidRDefault="00A727BB" w:rsidP="00A727BB">
      <w:pPr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008000"/>
          <w:sz w:val="19"/>
          <w:szCs w:val="19"/>
        </w:rPr>
      </w:pPr>
      <w:r w:rsidRPr="00A727BB">
        <w:rPr>
          <w:rFonts w:ascii="Consolas" w:hAnsi="Consolas" w:cs="Consolas"/>
          <w:color w:val="008000"/>
          <w:sz w:val="19"/>
          <w:szCs w:val="19"/>
        </w:rPr>
        <w:t>2018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30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In Foster</w:t>
      </w:r>
    </w:p>
    <w:p w14:paraId="74B4A22C" w14:textId="77777777" w:rsidR="00A727BB" w:rsidRPr="00A727BB" w:rsidRDefault="00A727BB" w:rsidP="00A727BB">
      <w:pPr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008000"/>
          <w:sz w:val="19"/>
          <w:szCs w:val="19"/>
        </w:rPr>
      </w:pPr>
      <w:r w:rsidRPr="00A727BB">
        <w:rPr>
          <w:rFonts w:ascii="Consolas" w:hAnsi="Consolas" w:cs="Consolas"/>
          <w:color w:val="008000"/>
          <w:sz w:val="19"/>
          <w:szCs w:val="19"/>
        </w:rPr>
        <w:t>2018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74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In Kennel</w:t>
      </w:r>
    </w:p>
    <w:p w14:paraId="50BE6C7E" w14:textId="77777777" w:rsidR="00A727BB" w:rsidRPr="00A727BB" w:rsidRDefault="00A727BB" w:rsidP="00A727BB">
      <w:pPr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008000"/>
          <w:sz w:val="19"/>
          <w:szCs w:val="19"/>
        </w:rPr>
      </w:pPr>
      <w:r w:rsidRPr="00A727BB">
        <w:rPr>
          <w:rFonts w:ascii="Consolas" w:hAnsi="Consolas" w:cs="Consolas"/>
          <w:color w:val="008000"/>
          <w:sz w:val="19"/>
          <w:szCs w:val="19"/>
        </w:rPr>
        <w:t>2018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2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In Surgery</w:t>
      </w:r>
    </w:p>
    <w:p w14:paraId="3454F704" w14:textId="77777777" w:rsidR="00A727BB" w:rsidRPr="00A727BB" w:rsidRDefault="00A727BB" w:rsidP="00A727BB">
      <w:pPr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008000"/>
          <w:sz w:val="19"/>
          <w:szCs w:val="19"/>
        </w:rPr>
      </w:pPr>
      <w:r w:rsidRPr="00A727BB">
        <w:rPr>
          <w:rFonts w:ascii="Consolas" w:hAnsi="Consolas" w:cs="Consolas"/>
          <w:color w:val="008000"/>
          <w:sz w:val="19"/>
          <w:szCs w:val="19"/>
          <w:highlight w:val="yellow"/>
        </w:rPr>
        <w:t>2019</w:t>
      </w:r>
      <w:r w:rsidRPr="00A727BB">
        <w:rPr>
          <w:rFonts w:ascii="Consolas" w:hAnsi="Consolas" w:cs="Consolas"/>
          <w:color w:val="008000"/>
          <w:sz w:val="19"/>
          <w:szCs w:val="19"/>
          <w:highlight w:val="yellow"/>
        </w:rPr>
        <w:tab/>
        <w:t>7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</w:r>
    </w:p>
    <w:p w14:paraId="3A9514BE" w14:textId="77777777" w:rsidR="00A727BB" w:rsidRPr="00A727BB" w:rsidRDefault="00A727BB" w:rsidP="00A727BB">
      <w:pPr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008000"/>
          <w:sz w:val="19"/>
          <w:szCs w:val="19"/>
        </w:rPr>
      </w:pPr>
      <w:r w:rsidRPr="00A727BB">
        <w:rPr>
          <w:rFonts w:ascii="Consolas" w:hAnsi="Consolas" w:cs="Consolas"/>
          <w:color w:val="008000"/>
          <w:sz w:val="19"/>
          <w:szCs w:val="19"/>
        </w:rPr>
        <w:t>2019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26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At Vet</w:t>
      </w:r>
    </w:p>
    <w:p w14:paraId="04499106" w14:textId="77777777" w:rsidR="00A727BB" w:rsidRPr="00A727BB" w:rsidRDefault="00A727BB" w:rsidP="00A727BB">
      <w:pPr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008000"/>
          <w:sz w:val="19"/>
          <w:szCs w:val="19"/>
        </w:rPr>
      </w:pPr>
      <w:r w:rsidRPr="00A727BB">
        <w:rPr>
          <w:rFonts w:ascii="Consolas" w:hAnsi="Consolas" w:cs="Consolas"/>
          <w:color w:val="008000"/>
          <w:sz w:val="19"/>
          <w:szCs w:val="19"/>
        </w:rPr>
        <w:t>2019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7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Enroute</w:t>
      </w:r>
    </w:p>
    <w:p w14:paraId="154D380C" w14:textId="77777777" w:rsidR="00A727BB" w:rsidRPr="00A727BB" w:rsidRDefault="00A727BB" w:rsidP="00A727BB">
      <w:pPr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008000"/>
          <w:sz w:val="19"/>
          <w:szCs w:val="19"/>
        </w:rPr>
      </w:pPr>
      <w:r w:rsidRPr="00A727BB">
        <w:rPr>
          <w:rFonts w:ascii="Consolas" w:hAnsi="Consolas" w:cs="Consolas"/>
          <w:color w:val="008000"/>
          <w:sz w:val="19"/>
          <w:szCs w:val="19"/>
        </w:rPr>
        <w:t>2019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46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In Foster</w:t>
      </w:r>
    </w:p>
    <w:p w14:paraId="4E6BE5EC" w14:textId="77777777" w:rsidR="00A727BB" w:rsidRPr="00A727BB" w:rsidRDefault="00A727BB" w:rsidP="00A727BB">
      <w:pPr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008000"/>
          <w:sz w:val="19"/>
          <w:szCs w:val="19"/>
        </w:rPr>
      </w:pPr>
      <w:r w:rsidRPr="00A727BB">
        <w:rPr>
          <w:rFonts w:ascii="Consolas" w:hAnsi="Consolas" w:cs="Consolas"/>
          <w:color w:val="008000"/>
          <w:sz w:val="19"/>
          <w:szCs w:val="19"/>
        </w:rPr>
        <w:t>2019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97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In Kennel</w:t>
      </w:r>
    </w:p>
    <w:p w14:paraId="1C60661A" w14:textId="77777777" w:rsidR="00A727BB" w:rsidRPr="00A727BB" w:rsidRDefault="00A727BB" w:rsidP="00A727BB">
      <w:pPr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008000"/>
          <w:sz w:val="19"/>
          <w:szCs w:val="19"/>
        </w:rPr>
      </w:pPr>
      <w:r w:rsidRPr="00A727BB">
        <w:rPr>
          <w:rFonts w:ascii="Consolas" w:hAnsi="Consolas" w:cs="Consolas"/>
          <w:color w:val="008000"/>
          <w:sz w:val="19"/>
          <w:szCs w:val="19"/>
        </w:rPr>
        <w:t>2019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4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In Surgery</w:t>
      </w:r>
    </w:p>
    <w:p w14:paraId="3939C558" w14:textId="77777777" w:rsidR="00A727BB" w:rsidRPr="00A727BB" w:rsidRDefault="00A727BB" w:rsidP="00A727BB">
      <w:pPr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008000"/>
          <w:sz w:val="19"/>
          <w:szCs w:val="19"/>
        </w:rPr>
      </w:pPr>
      <w:r w:rsidRPr="00A727BB">
        <w:rPr>
          <w:rFonts w:ascii="Consolas" w:hAnsi="Consolas" w:cs="Consolas"/>
          <w:color w:val="008000"/>
          <w:sz w:val="19"/>
          <w:szCs w:val="19"/>
          <w:highlight w:val="yellow"/>
        </w:rPr>
        <w:t>2020</w:t>
      </w:r>
      <w:r w:rsidRPr="00A727BB">
        <w:rPr>
          <w:rFonts w:ascii="Consolas" w:hAnsi="Consolas" w:cs="Consolas"/>
          <w:color w:val="008000"/>
          <w:sz w:val="19"/>
          <w:szCs w:val="19"/>
          <w:highlight w:val="yellow"/>
        </w:rPr>
        <w:tab/>
        <w:t>1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</w:r>
    </w:p>
    <w:p w14:paraId="785488E6" w14:textId="77777777" w:rsidR="00A727BB" w:rsidRPr="00A727BB" w:rsidRDefault="00A727BB" w:rsidP="00A727BB">
      <w:pPr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008000"/>
          <w:sz w:val="19"/>
          <w:szCs w:val="19"/>
        </w:rPr>
      </w:pPr>
      <w:r w:rsidRPr="00A727BB">
        <w:rPr>
          <w:rFonts w:ascii="Consolas" w:hAnsi="Consolas" w:cs="Consolas"/>
          <w:color w:val="008000"/>
          <w:sz w:val="19"/>
          <w:szCs w:val="19"/>
        </w:rPr>
        <w:t>2020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6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At Vet</w:t>
      </w:r>
    </w:p>
    <w:p w14:paraId="5E14C7C7" w14:textId="77777777" w:rsidR="00A727BB" w:rsidRPr="00A727BB" w:rsidRDefault="00A727BB" w:rsidP="00A727BB">
      <w:pPr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008000"/>
          <w:sz w:val="19"/>
          <w:szCs w:val="19"/>
        </w:rPr>
      </w:pPr>
      <w:r w:rsidRPr="00A727BB">
        <w:rPr>
          <w:rFonts w:ascii="Consolas" w:hAnsi="Consolas" w:cs="Consolas"/>
          <w:color w:val="008000"/>
          <w:sz w:val="19"/>
          <w:szCs w:val="19"/>
        </w:rPr>
        <w:t>2020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7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Enroute</w:t>
      </w:r>
    </w:p>
    <w:p w14:paraId="5E41109B" w14:textId="77777777" w:rsidR="00A727BB" w:rsidRPr="00A727BB" w:rsidRDefault="00A727BB" w:rsidP="00A727BB">
      <w:pPr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008000"/>
          <w:sz w:val="19"/>
          <w:szCs w:val="19"/>
        </w:rPr>
      </w:pPr>
      <w:r w:rsidRPr="00A727BB">
        <w:rPr>
          <w:rFonts w:ascii="Consolas" w:hAnsi="Consolas" w:cs="Consolas"/>
          <w:color w:val="008000"/>
          <w:sz w:val="19"/>
          <w:szCs w:val="19"/>
        </w:rPr>
        <w:t>2020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28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In Foster</w:t>
      </w:r>
    </w:p>
    <w:p w14:paraId="0126F90F" w14:textId="77777777" w:rsidR="00A727BB" w:rsidRPr="00A727BB" w:rsidRDefault="00A727BB" w:rsidP="00A727BB">
      <w:pPr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008000"/>
          <w:sz w:val="19"/>
          <w:szCs w:val="19"/>
        </w:rPr>
      </w:pPr>
      <w:r w:rsidRPr="00A727BB">
        <w:rPr>
          <w:rFonts w:ascii="Consolas" w:hAnsi="Consolas" w:cs="Consolas"/>
          <w:color w:val="008000"/>
          <w:sz w:val="19"/>
          <w:szCs w:val="19"/>
        </w:rPr>
        <w:t>2020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42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In Kennel</w:t>
      </w:r>
    </w:p>
    <w:p w14:paraId="4F2D5365" w14:textId="77777777" w:rsidR="00A727BB" w:rsidRPr="00A727BB" w:rsidRDefault="00A727BB" w:rsidP="00A727BB">
      <w:pPr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008000"/>
          <w:sz w:val="19"/>
          <w:szCs w:val="19"/>
        </w:rPr>
      </w:pPr>
      <w:r w:rsidRPr="00A727BB">
        <w:rPr>
          <w:rFonts w:ascii="Consolas" w:hAnsi="Consolas" w:cs="Consolas"/>
          <w:color w:val="008000"/>
          <w:sz w:val="19"/>
          <w:szCs w:val="19"/>
        </w:rPr>
        <w:t>2021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1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In Foster</w:t>
      </w:r>
    </w:p>
    <w:p w14:paraId="3A6F8F77" w14:textId="1C40BCA2" w:rsidR="00A727BB" w:rsidRDefault="00A727BB" w:rsidP="00A727BB">
      <w:pPr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008000"/>
          <w:sz w:val="19"/>
          <w:szCs w:val="19"/>
        </w:rPr>
      </w:pPr>
      <w:r w:rsidRPr="00A727BB">
        <w:rPr>
          <w:rFonts w:ascii="Consolas" w:hAnsi="Consolas" w:cs="Consolas"/>
          <w:color w:val="008000"/>
          <w:sz w:val="19"/>
          <w:szCs w:val="19"/>
        </w:rPr>
        <w:t>2021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2</w:t>
      </w:r>
      <w:r w:rsidRPr="00A727BB">
        <w:rPr>
          <w:rFonts w:ascii="Consolas" w:hAnsi="Consolas" w:cs="Consolas"/>
          <w:color w:val="008000"/>
          <w:sz w:val="19"/>
          <w:szCs w:val="19"/>
        </w:rPr>
        <w:tab/>
        <w:t>In Kennel</w:t>
      </w:r>
    </w:p>
    <w:bookmarkEnd w:id="46"/>
    <w:p w14:paraId="1E9787CB" w14:textId="36414C04" w:rsidR="00A23644" w:rsidRDefault="00A23644" w:rsidP="00A727BB">
      <w:pPr>
        <w:autoSpaceDE w:val="0"/>
        <w:autoSpaceDN w:val="0"/>
        <w:adjustRightInd w:val="0"/>
        <w:spacing w:before="0" w:after="0" w:line="240" w:lineRule="auto"/>
        <w:ind w:left="2160"/>
        <w:rPr>
          <w:rFonts w:ascii="Consolas" w:hAnsi="Consolas" w:cs="Consolas"/>
          <w:color w:val="008000"/>
          <w:sz w:val="19"/>
          <w:szCs w:val="19"/>
        </w:rPr>
      </w:pPr>
    </w:p>
    <w:p w14:paraId="784D0C28" w14:textId="77777777" w:rsidR="00A23644" w:rsidRDefault="00A23644" w:rsidP="00A2364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--Count of the reason where outcome type is Died for dogs</w:t>
      </w:r>
    </w:p>
    <w:p w14:paraId="3ED852B7" w14:textId="77777777" w:rsidR="00A23644" w:rsidRDefault="00A23644" w:rsidP="00A23644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outcome_subtype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count_subtype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100.0 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</w:t>
      </w:r>
      <w:r>
        <w:rPr>
          <w:rFonts w:ascii="Consolas" w:hAnsi="Consolas" w:cs="Consolas"/>
          <w:color w:val="808080"/>
          <w:sz w:val="19"/>
          <w:szCs w:val="19"/>
        </w:rPr>
        <w:t>(),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dog_percent_subtype</w:t>
      </w:r>
      <w:proofErr w:type="spellEnd"/>
    </w:p>
    <w:p w14:paraId="0BEA1DCF" w14:textId="77777777" w:rsidR="00A23644" w:rsidRDefault="00A23644" w:rsidP="00A23644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</w:t>
      </w:r>
    </w:p>
    <w:p w14:paraId="2F86542F" w14:textId="77777777" w:rsidR="00A23644" w:rsidRDefault="00A23644" w:rsidP="00A23644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'died'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'Dog'</w:t>
      </w:r>
    </w:p>
    <w:p w14:paraId="4F585B93" w14:textId="77777777" w:rsidR="00A23644" w:rsidRDefault="00A23644" w:rsidP="00A23644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Outcome_Subtype</w:t>
      </w:r>
      <w:proofErr w:type="spellEnd"/>
    </w:p>
    <w:p w14:paraId="0BBE01B4" w14:textId="1C3BEA6B" w:rsidR="00A23644" w:rsidRDefault="00A23644" w:rsidP="00A23644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count_subtype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419CCD68" w14:textId="3780F403" w:rsidR="00A23644" w:rsidRDefault="00A23644" w:rsidP="00A23644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FF"/>
          <w:sz w:val="19"/>
          <w:szCs w:val="19"/>
        </w:rPr>
      </w:pPr>
    </w:p>
    <w:p w14:paraId="691DD9C6" w14:textId="31D2A9B1" w:rsidR="00A23644" w:rsidRDefault="00A23644" w:rsidP="00A23644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79C4BA92" wp14:editId="26E1F8DA">
            <wp:extent cx="2743200" cy="1118196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50505" cy="112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40E11" w14:textId="77777777" w:rsidR="00A23644" w:rsidRDefault="00A23644" w:rsidP="00A2364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AC5415" w14:textId="37582C41" w:rsidR="00A23644" w:rsidRDefault="00A23644" w:rsidP="00A2364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--Count of the reason where outcome type is Died for</w:t>
      </w:r>
      <w:r w:rsidR="00E638E6">
        <w:rPr>
          <w:rFonts w:ascii="Consolas" w:hAnsi="Consolas" w:cs="Consolas"/>
          <w:color w:val="008000"/>
          <w:sz w:val="19"/>
          <w:szCs w:val="19"/>
        </w:rPr>
        <w:t xml:space="preserve"> cats</w:t>
      </w:r>
    </w:p>
    <w:p w14:paraId="60225C0E" w14:textId="77777777" w:rsidR="00A23644" w:rsidRDefault="00A23644" w:rsidP="00A23644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outcome_subtype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count_subtype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100.0 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</w:t>
      </w:r>
      <w:r>
        <w:rPr>
          <w:rFonts w:ascii="Consolas" w:hAnsi="Consolas" w:cs="Consolas"/>
          <w:color w:val="808080"/>
          <w:sz w:val="19"/>
          <w:szCs w:val="19"/>
        </w:rPr>
        <w:t>(),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cat_percent_subtype</w:t>
      </w:r>
      <w:proofErr w:type="spellEnd"/>
    </w:p>
    <w:p w14:paraId="2132684B" w14:textId="77777777" w:rsidR="00A23644" w:rsidRDefault="00A23644" w:rsidP="00A23644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</w:t>
      </w:r>
    </w:p>
    <w:p w14:paraId="25D7CB9B" w14:textId="77777777" w:rsidR="00A23644" w:rsidRDefault="00A23644" w:rsidP="00A23644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'died'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'Cat'</w:t>
      </w:r>
    </w:p>
    <w:p w14:paraId="62AAC249" w14:textId="77777777" w:rsidR="00A23644" w:rsidRDefault="00A23644" w:rsidP="00A23644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Outcome_Subtype</w:t>
      </w:r>
      <w:proofErr w:type="spellEnd"/>
    </w:p>
    <w:p w14:paraId="4BEC6793" w14:textId="77777777" w:rsidR="00A23644" w:rsidRDefault="00A23644" w:rsidP="00A23644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count_subtype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6AAC89DA" w14:textId="19DEC371" w:rsidR="00A23644" w:rsidRDefault="00A23644" w:rsidP="00A23644">
      <w:pPr>
        <w:autoSpaceDE w:val="0"/>
        <w:autoSpaceDN w:val="0"/>
        <w:adjustRightInd w:val="0"/>
        <w:spacing w:before="0" w:after="0" w:line="240" w:lineRule="auto"/>
        <w:ind w:left="720" w:firstLine="720"/>
        <w:rPr>
          <w:rFonts w:ascii="Consolas" w:hAnsi="Consolas" w:cs="Consolas"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15F52E65" wp14:editId="37267AB3">
            <wp:extent cx="2657475" cy="125839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61208" cy="126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5562" w14:textId="0141320E" w:rsidR="00505297" w:rsidRDefault="00505297" w:rsidP="00613D64">
      <w:pPr>
        <w:pStyle w:val="Heading2"/>
        <w:numPr>
          <w:ilvl w:val="0"/>
          <w:numId w:val="33"/>
        </w:numPr>
        <w:ind w:left="-360"/>
      </w:pPr>
      <w:bookmarkStart w:id="47" w:name="_Toc119937194"/>
      <w:r w:rsidRPr="00263851">
        <w:t xml:space="preserve">How </w:t>
      </w:r>
      <w:r>
        <w:t>many are adopted each year?</w:t>
      </w:r>
      <w:bookmarkEnd w:id="47"/>
    </w:p>
    <w:p w14:paraId="3D29E552" w14:textId="62443576" w:rsidR="007A46C9" w:rsidRPr="007A46C9" w:rsidRDefault="007A46C9" w:rsidP="007A46C9">
      <w:r>
        <w:rPr>
          <w:noProof/>
        </w:rPr>
        <w:drawing>
          <wp:inline distT="0" distB="0" distL="0" distR="0" wp14:anchorId="01EDB62F" wp14:editId="0F57A4A8">
            <wp:extent cx="4324350" cy="551852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5995" cy="55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EB059" w14:textId="77777777" w:rsidR="00263D66" w:rsidRDefault="00263D66" w:rsidP="00505297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cs="Arial"/>
          <w:color w:val="000000"/>
        </w:rPr>
      </w:pPr>
    </w:p>
    <w:p w14:paraId="53D9CF31" w14:textId="748DB44B" w:rsidR="00505297" w:rsidRDefault="00505297" w:rsidP="00505297">
      <w:pPr>
        <w:tabs>
          <w:tab w:val="left" w:pos="270"/>
        </w:tabs>
        <w:autoSpaceDE w:val="0"/>
        <w:autoSpaceDN w:val="0"/>
        <w:adjustRightInd w:val="0"/>
        <w:spacing w:before="0" w:after="0" w:line="240" w:lineRule="auto"/>
        <w:rPr>
          <w:rFonts w:cs="Arial"/>
          <w:color w:val="000000"/>
        </w:rPr>
      </w:pPr>
      <w:r w:rsidRPr="00505297">
        <w:rPr>
          <w:rFonts w:cs="Arial"/>
          <w:color w:val="000000"/>
        </w:rPr>
        <w:t xml:space="preserve"> </w:t>
      </w:r>
      <w:r w:rsidR="00263D66">
        <w:rPr>
          <w:rFonts w:cs="Arial"/>
          <w:color w:val="000000"/>
        </w:rPr>
        <w:t xml:space="preserve">This </w:t>
      </w:r>
      <w:r w:rsidR="007A46C9">
        <w:rPr>
          <w:rFonts w:cs="Arial"/>
          <w:color w:val="000000"/>
        </w:rPr>
        <w:t>can be</w:t>
      </w:r>
      <w:r w:rsidR="00263D66">
        <w:rPr>
          <w:rFonts w:cs="Arial"/>
          <w:color w:val="000000"/>
        </w:rPr>
        <w:t xml:space="preserve"> broken down many different ways.   Here is each way and the respective results. </w:t>
      </w:r>
    </w:p>
    <w:p w14:paraId="38DB93B6" w14:textId="1BB62DC0" w:rsidR="00734913" w:rsidRDefault="00734913" w:rsidP="000F452A">
      <w:pPr>
        <w:autoSpaceDE w:val="0"/>
        <w:autoSpaceDN w:val="0"/>
        <w:adjustRightInd w:val="0"/>
        <w:spacing w:before="0" w:after="0" w:line="240" w:lineRule="auto"/>
        <w:rPr>
          <w:rFonts w:cs="Arial"/>
          <w:color w:val="000000"/>
        </w:rPr>
      </w:pPr>
    </w:p>
    <w:p w14:paraId="5095862E" w14:textId="4A05C6E4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Count and total Percentage of Cat Adoptions by Subtype</w:t>
      </w:r>
    </w:p>
    <w:p w14:paraId="18ECCB03" w14:textId="77777777" w:rsidR="00263D66" w:rsidRDefault="00263D66" w:rsidP="00263D66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outcome_subtype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ED5B521" w14:textId="77777777" w:rsidR="00263D66" w:rsidRDefault="00263D66" w:rsidP="00263D66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cat_adoptions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34979E4" w14:textId="4F34FCDE" w:rsidR="00263D66" w:rsidRDefault="00263D66" w:rsidP="00263D66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100.0 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</w:t>
      </w:r>
      <w:r>
        <w:rPr>
          <w:rFonts w:ascii="Consolas" w:hAnsi="Consolas" w:cs="Consolas"/>
          <w:color w:val="808080"/>
          <w:sz w:val="19"/>
          <w:szCs w:val="19"/>
        </w:rPr>
        <w:t>(),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cat_percent_subtype</w:t>
      </w:r>
      <w:proofErr w:type="spellEnd"/>
    </w:p>
    <w:p w14:paraId="04D5D7E1" w14:textId="39C76E7E" w:rsidR="00263D66" w:rsidRDefault="00263D66" w:rsidP="00263D66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</w:t>
      </w:r>
    </w:p>
    <w:p w14:paraId="1AC7811F" w14:textId="57B44025" w:rsidR="00263D66" w:rsidRDefault="00263D66" w:rsidP="00263D66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'Adoption'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'Cat'</w:t>
      </w:r>
    </w:p>
    <w:p w14:paraId="72B14672" w14:textId="5DA9D462" w:rsidR="00263D66" w:rsidRDefault="00263D66" w:rsidP="00263D66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Outcome_Subtype</w:t>
      </w:r>
      <w:proofErr w:type="spellEnd"/>
    </w:p>
    <w:p w14:paraId="3705E1D0" w14:textId="23B73739" w:rsidR="00263D66" w:rsidRDefault="00263D66" w:rsidP="00263D66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cat_adoptions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54A29EC7" w14:textId="7DB21E91" w:rsidR="00263D66" w:rsidRDefault="00263D66" w:rsidP="00263D66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FF"/>
          <w:sz w:val="19"/>
          <w:szCs w:val="19"/>
        </w:rPr>
      </w:pPr>
    </w:p>
    <w:p w14:paraId="354B9E8E" w14:textId="4CDFD817" w:rsidR="00263D66" w:rsidRDefault="007A46C9" w:rsidP="00263D66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 w:rsidR="00263D66">
        <w:rPr>
          <w:rFonts w:ascii="Consolas" w:hAnsi="Consolas" w:cs="Consolas"/>
          <w:color w:val="0000FF"/>
          <w:sz w:val="19"/>
          <w:szCs w:val="19"/>
        </w:rPr>
        <w:tab/>
      </w:r>
      <w:r w:rsidR="00263D66">
        <w:rPr>
          <w:noProof/>
        </w:rPr>
        <w:drawing>
          <wp:inline distT="0" distB="0" distL="0" distR="0" wp14:anchorId="265C7328" wp14:editId="43BA806D">
            <wp:extent cx="3248025" cy="9810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8963" w14:textId="77777777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6163D17" w14:textId="3A33CF54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Count and total Percentage of Dog Adoptions by Subtype</w:t>
      </w:r>
    </w:p>
    <w:p w14:paraId="3D5A27A9" w14:textId="77777777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outcome_subtype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632E798" w14:textId="77777777" w:rsidR="00263D66" w:rsidRDefault="00263D66" w:rsidP="00263D66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dog_adoptions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E3259D8" w14:textId="46B05829" w:rsidR="00263D66" w:rsidRDefault="00263D66" w:rsidP="00263D66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100.0 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</w:t>
      </w:r>
      <w:r>
        <w:rPr>
          <w:rFonts w:ascii="Consolas" w:hAnsi="Consolas" w:cs="Consolas"/>
          <w:color w:val="808080"/>
          <w:sz w:val="19"/>
          <w:szCs w:val="19"/>
        </w:rPr>
        <w:t>(),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dog_percent_subtype</w:t>
      </w:r>
      <w:proofErr w:type="spellEnd"/>
    </w:p>
    <w:p w14:paraId="1CADA00B" w14:textId="19EBB618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</w:t>
      </w:r>
    </w:p>
    <w:p w14:paraId="4BE1811D" w14:textId="02B58493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'Adoption'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'Dog'</w:t>
      </w:r>
    </w:p>
    <w:p w14:paraId="25231B71" w14:textId="08ABA451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outcome_subtype</w:t>
      </w:r>
      <w:proofErr w:type="spellEnd"/>
    </w:p>
    <w:p w14:paraId="24F41593" w14:textId="593CD347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dog_adoptions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0D822FBA" w14:textId="77777777" w:rsidR="007A46C9" w:rsidRDefault="007A46C9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15EEC3E" w14:textId="77777777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4045DB2" w14:textId="566D9962" w:rsidR="00263D66" w:rsidRDefault="00263D66" w:rsidP="00263D66">
      <w:pPr>
        <w:autoSpaceDE w:val="0"/>
        <w:autoSpaceDN w:val="0"/>
        <w:adjustRightInd w:val="0"/>
        <w:spacing w:before="0" w:after="0" w:line="240" w:lineRule="auto"/>
        <w:ind w:left="1440" w:firstLine="720"/>
        <w:rPr>
          <w:rFonts w:ascii="Consolas" w:hAnsi="Consolas" w:cs="Consolas"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026480AF" wp14:editId="06538346">
            <wp:extent cx="2746374" cy="857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63907" cy="86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21E3" w14:textId="77777777" w:rsidR="007A46C9" w:rsidRDefault="007A46C9" w:rsidP="00263D66">
      <w:pPr>
        <w:autoSpaceDE w:val="0"/>
        <w:autoSpaceDN w:val="0"/>
        <w:adjustRightInd w:val="0"/>
        <w:spacing w:before="0" w:after="0" w:line="240" w:lineRule="auto"/>
        <w:ind w:left="1440" w:firstLine="720"/>
        <w:rPr>
          <w:rFonts w:ascii="Consolas" w:hAnsi="Consolas" w:cs="Consolas"/>
          <w:color w:val="008000"/>
          <w:sz w:val="19"/>
          <w:szCs w:val="19"/>
        </w:rPr>
      </w:pPr>
    </w:p>
    <w:p w14:paraId="041B97A2" w14:textId="707E91FD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Cat adoptions by year without Subtype</w:t>
      </w:r>
    </w:p>
    <w:p w14:paraId="3194D4CE" w14:textId="50FF62CF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Cat_Adoptions</w:t>
      </w:r>
      <w:proofErr w:type="spellEnd"/>
    </w:p>
    <w:p w14:paraId="35B4AA18" w14:textId="42B3923E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</w:t>
      </w:r>
    </w:p>
    <w:p w14:paraId="6EEE2A97" w14:textId="7DFE2DC2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'Adoption'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'Cat'</w:t>
      </w:r>
    </w:p>
    <w:p w14:paraId="41E4D4D2" w14:textId="1B2E787F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</w:p>
    <w:p w14:paraId="492CAB58" w14:textId="322CAF24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outcome_type</w:t>
      </w:r>
      <w:proofErr w:type="spellEnd"/>
    </w:p>
    <w:p w14:paraId="7747CD1E" w14:textId="77777777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D9AB6B" w14:textId="1894FE53" w:rsidR="00263D66" w:rsidRDefault="00263D66" w:rsidP="007A46C9">
      <w:pPr>
        <w:autoSpaceDE w:val="0"/>
        <w:autoSpaceDN w:val="0"/>
        <w:adjustRightInd w:val="0"/>
        <w:spacing w:before="0" w:after="0" w:line="240" w:lineRule="auto"/>
        <w:ind w:left="2160" w:firstLine="720"/>
        <w:rPr>
          <w:rFonts w:ascii="Consolas" w:hAnsi="Consolas" w:cs="Consolas"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481B9821" wp14:editId="65A80E51">
            <wp:extent cx="1485900" cy="1752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F01E" w14:textId="645F0C74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--Dog adoptions by year without Subtype</w:t>
      </w:r>
    </w:p>
    <w:p w14:paraId="5F4B7960" w14:textId="60CE0575" w:rsidR="00263D66" w:rsidRDefault="00263D66" w:rsidP="00263D66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datepart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date_converted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dog_adoptions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D7C46D7" w14:textId="5AB4403B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</w:t>
      </w:r>
    </w:p>
    <w:p w14:paraId="53B6A6AE" w14:textId="5010F265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'Adoption'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'Dog'</w:t>
      </w:r>
    </w:p>
    <w:p w14:paraId="212555BA" w14:textId="352FFA2A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datepart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date_converted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6A338B8" w14:textId="792B5501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datepart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date_converted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E691162" w14:textId="6FCCA68E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191E7A24" w14:textId="4271C505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ab/>
      </w:r>
      <w:r w:rsidR="007A46C9">
        <w:rPr>
          <w:rFonts w:ascii="Consolas" w:hAnsi="Consolas" w:cs="Consolas"/>
          <w:color w:val="808080"/>
          <w:sz w:val="19"/>
          <w:szCs w:val="19"/>
        </w:rPr>
        <w:tab/>
      </w:r>
      <w:r>
        <w:rPr>
          <w:noProof/>
        </w:rPr>
        <w:drawing>
          <wp:inline distT="0" distB="0" distL="0" distR="0" wp14:anchorId="71EFAAEA" wp14:editId="127CCA99">
            <wp:extent cx="1495425" cy="16097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5DD0" w14:textId="65BCA1F8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1D709C83" w14:textId="77777777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Dog and Cat Adoption adopted by year</w:t>
      </w:r>
    </w:p>
    <w:p w14:paraId="539D4581" w14:textId="77777777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89D3F21" w14:textId="77777777" w:rsidR="00263D66" w:rsidRDefault="00263D66" w:rsidP="00263D66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430FE72" w14:textId="538035D0" w:rsidR="00263D66" w:rsidRDefault="00263D66" w:rsidP="00263D66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datepart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date_converted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</w:p>
    <w:p w14:paraId="669E1F5F" w14:textId="438BDBA2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</w:t>
      </w:r>
    </w:p>
    <w:p w14:paraId="5B26760C" w14:textId="6775BF6C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'Adoption'</w:t>
      </w:r>
    </w:p>
    <w:p w14:paraId="6D8B91D5" w14:textId="2B3D8FD1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datepart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date_converted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09E83C9" w14:textId="1C38BCA4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datepart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date_converted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asc</w:t>
      </w:r>
      <w:proofErr w:type="spellEnd"/>
    </w:p>
    <w:p w14:paraId="47A9A0D7" w14:textId="518C39F6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B9874C0" w14:textId="69EC0843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noProof/>
        </w:rPr>
        <w:drawing>
          <wp:inline distT="0" distB="0" distL="0" distR="0" wp14:anchorId="1162386B" wp14:editId="53F7F12C">
            <wp:extent cx="1903308" cy="2814638"/>
            <wp:effectExtent l="0" t="0" r="190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05602" cy="28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E608" w14:textId="405685C4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7BF509B" w14:textId="77777777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---Pivot Table to show cat and dog adoptions by year</w:t>
      </w:r>
    </w:p>
    <w:p w14:paraId="170DC5F1" w14:textId="77777777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</w:p>
    <w:p w14:paraId="71841AB4" w14:textId="32F5B42C" w:rsidR="00263D66" w:rsidRDefault="00263D66" w:rsidP="00263D66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40167C5" w14:textId="7E35D5BB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14:paraId="74F6DE7C" w14:textId="15DDBB63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DC226DF" w14:textId="766A8507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C59FB2C" w14:textId="6F7E42FE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Adoption_Count</w:t>
      </w:r>
      <w:proofErr w:type="spellEnd"/>
    </w:p>
    <w:p w14:paraId="0305AFBD" w14:textId="59DD0860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</w:t>
      </w:r>
    </w:p>
    <w:p w14:paraId="0C339698" w14:textId="0F973FB1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'Adoption'</w:t>
      </w:r>
    </w:p>
    <w:p w14:paraId="3224E9CA" w14:textId="38732399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</w:p>
    <w:p w14:paraId="4D29A711" w14:textId="34296432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t </w:t>
      </w:r>
    </w:p>
    <w:p w14:paraId="51FB06B6" w14:textId="066F6CBF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PIVOT(</w:t>
      </w:r>
      <w:proofErr w:type="gramEnd"/>
    </w:p>
    <w:p w14:paraId="263D59DF" w14:textId="7EE29F5B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Adoption_Count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AAD8D1E" w14:textId="570860DD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[Year]</w:t>
      </w:r>
    </w:p>
    <w:p w14:paraId="0F0B67DB" w14:textId="7778F365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39BF9A0" w14:textId="07446E5B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[2013]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1C44A63" w14:textId="26338ECB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>[2014]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2669AF1" w14:textId="60E95A88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[2015]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5530DBA" w14:textId="6D2C322C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[2016]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E429447" w14:textId="7E2C1687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[2017]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B3F3D5D" w14:textId="6D1088D5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[2018]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421DCE5" w14:textId="73B94CDF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[2019]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2241B4E" w14:textId="3D66AF8D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[2020]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E383835" w14:textId="17846D19" w:rsidR="00263D66" w:rsidRDefault="00263D66" w:rsidP="00263D6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[2021]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2568745" w14:textId="605704A5" w:rsidR="00263D66" w:rsidRDefault="00263D66" w:rsidP="00263D66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pivot_table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55A19B1" w14:textId="6C98566B" w:rsidR="00263D66" w:rsidRDefault="00263D66" w:rsidP="00263D66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808080"/>
          <w:sz w:val="19"/>
          <w:szCs w:val="19"/>
        </w:rPr>
      </w:pPr>
    </w:p>
    <w:p w14:paraId="2B382CC6" w14:textId="2742B23A" w:rsidR="00263D66" w:rsidRDefault="00263D66" w:rsidP="00263D66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33A36C69" wp14:editId="1F82D608">
            <wp:extent cx="4552950" cy="5810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28EC" w14:textId="017AB503" w:rsidR="00263D66" w:rsidRDefault="00263D66" w:rsidP="00263D66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8000"/>
          <w:sz w:val="19"/>
          <w:szCs w:val="19"/>
        </w:rPr>
      </w:pPr>
    </w:p>
    <w:p w14:paraId="27BCFB61" w14:textId="2D789275" w:rsidR="00D9372A" w:rsidRDefault="007A46C9" w:rsidP="007A46C9">
      <w:pPr>
        <w:pStyle w:val="Heading2"/>
        <w:numPr>
          <w:ilvl w:val="0"/>
          <w:numId w:val="33"/>
        </w:numPr>
        <w:ind w:left="-360"/>
      </w:pPr>
      <w:bookmarkStart w:id="48" w:name="_Toc119937195"/>
      <w:r>
        <w:t>What is the average length of time in the shelter from intake to adoption/euthanasia?</w:t>
      </w:r>
      <w:bookmarkEnd w:id="48"/>
    </w:p>
    <w:p w14:paraId="660CCF71" w14:textId="0A020667" w:rsidR="00F647B0" w:rsidRDefault="005B5773" w:rsidP="005B5773">
      <w:r>
        <w:t xml:space="preserve">** We were given an </w:t>
      </w:r>
      <w:proofErr w:type="spellStart"/>
      <w:r>
        <w:t>animal_ID</w:t>
      </w:r>
      <w:proofErr w:type="spellEnd"/>
      <w:r>
        <w:t xml:space="preserve"> for the dataset, but there was not a way to differentiate the animals if they came to the shelter multiple times.  The challenge was trying to align the correct intake time with outcome time when calculating the DATEDIFF.  </w:t>
      </w:r>
      <w:r w:rsidR="00E638E6">
        <w:t>Th</w:t>
      </w:r>
      <w:r>
        <w:t xml:space="preserve">ere </w:t>
      </w:r>
      <w:r w:rsidR="00F647B0">
        <w:t>bad data because the number of intakes did not always match the number of outcomes for a pet.  Or there were times w</w:t>
      </w:r>
      <w:r w:rsidR="00E638E6">
        <w:t>h</w:t>
      </w:r>
      <w:r w:rsidR="00F647B0">
        <w:t xml:space="preserve">ere an outcome would happen prior to an intake.  </w:t>
      </w:r>
    </w:p>
    <w:p w14:paraId="4A129A27" w14:textId="09A27972" w:rsidR="005B5773" w:rsidRDefault="00F647B0" w:rsidP="005B5773">
      <w:r>
        <w:t xml:space="preserve">For these reasons, I will not provide an answer, but show you how I would query the information if the data was complete and there was an exact match for each intake/outcome.  </w:t>
      </w:r>
    </w:p>
    <w:p w14:paraId="7E5A2F10" w14:textId="77777777" w:rsidR="00D9372A" w:rsidRPr="00F647B0" w:rsidRDefault="00D9372A" w:rsidP="00D9372A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8000"/>
          <w:sz w:val="19"/>
          <w:szCs w:val="19"/>
        </w:rPr>
      </w:pPr>
    </w:p>
    <w:p w14:paraId="50B20ADA" w14:textId="6C1BEF1F" w:rsidR="00277810" w:rsidRDefault="00F647B0" w:rsidP="005D0AA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F647B0">
        <w:rPr>
          <w:rFonts w:ascii="Consolas" w:hAnsi="Consolas" w:cs="Consolas"/>
          <w:color w:val="008000"/>
          <w:sz w:val="19"/>
          <w:szCs w:val="19"/>
        </w:rPr>
        <w:t>--</w:t>
      </w:r>
      <w:r w:rsidR="00BE0DBD">
        <w:rPr>
          <w:rFonts w:ascii="Consolas" w:hAnsi="Consolas" w:cs="Consolas"/>
          <w:color w:val="008000"/>
          <w:sz w:val="19"/>
          <w:szCs w:val="19"/>
        </w:rPr>
        <w:t xml:space="preserve">Joining tables to see the difference between intake and outcome time. </w:t>
      </w:r>
    </w:p>
    <w:p w14:paraId="00691A3F" w14:textId="77777777" w:rsidR="00277810" w:rsidRDefault="00277810" w:rsidP="00277810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animal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CE77772" w14:textId="77777777" w:rsidR="00277810" w:rsidRDefault="00277810" w:rsidP="00277810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intake_time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C932729" w14:textId="77777777" w:rsidR="00277810" w:rsidRDefault="00277810" w:rsidP="00277810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animal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B29D03B" w14:textId="77777777" w:rsidR="00277810" w:rsidRDefault="00277810" w:rsidP="00277810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6D3044F" w14:textId="35613591" w:rsidR="00277810" w:rsidRDefault="00277810" w:rsidP="00277810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Month_Diff</w:t>
      </w:r>
      <w:proofErr w:type="spellEnd"/>
    </w:p>
    <w:p w14:paraId="28592D3B" w14:textId="77777777" w:rsidR="00277810" w:rsidRDefault="00277810" w:rsidP="0027781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intakes a </w:t>
      </w:r>
    </w:p>
    <w:p w14:paraId="002904CF" w14:textId="77777777" w:rsidR="00277810" w:rsidRDefault="00277810" w:rsidP="0027781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 b</w:t>
      </w:r>
    </w:p>
    <w:p w14:paraId="40AA1A8B" w14:textId="7F784F54" w:rsidR="00277810" w:rsidRDefault="00277810" w:rsidP="0027781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ON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animal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animal_id</w:t>
      </w:r>
      <w:proofErr w:type="spellEnd"/>
    </w:p>
    <w:p w14:paraId="26CE5AAF" w14:textId="79BE92C9" w:rsidR="00D9372A" w:rsidRDefault="00277810" w:rsidP="00277810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Month_Diff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49972892" w14:textId="49E6C84A" w:rsidR="00D9372A" w:rsidRDefault="00D9372A" w:rsidP="00263D66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8000"/>
          <w:sz w:val="19"/>
          <w:szCs w:val="19"/>
        </w:rPr>
      </w:pPr>
    </w:p>
    <w:p w14:paraId="5FF74F88" w14:textId="77777777" w:rsidR="00BE0DBD" w:rsidRPr="00E708A6" w:rsidRDefault="00BE0DBD" w:rsidP="0027781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14:paraId="7747183D" w14:textId="06B16EE1" w:rsidR="00277810" w:rsidRPr="00E708A6" w:rsidRDefault="00277810" w:rsidP="00E708A6">
      <w:pPr>
        <w:pStyle w:val="NoSpacing"/>
        <w:rPr>
          <w:color w:val="595959" w:themeColor="text1" w:themeTint="A6"/>
        </w:rPr>
      </w:pPr>
      <w:r w:rsidRPr="00E708A6">
        <w:rPr>
          <w:color w:val="595959" w:themeColor="text1" w:themeTint="A6"/>
        </w:rPr>
        <w:t xml:space="preserve">An example of how the information does not line up: </w:t>
      </w:r>
    </w:p>
    <w:p w14:paraId="0DA0592B" w14:textId="77777777" w:rsidR="00277810" w:rsidRPr="00E708A6" w:rsidRDefault="00277810" w:rsidP="00E708A6">
      <w:pPr>
        <w:pStyle w:val="NoSpacing"/>
        <w:numPr>
          <w:ilvl w:val="0"/>
          <w:numId w:val="41"/>
        </w:numPr>
        <w:rPr>
          <w:color w:val="595959" w:themeColor="text1" w:themeTint="A6"/>
        </w:rPr>
      </w:pPr>
      <w:r w:rsidRPr="00E708A6">
        <w:rPr>
          <w:color w:val="595959" w:themeColor="text1" w:themeTint="A6"/>
        </w:rPr>
        <w:t xml:space="preserve">An animal cannot be in the shelter for a negative amount of time </w:t>
      </w:r>
    </w:p>
    <w:p w14:paraId="359E9A42" w14:textId="0578A10E" w:rsidR="00277810" w:rsidRPr="00E708A6" w:rsidRDefault="00277810" w:rsidP="00E708A6">
      <w:pPr>
        <w:pStyle w:val="NoSpacing"/>
        <w:numPr>
          <w:ilvl w:val="0"/>
          <w:numId w:val="41"/>
        </w:numPr>
        <w:rPr>
          <w:color w:val="595959" w:themeColor="text1" w:themeTint="A6"/>
        </w:rPr>
      </w:pPr>
      <w:r w:rsidRPr="00E708A6">
        <w:rPr>
          <w:color w:val="595959" w:themeColor="text1" w:themeTint="A6"/>
        </w:rPr>
        <w:t xml:space="preserve">I am not certain that an Animal Shelter would hold on to an animal for 6 years if it has not been adopted when they have Euthanasia as an option.  </w:t>
      </w:r>
    </w:p>
    <w:p w14:paraId="481C83B2" w14:textId="77777777" w:rsidR="00277810" w:rsidRDefault="00277810" w:rsidP="00263D66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8000"/>
          <w:sz w:val="19"/>
          <w:szCs w:val="19"/>
        </w:rPr>
      </w:pPr>
    </w:p>
    <w:p w14:paraId="5B7EEE4F" w14:textId="1D3DB151" w:rsidR="00263D66" w:rsidRDefault="00277810" w:rsidP="00263D66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8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62C83FFF" wp14:editId="06E655B2">
            <wp:extent cx="4399472" cy="3304245"/>
            <wp:effectExtent l="0" t="0" r="127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10506" cy="331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EBFC" w14:textId="0898DFD8" w:rsidR="006B5748" w:rsidRDefault="006B5748" w:rsidP="00263D66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8000"/>
          <w:sz w:val="19"/>
          <w:szCs w:val="19"/>
        </w:rPr>
      </w:pPr>
    </w:p>
    <w:p w14:paraId="6BD004E8" w14:textId="26593543" w:rsidR="006B5748" w:rsidRDefault="006B5748" w:rsidP="00263D66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8000"/>
          <w:sz w:val="19"/>
          <w:szCs w:val="19"/>
        </w:rPr>
      </w:pPr>
    </w:p>
    <w:p w14:paraId="43F4DDDC" w14:textId="2CE1AB01" w:rsidR="00BE0DBD" w:rsidRDefault="00BE0DBD" w:rsidP="00BE0DB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6A122A" w14:textId="0030F95D" w:rsidR="00BE0DBD" w:rsidRPr="00BE0DBD" w:rsidRDefault="00BE0DBD" w:rsidP="00800EF7">
      <w:r w:rsidRPr="005D0AAF">
        <w:rPr>
          <w:b/>
          <w:bCs/>
        </w:rPr>
        <w:t>Here is how I would query</w:t>
      </w:r>
      <w:r w:rsidR="00800EF7">
        <w:rPr>
          <w:b/>
          <w:bCs/>
        </w:rPr>
        <w:t xml:space="preserve"> the</w:t>
      </w:r>
      <w:r w:rsidRPr="005D0AAF">
        <w:rPr>
          <w:b/>
          <w:bCs/>
        </w:rPr>
        <w:t xml:space="preserve"> Average time </w:t>
      </w:r>
      <w:r w:rsidR="00800EF7">
        <w:rPr>
          <w:b/>
          <w:bCs/>
        </w:rPr>
        <w:t>from intake to adoption:</w:t>
      </w:r>
      <w:r w:rsidRPr="00BE0DBD">
        <w:t xml:space="preserve"> </w:t>
      </w:r>
    </w:p>
    <w:p w14:paraId="5F74F9D4" w14:textId="0908535E" w:rsidR="005D0AAF" w:rsidRPr="00E708A6" w:rsidRDefault="00800EF7" w:rsidP="00E708A6">
      <w:pPr>
        <w:pStyle w:val="NoSpacing"/>
        <w:jc w:val="center"/>
        <w:rPr>
          <w:color w:val="595959" w:themeColor="text1" w:themeTint="A6"/>
        </w:rPr>
      </w:pPr>
      <w:r w:rsidRPr="00E708A6">
        <w:rPr>
          <w:color w:val="595959" w:themeColor="text1" w:themeTint="A6"/>
        </w:rPr>
        <w:t>The average length of time between intake and adoption is 26 days.</w:t>
      </w:r>
    </w:p>
    <w:p w14:paraId="08A948EA" w14:textId="45973651" w:rsidR="00800EF7" w:rsidRPr="00E708A6" w:rsidRDefault="00800EF7" w:rsidP="00E708A6">
      <w:pPr>
        <w:pStyle w:val="NoSpacing"/>
        <w:jc w:val="center"/>
        <w:rPr>
          <w:color w:val="595959" w:themeColor="text1" w:themeTint="A6"/>
        </w:rPr>
      </w:pPr>
      <w:r w:rsidRPr="00E708A6">
        <w:rPr>
          <w:color w:val="595959" w:themeColor="text1" w:themeTint="A6"/>
        </w:rPr>
        <w:t>33 days for cats</w:t>
      </w:r>
    </w:p>
    <w:p w14:paraId="550B8EAD" w14:textId="40C36176" w:rsidR="00800EF7" w:rsidRPr="00E708A6" w:rsidRDefault="00800EF7" w:rsidP="00E708A6">
      <w:pPr>
        <w:pStyle w:val="NoSpacing"/>
        <w:jc w:val="center"/>
        <w:rPr>
          <w:color w:val="595959" w:themeColor="text1" w:themeTint="A6"/>
        </w:rPr>
      </w:pPr>
      <w:r w:rsidRPr="00E708A6">
        <w:rPr>
          <w:color w:val="595959" w:themeColor="text1" w:themeTint="A6"/>
        </w:rPr>
        <w:t>22 days for dogs</w:t>
      </w:r>
    </w:p>
    <w:p w14:paraId="227ECD33" w14:textId="77777777" w:rsidR="00800EF7" w:rsidRPr="00800EF7" w:rsidRDefault="00800EF7" w:rsidP="00800EF7">
      <w:pPr>
        <w:autoSpaceDE w:val="0"/>
        <w:autoSpaceDN w:val="0"/>
        <w:adjustRightInd w:val="0"/>
        <w:spacing w:before="0" w:after="0" w:line="240" w:lineRule="auto"/>
        <w:ind w:left="1080"/>
        <w:rPr>
          <w:rFonts w:ascii="Consolas" w:hAnsi="Consolas" w:cs="Consolas"/>
          <w:color w:val="000000"/>
          <w:sz w:val="19"/>
          <w:szCs w:val="19"/>
        </w:rPr>
      </w:pPr>
    </w:p>
    <w:p w14:paraId="308BFE55" w14:textId="77777777" w:rsidR="005D0AAF" w:rsidRDefault="005D0AAF" w:rsidP="00BE0DB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27101A" w14:textId="7E4493AB" w:rsidR="005D0AAF" w:rsidRPr="005D0AAF" w:rsidRDefault="005D0AAF" w:rsidP="005D0AA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D0AAF">
        <w:rPr>
          <w:rFonts w:ascii="Consolas" w:hAnsi="Consolas" w:cs="Consolas"/>
          <w:color w:val="008000"/>
          <w:sz w:val="19"/>
          <w:szCs w:val="19"/>
        </w:rPr>
        <w:t>--Average days to adoption for both cats and dogs.</w:t>
      </w:r>
      <w:r w:rsidRPr="005D0AAF">
        <w:rPr>
          <w:rFonts w:ascii="Consolas" w:hAnsi="Consolas" w:cs="Consolas"/>
          <w:color w:val="000000"/>
          <w:sz w:val="19"/>
          <w:szCs w:val="19"/>
        </w:rPr>
        <w:tab/>
      </w:r>
    </w:p>
    <w:p w14:paraId="43CE498B" w14:textId="3E568B34" w:rsidR="005D0AAF" w:rsidRDefault="005D0AAF" w:rsidP="005D0AAF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Average_Adoption_Days</w:t>
      </w:r>
      <w:proofErr w:type="spellEnd"/>
    </w:p>
    <w:p w14:paraId="5BE82420" w14:textId="77777777" w:rsidR="005D0AAF" w:rsidRDefault="005D0AAF" w:rsidP="005D0AA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intakes a </w:t>
      </w:r>
    </w:p>
    <w:p w14:paraId="73BEB62A" w14:textId="77777777" w:rsidR="005D0AAF" w:rsidRDefault="005D0AAF" w:rsidP="005D0AA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 b</w:t>
      </w:r>
    </w:p>
    <w:p w14:paraId="765F6197" w14:textId="77777777" w:rsidR="005D0AAF" w:rsidRDefault="005D0AAF" w:rsidP="005D0AA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animal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animal_id</w:t>
      </w:r>
      <w:proofErr w:type="spellEnd"/>
    </w:p>
    <w:p w14:paraId="3AC38988" w14:textId="442FD345" w:rsidR="005D0AAF" w:rsidRDefault="005D0AAF" w:rsidP="005D0AA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'Adoption'</w:t>
      </w:r>
    </w:p>
    <w:p w14:paraId="1CAA3625" w14:textId="77777777" w:rsidR="005D0AAF" w:rsidRDefault="005D0AAF" w:rsidP="00BE0DB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6F480A" w14:textId="1A68F65D" w:rsidR="005D0AAF" w:rsidRDefault="005D0AAF" w:rsidP="005D0AAF">
      <w:pPr>
        <w:autoSpaceDE w:val="0"/>
        <w:autoSpaceDN w:val="0"/>
        <w:adjustRightInd w:val="0"/>
        <w:spacing w:before="0" w:after="0" w:line="240" w:lineRule="auto"/>
        <w:ind w:left="216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47C00CBA" wp14:editId="2DB5053A">
            <wp:extent cx="1533525" cy="4572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2AC1" w14:textId="77777777" w:rsidR="005D0AAF" w:rsidRDefault="005D0AAF" w:rsidP="00BE0DB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8DCFA7" w14:textId="37C7870B" w:rsidR="005D0AAF" w:rsidRDefault="005D0AAF" w:rsidP="005D0AA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--Average days to adoption for cats</w:t>
      </w:r>
      <w:r w:rsidRPr="005D0AAF">
        <w:rPr>
          <w:rFonts w:ascii="Consolas" w:hAnsi="Consolas" w:cs="Consolas"/>
          <w:color w:val="008000"/>
          <w:sz w:val="19"/>
          <w:szCs w:val="19"/>
        </w:rPr>
        <w:t>.</w:t>
      </w:r>
    </w:p>
    <w:p w14:paraId="43793F11" w14:textId="6CE42C8B" w:rsidR="00BE0DBD" w:rsidRDefault="005D0AAF" w:rsidP="005D0AAF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</w:t>
      </w:r>
      <w:r w:rsidR="00BE0DBD">
        <w:rPr>
          <w:rFonts w:ascii="Consolas" w:hAnsi="Consolas" w:cs="Consolas"/>
          <w:color w:val="0000FF"/>
          <w:sz w:val="19"/>
          <w:szCs w:val="19"/>
        </w:rPr>
        <w:t>elect</w:t>
      </w:r>
      <w:r w:rsidR="00BE0DB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="00BE0DBD">
        <w:rPr>
          <w:rFonts w:ascii="Consolas" w:hAnsi="Consolas" w:cs="Consolas"/>
          <w:color w:val="FF00FF"/>
          <w:sz w:val="19"/>
          <w:szCs w:val="19"/>
        </w:rPr>
        <w:t>AVG</w:t>
      </w:r>
      <w:r w:rsidR="00BE0DBD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="00BE0DBD">
        <w:rPr>
          <w:rFonts w:ascii="Consolas" w:hAnsi="Consolas" w:cs="Consolas"/>
          <w:color w:val="FF00FF"/>
          <w:sz w:val="19"/>
          <w:szCs w:val="19"/>
        </w:rPr>
        <w:t>DATEDIFF</w:t>
      </w:r>
      <w:r w:rsidR="00BE0DBD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="00BE0DBD">
        <w:rPr>
          <w:rFonts w:ascii="Consolas" w:hAnsi="Consolas" w:cs="Consolas"/>
          <w:color w:val="FF00FF"/>
          <w:sz w:val="19"/>
          <w:szCs w:val="19"/>
        </w:rPr>
        <w:t>day</w:t>
      </w:r>
      <w:r w:rsidR="00BE0DBD">
        <w:rPr>
          <w:rFonts w:ascii="Consolas" w:hAnsi="Consolas" w:cs="Consolas"/>
          <w:color w:val="808080"/>
          <w:sz w:val="19"/>
          <w:szCs w:val="19"/>
        </w:rPr>
        <w:t>,</w:t>
      </w:r>
      <w:r w:rsidR="00BE0DBD">
        <w:rPr>
          <w:rFonts w:ascii="Consolas" w:hAnsi="Consolas" w:cs="Consolas"/>
          <w:color w:val="000000"/>
          <w:sz w:val="19"/>
          <w:szCs w:val="19"/>
        </w:rPr>
        <w:t>a</w:t>
      </w:r>
      <w:r w:rsidR="00BE0DBD">
        <w:rPr>
          <w:rFonts w:ascii="Consolas" w:hAnsi="Consolas" w:cs="Consolas"/>
          <w:color w:val="808080"/>
          <w:sz w:val="19"/>
          <w:szCs w:val="19"/>
        </w:rPr>
        <w:t>.</w:t>
      </w:r>
      <w:r w:rsidR="00BE0DBD"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  <w:r w:rsidR="00BE0DBD">
        <w:rPr>
          <w:rFonts w:ascii="Consolas" w:hAnsi="Consolas" w:cs="Consolas"/>
          <w:color w:val="808080"/>
          <w:sz w:val="19"/>
          <w:szCs w:val="19"/>
        </w:rPr>
        <w:t>,</w:t>
      </w:r>
      <w:r w:rsidR="00BE0DB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BE0DBD">
        <w:rPr>
          <w:rFonts w:ascii="Consolas" w:hAnsi="Consolas" w:cs="Consolas"/>
          <w:color w:val="000000"/>
          <w:sz w:val="19"/>
          <w:szCs w:val="19"/>
        </w:rPr>
        <w:t>b</w:t>
      </w:r>
      <w:r w:rsidR="00BE0DBD">
        <w:rPr>
          <w:rFonts w:ascii="Consolas" w:hAnsi="Consolas" w:cs="Consolas"/>
          <w:color w:val="808080"/>
          <w:sz w:val="19"/>
          <w:szCs w:val="19"/>
        </w:rPr>
        <w:t>.</w:t>
      </w:r>
      <w:r w:rsidR="00BE0DBD"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  <w:r w:rsidR="00BE0DBD">
        <w:rPr>
          <w:rFonts w:ascii="Consolas" w:hAnsi="Consolas" w:cs="Consolas"/>
          <w:color w:val="808080"/>
          <w:sz w:val="19"/>
          <w:szCs w:val="19"/>
        </w:rPr>
        <w:t>))</w:t>
      </w:r>
      <w:r w:rsidR="00BE0DB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E0DBD">
        <w:rPr>
          <w:rFonts w:ascii="Consolas" w:hAnsi="Consolas" w:cs="Consolas"/>
          <w:color w:val="0000FF"/>
          <w:sz w:val="19"/>
          <w:szCs w:val="19"/>
        </w:rPr>
        <w:t>AS</w:t>
      </w:r>
      <w:r w:rsidR="00BE0DB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Average_Cat_Days</w:t>
      </w:r>
      <w:proofErr w:type="spellEnd"/>
    </w:p>
    <w:p w14:paraId="1D754B6A" w14:textId="77777777" w:rsidR="00BE0DBD" w:rsidRDefault="00BE0DBD" w:rsidP="00BE0DB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intakes a </w:t>
      </w:r>
    </w:p>
    <w:p w14:paraId="37DAEBFD" w14:textId="77777777" w:rsidR="00BE0DBD" w:rsidRDefault="00BE0DBD" w:rsidP="00BE0DB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 b</w:t>
      </w:r>
    </w:p>
    <w:p w14:paraId="649C1184" w14:textId="77777777" w:rsidR="00BE0DBD" w:rsidRDefault="00BE0DBD" w:rsidP="00BE0DB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animal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animal_id</w:t>
      </w:r>
      <w:proofErr w:type="spellEnd"/>
    </w:p>
    <w:p w14:paraId="6CBC490C" w14:textId="721694F7" w:rsidR="00BE0DBD" w:rsidRDefault="00BE0DBD" w:rsidP="00BE0DB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'Adoption'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Animal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'Cat'</w:t>
      </w:r>
    </w:p>
    <w:p w14:paraId="675DAAB5" w14:textId="0F6AE003" w:rsidR="00BE0DBD" w:rsidRDefault="00BE0DBD" w:rsidP="00BE0DB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FF0000"/>
          <w:sz w:val="19"/>
          <w:szCs w:val="19"/>
        </w:rPr>
      </w:pPr>
    </w:p>
    <w:p w14:paraId="1220890B" w14:textId="0D395127" w:rsidR="00BE0DBD" w:rsidRDefault="00BE0DBD" w:rsidP="00BE0DB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r w:rsidR="005D0AAF">
        <w:rPr>
          <w:rFonts w:ascii="Consolas" w:hAnsi="Consolas" w:cs="Consolas"/>
          <w:color w:val="FF0000"/>
          <w:sz w:val="19"/>
          <w:szCs w:val="19"/>
        </w:rPr>
        <w:tab/>
      </w:r>
      <w:r w:rsidR="005D0AAF">
        <w:rPr>
          <w:rFonts w:ascii="Consolas" w:hAnsi="Consolas" w:cs="Consolas"/>
          <w:color w:val="FF0000"/>
          <w:sz w:val="19"/>
          <w:szCs w:val="19"/>
        </w:rPr>
        <w:tab/>
      </w:r>
      <w:r w:rsidR="005D0AAF">
        <w:rPr>
          <w:noProof/>
        </w:rPr>
        <w:drawing>
          <wp:inline distT="0" distB="0" distL="0" distR="0" wp14:anchorId="3112ED99" wp14:editId="3E31C7C5">
            <wp:extent cx="1238250" cy="3524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5235" w14:textId="77777777" w:rsidR="005D0AAF" w:rsidRDefault="005D0AAF" w:rsidP="00BE0DB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3DA0D4" w14:textId="3F7DDDEC" w:rsidR="005D0AAF" w:rsidRDefault="005D0AAF" w:rsidP="005D0AA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--Average days to adoption for Dogs</w:t>
      </w:r>
      <w:r w:rsidRPr="005D0AAF">
        <w:rPr>
          <w:rFonts w:ascii="Consolas" w:hAnsi="Consolas" w:cs="Consolas"/>
          <w:color w:val="00800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69A26150" w14:textId="7C947AF2" w:rsidR="005D0AAF" w:rsidRDefault="005D0AAF" w:rsidP="005D0AAF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Average_Dog_Days</w:t>
      </w:r>
      <w:proofErr w:type="spellEnd"/>
    </w:p>
    <w:p w14:paraId="157C298F" w14:textId="77777777" w:rsidR="005D0AAF" w:rsidRDefault="005D0AAF" w:rsidP="005D0AA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intakes a </w:t>
      </w:r>
    </w:p>
    <w:p w14:paraId="57531137" w14:textId="77777777" w:rsidR="005D0AAF" w:rsidRDefault="005D0AAF" w:rsidP="005D0AA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 b</w:t>
      </w:r>
    </w:p>
    <w:p w14:paraId="28C842A6" w14:textId="77777777" w:rsidR="005D0AAF" w:rsidRDefault="005D0AAF" w:rsidP="005D0AA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animal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animal_id</w:t>
      </w:r>
      <w:proofErr w:type="spellEnd"/>
    </w:p>
    <w:p w14:paraId="6B6A85E8" w14:textId="18C165F0" w:rsidR="005D0AAF" w:rsidRDefault="005D0AAF" w:rsidP="005D0AAF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'Adoption'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Animal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'Dog'</w:t>
      </w:r>
    </w:p>
    <w:p w14:paraId="44A2130B" w14:textId="77777777" w:rsidR="005D0AAF" w:rsidRDefault="005D0AAF" w:rsidP="005D0AAF">
      <w:pPr>
        <w:autoSpaceDE w:val="0"/>
        <w:autoSpaceDN w:val="0"/>
        <w:adjustRightInd w:val="0"/>
        <w:spacing w:before="0" w:after="0" w:line="240" w:lineRule="auto"/>
        <w:ind w:left="2160"/>
        <w:rPr>
          <w:noProof/>
        </w:rPr>
      </w:pPr>
    </w:p>
    <w:p w14:paraId="04230582" w14:textId="709FFC61" w:rsidR="00BE0DBD" w:rsidRDefault="005D0AAF" w:rsidP="005D0AAF">
      <w:pPr>
        <w:autoSpaceDE w:val="0"/>
        <w:autoSpaceDN w:val="0"/>
        <w:adjustRightInd w:val="0"/>
        <w:spacing w:before="0" w:after="0" w:line="240" w:lineRule="auto"/>
        <w:ind w:left="2160" w:firstLine="720"/>
        <w:rPr>
          <w:rFonts w:ascii="Consolas" w:hAnsi="Consolas" w:cs="Consolas"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78516D0D" wp14:editId="66D17837">
            <wp:extent cx="1390650" cy="4381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83C0" w14:textId="77777777" w:rsidR="00BE0DBD" w:rsidRDefault="00BE0DBD" w:rsidP="00D9372A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8000"/>
          <w:sz w:val="19"/>
          <w:szCs w:val="19"/>
        </w:rPr>
      </w:pPr>
    </w:p>
    <w:p w14:paraId="049EE139" w14:textId="5E32FEA1" w:rsidR="00277810" w:rsidRDefault="00277810" w:rsidP="0027781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1805717" w14:textId="318E4701" w:rsidR="00800EF7" w:rsidRPr="00BE0DBD" w:rsidRDefault="00800EF7" w:rsidP="00800EF7">
      <w:r w:rsidRPr="005D0AAF">
        <w:rPr>
          <w:b/>
          <w:bCs/>
        </w:rPr>
        <w:t>Here is how I would query</w:t>
      </w:r>
      <w:r>
        <w:rPr>
          <w:b/>
          <w:bCs/>
        </w:rPr>
        <w:t xml:space="preserve"> the</w:t>
      </w:r>
      <w:r w:rsidRPr="005D0AAF">
        <w:rPr>
          <w:b/>
          <w:bCs/>
        </w:rPr>
        <w:t xml:space="preserve"> Average time </w:t>
      </w:r>
      <w:r>
        <w:rPr>
          <w:b/>
          <w:bCs/>
        </w:rPr>
        <w:t>from intake to Euthanasia:</w:t>
      </w:r>
      <w:r w:rsidRPr="00BE0DBD">
        <w:t xml:space="preserve"> </w:t>
      </w:r>
    </w:p>
    <w:p w14:paraId="5399D968" w14:textId="77777777" w:rsidR="00800EF7" w:rsidRDefault="00800EF7" w:rsidP="00800EF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The average length of time between intake and adoption is 26 days. </w:t>
      </w:r>
    </w:p>
    <w:p w14:paraId="503652A2" w14:textId="77777777" w:rsidR="00800EF7" w:rsidRDefault="00800EF7" w:rsidP="00800EF7">
      <w:pPr>
        <w:pStyle w:val="ListParagraph"/>
        <w:numPr>
          <w:ilvl w:val="1"/>
          <w:numId w:val="27"/>
        </w:num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33 days for cats</w:t>
      </w:r>
    </w:p>
    <w:p w14:paraId="4F0CE140" w14:textId="77777777" w:rsidR="00800EF7" w:rsidRDefault="00800EF7" w:rsidP="00800EF7">
      <w:pPr>
        <w:pStyle w:val="ListParagraph"/>
        <w:numPr>
          <w:ilvl w:val="1"/>
          <w:numId w:val="27"/>
        </w:num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22 days for dogs</w:t>
      </w:r>
    </w:p>
    <w:p w14:paraId="544D6CE9" w14:textId="3A46CDE7" w:rsidR="00277810" w:rsidRDefault="00277810" w:rsidP="00800EF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43CA2A" w14:textId="77777777" w:rsidR="00800EF7" w:rsidRDefault="00800EF7" w:rsidP="00800EF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Avg_Total_Days</w:t>
      </w:r>
      <w:proofErr w:type="spellEnd"/>
    </w:p>
    <w:p w14:paraId="30AF8FB7" w14:textId="77777777" w:rsidR="00800EF7" w:rsidRDefault="00800EF7" w:rsidP="00800EF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intakes a </w:t>
      </w:r>
    </w:p>
    <w:p w14:paraId="5A292CE1" w14:textId="77777777" w:rsidR="00800EF7" w:rsidRDefault="00800EF7" w:rsidP="00800EF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 b</w:t>
      </w:r>
    </w:p>
    <w:p w14:paraId="78ABA5ED" w14:textId="77777777" w:rsidR="00800EF7" w:rsidRDefault="00800EF7" w:rsidP="00800EF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animal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animal_id</w:t>
      </w:r>
      <w:proofErr w:type="spellEnd"/>
    </w:p>
    <w:p w14:paraId="4955D6E8" w14:textId="6C096E67" w:rsidR="00800EF7" w:rsidRDefault="00800EF7" w:rsidP="00800EF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'Euthanasia'</w:t>
      </w:r>
    </w:p>
    <w:p w14:paraId="2AE71AEB" w14:textId="7F00696E" w:rsidR="00800EF7" w:rsidRDefault="00800EF7" w:rsidP="00800EF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13CEA9" w14:textId="277F2EBD" w:rsidR="00800EF7" w:rsidRDefault="00800EF7" w:rsidP="00800EF7">
      <w:pPr>
        <w:autoSpaceDE w:val="0"/>
        <w:autoSpaceDN w:val="0"/>
        <w:adjustRightInd w:val="0"/>
        <w:spacing w:before="0" w:after="0" w:line="240" w:lineRule="auto"/>
        <w:ind w:left="216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5530CFEA" wp14:editId="4CA53A3F">
            <wp:extent cx="1104900" cy="381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2CFE" w14:textId="2079DF72" w:rsidR="00800EF7" w:rsidRDefault="00800EF7" w:rsidP="00800EF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02C280" w14:textId="26512C61" w:rsidR="00800EF7" w:rsidRDefault="00800EF7" w:rsidP="00800EF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83EC77" w14:textId="77777777" w:rsidR="00800EF7" w:rsidRDefault="00800EF7" w:rsidP="00800EF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Cat_Days</w:t>
      </w:r>
      <w:proofErr w:type="spellEnd"/>
    </w:p>
    <w:p w14:paraId="57138E6F" w14:textId="77777777" w:rsidR="00800EF7" w:rsidRDefault="00800EF7" w:rsidP="00800EF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intakes a </w:t>
      </w:r>
    </w:p>
    <w:p w14:paraId="244C262C" w14:textId="77777777" w:rsidR="00800EF7" w:rsidRDefault="00800EF7" w:rsidP="00800EF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 b</w:t>
      </w:r>
    </w:p>
    <w:p w14:paraId="18612467" w14:textId="77777777" w:rsidR="00800EF7" w:rsidRDefault="00800EF7" w:rsidP="00800EF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animal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animal_id</w:t>
      </w:r>
      <w:proofErr w:type="spellEnd"/>
    </w:p>
    <w:p w14:paraId="13204887" w14:textId="52982BD5" w:rsidR="00800EF7" w:rsidRDefault="00800EF7" w:rsidP="00800EF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'Euthanasia'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Animal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'Cat'</w:t>
      </w:r>
    </w:p>
    <w:p w14:paraId="32D67258" w14:textId="4AF275FA" w:rsidR="00800EF7" w:rsidRDefault="00800EF7" w:rsidP="00800EF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ab/>
      </w:r>
    </w:p>
    <w:p w14:paraId="18C61D4D" w14:textId="52A4D900" w:rsidR="00800EF7" w:rsidRDefault="00800EF7" w:rsidP="00800EF7">
      <w:pPr>
        <w:autoSpaceDE w:val="0"/>
        <w:autoSpaceDN w:val="0"/>
        <w:adjustRightInd w:val="0"/>
        <w:spacing w:before="0" w:after="0" w:line="240" w:lineRule="auto"/>
        <w:ind w:left="216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71BF16EE" wp14:editId="4ADF92A2">
            <wp:extent cx="962025" cy="4381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C74C" w14:textId="5F0360E2" w:rsidR="00800EF7" w:rsidRDefault="00800EF7" w:rsidP="00800EF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8C098A" w14:textId="50A72B47" w:rsidR="00800EF7" w:rsidRDefault="00800EF7" w:rsidP="00800EF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Dog_Days</w:t>
      </w:r>
      <w:proofErr w:type="spellEnd"/>
    </w:p>
    <w:p w14:paraId="0E56CD80" w14:textId="77777777" w:rsidR="00800EF7" w:rsidRDefault="00800EF7" w:rsidP="00800EF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intakes a </w:t>
      </w:r>
    </w:p>
    <w:p w14:paraId="33165D3A" w14:textId="77777777" w:rsidR="00800EF7" w:rsidRDefault="00800EF7" w:rsidP="00800EF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 b</w:t>
      </w:r>
    </w:p>
    <w:p w14:paraId="7C03369C" w14:textId="77777777" w:rsidR="00800EF7" w:rsidRDefault="00800EF7" w:rsidP="00800EF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animal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animal_id</w:t>
      </w:r>
      <w:proofErr w:type="spellEnd"/>
    </w:p>
    <w:p w14:paraId="1FA8B9BC" w14:textId="38341776" w:rsidR="00800EF7" w:rsidRDefault="00800EF7" w:rsidP="00800EF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outcome_type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'Euthanasia'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Animal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'Dog'</w:t>
      </w:r>
    </w:p>
    <w:p w14:paraId="4174ED72" w14:textId="3DC6179D" w:rsidR="00800EF7" w:rsidRDefault="00800EF7" w:rsidP="00800EF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FF0000"/>
          <w:sz w:val="19"/>
          <w:szCs w:val="19"/>
        </w:rPr>
      </w:pPr>
    </w:p>
    <w:p w14:paraId="642622BA" w14:textId="56151713" w:rsidR="00800EF7" w:rsidRDefault="00800EF7" w:rsidP="00800EF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noProof/>
        </w:rPr>
        <w:drawing>
          <wp:inline distT="0" distB="0" distL="0" distR="0" wp14:anchorId="61ADB200" wp14:editId="5F928449">
            <wp:extent cx="847725" cy="3524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974F" w14:textId="53BB433B" w:rsidR="00800EF7" w:rsidRPr="00EE06F4" w:rsidRDefault="00BE0DBD" w:rsidP="00EE06F4">
      <w:pPr>
        <w:pStyle w:val="Heading1"/>
        <w:rPr>
          <w:b/>
          <w:bCs/>
        </w:rPr>
      </w:pPr>
      <w:bookmarkStart w:id="49" w:name="_Toc119937196"/>
      <w:r w:rsidRPr="00EE06F4">
        <w:rPr>
          <w:b/>
          <w:bCs/>
        </w:rPr>
        <w:t>Digging Deeper</w:t>
      </w:r>
      <w:bookmarkEnd w:id="49"/>
    </w:p>
    <w:p w14:paraId="58C4E96E" w14:textId="77777777" w:rsidR="00BE0DBD" w:rsidRDefault="00BE0DBD" w:rsidP="00E271E6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FF"/>
          <w:sz w:val="19"/>
          <w:szCs w:val="19"/>
        </w:rPr>
      </w:pPr>
    </w:p>
    <w:p w14:paraId="24E3CA6C" w14:textId="20C632C6" w:rsidR="00BE0DBD" w:rsidRPr="002F454F" w:rsidRDefault="00BE0DBD" w:rsidP="002F454F">
      <w:r w:rsidRPr="00800EF7">
        <w:t xml:space="preserve">I </w:t>
      </w:r>
      <w:r w:rsidR="008F368F">
        <w:t xml:space="preserve">want </w:t>
      </w:r>
      <w:r w:rsidRPr="00800EF7">
        <w:t xml:space="preserve">to see the amount of time between intake and </w:t>
      </w:r>
      <w:r w:rsidR="008F368F">
        <w:t xml:space="preserve">Outcome for </w:t>
      </w:r>
      <w:r w:rsidRPr="00800EF7">
        <w:t>animals who are Euthanized</w:t>
      </w:r>
      <w:r w:rsidR="00800EF7">
        <w:t xml:space="preserve"> </w:t>
      </w:r>
      <w:r w:rsidR="008F368F">
        <w:t xml:space="preserve">that were brought in under Normal Conditions. I found some results that require further digging.  </w:t>
      </w:r>
    </w:p>
    <w:p w14:paraId="527B4E76" w14:textId="77777777" w:rsidR="00E1230E" w:rsidRDefault="00E1230E" w:rsidP="00E271E6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FF"/>
          <w:sz w:val="19"/>
          <w:szCs w:val="19"/>
        </w:rPr>
      </w:pPr>
    </w:p>
    <w:p w14:paraId="3155A418" w14:textId="78619418" w:rsidR="00E271E6" w:rsidRDefault="0023478C" w:rsidP="00E271E6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</w:t>
      </w:r>
      <w:r w:rsidR="00E271E6">
        <w:rPr>
          <w:rFonts w:ascii="Consolas" w:hAnsi="Consolas" w:cs="Consolas"/>
          <w:color w:val="0000FF"/>
          <w:sz w:val="19"/>
          <w:szCs w:val="19"/>
        </w:rPr>
        <w:t>elect</w:t>
      </w:r>
      <w:r w:rsidR="00E271E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="00E271E6">
        <w:rPr>
          <w:rFonts w:ascii="Consolas" w:hAnsi="Consolas" w:cs="Consolas"/>
          <w:color w:val="000000"/>
          <w:sz w:val="19"/>
          <w:szCs w:val="19"/>
        </w:rPr>
        <w:t>i</w:t>
      </w:r>
      <w:r w:rsidR="00E271E6">
        <w:rPr>
          <w:rFonts w:ascii="Consolas" w:hAnsi="Consolas" w:cs="Consolas"/>
          <w:color w:val="808080"/>
          <w:sz w:val="19"/>
          <w:szCs w:val="19"/>
        </w:rPr>
        <w:t>.</w:t>
      </w:r>
      <w:r w:rsidR="00E271E6">
        <w:rPr>
          <w:rFonts w:ascii="Consolas" w:hAnsi="Consolas" w:cs="Consolas"/>
          <w:color w:val="000000"/>
          <w:sz w:val="19"/>
          <w:szCs w:val="19"/>
        </w:rPr>
        <w:t>Animal</w:t>
      </w:r>
      <w:proofErr w:type="gramEnd"/>
      <w:r w:rsidR="00E271E6"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 w:rsidR="00E271E6">
        <w:rPr>
          <w:rFonts w:ascii="Consolas" w:hAnsi="Consolas" w:cs="Consolas"/>
          <w:color w:val="808080"/>
          <w:sz w:val="19"/>
          <w:szCs w:val="19"/>
        </w:rPr>
        <w:t>,</w:t>
      </w:r>
    </w:p>
    <w:p w14:paraId="77D05EAE" w14:textId="77777777" w:rsidR="00E271E6" w:rsidRDefault="00E271E6" w:rsidP="00E271E6">
      <w:pPr>
        <w:autoSpaceDE w:val="0"/>
        <w:autoSpaceDN w:val="0"/>
        <w:adjustRightInd w:val="0"/>
        <w:spacing w:before="0"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Animal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9C4FE7A" w14:textId="77777777" w:rsidR="00E271E6" w:rsidRDefault="00E271E6" w:rsidP="00E271E6">
      <w:pPr>
        <w:autoSpaceDE w:val="0"/>
        <w:autoSpaceDN w:val="0"/>
        <w:adjustRightInd w:val="0"/>
        <w:spacing w:before="0"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C50B9DB" w14:textId="766B345E" w:rsidR="00E271E6" w:rsidRDefault="00E271E6" w:rsidP="00E271E6">
      <w:pPr>
        <w:autoSpaceDE w:val="0"/>
        <w:autoSpaceDN w:val="0"/>
        <w:adjustRightInd w:val="0"/>
        <w:spacing w:before="0"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FF6F4ED" w14:textId="6C683A46" w:rsidR="00E271E6" w:rsidRDefault="00E271E6" w:rsidP="00E271E6">
      <w:pPr>
        <w:autoSpaceDE w:val="0"/>
        <w:autoSpaceDN w:val="0"/>
        <w:adjustRightInd w:val="0"/>
        <w:spacing w:before="0" w:after="0" w:line="240" w:lineRule="auto"/>
        <w:ind w:left="144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01F174A" w14:textId="77777777" w:rsidR="00E271E6" w:rsidRDefault="00E271E6" w:rsidP="00E271E6">
      <w:pPr>
        <w:autoSpaceDE w:val="0"/>
        <w:autoSpaceDN w:val="0"/>
        <w:adjustRightInd w:val="0"/>
        <w:spacing w:before="0"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</w:rPr>
        <w:t>hour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3CD6100" w14:textId="77777777" w:rsidR="00E271E6" w:rsidRDefault="00E271E6" w:rsidP="00E271E6">
      <w:pPr>
        <w:autoSpaceDE w:val="0"/>
        <w:autoSpaceDN w:val="0"/>
        <w:adjustRightInd w:val="0"/>
        <w:spacing w:before="0"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90F2527" w14:textId="77777777" w:rsidR="00E271E6" w:rsidRDefault="00E271E6" w:rsidP="00E271E6">
      <w:pPr>
        <w:autoSpaceDE w:val="0"/>
        <w:autoSpaceDN w:val="0"/>
        <w:adjustRightInd w:val="0"/>
        <w:spacing w:before="0"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</w:rPr>
        <w:t>hour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5110F14" w14:textId="77777777" w:rsidR="00E271E6" w:rsidRDefault="00E271E6" w:rsidP="00E271E6">
      <w:pPr>
        <w:autoSpaceDE w:val="0"/>
        <w:autoSpaceDN w:val="0"/>
        <w:adjustRightInd w:val="0"/>
        <w:spacing w:before="0"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Datediff_hours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A9E0F44" w14:textId="77777777" w:rsidR="00E271E6" w:rsidRDefault="00E271E6" w:rsidP="00E271E6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Intake_Type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645CDE0" w14:textId="77777777" w:rsidR="00E271E6" w:rsidRDefault="00E271E6" w:rsidP="00E271E6">
      <w:pPr>
        <w:autoSpaceDE w:val="0"/>
        <w:autoSpaceDN w:val="0"/>
        <w:adjustRightInd w:val="0"/>
        <w:spacing w:before="0"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intake_condition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67C6957" w14:textId="77777777" w:rsidR="00E271E6" w:rsidRDefault="00E271E6" w:rsidP="00E271E6">
      <w:pPr>
        <w:autoSpaceDE w:val="0"/>
        <w:autoSpaceDN w:val="0"/>
        <w:adjustRightInd w:val="0"/>
        <w:spacing w:before="0" w:after="0" w:line="240" w:lineRule="auto"/>
        <w:ind w:left="720" w:firstLine="720"/>
        <w:rPr>
          <w:rFonts w:ascii="Consolas" w:hAnsi="Consolas" w:cs="Consolas"/>
          <w:color w:val="80808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Outcome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A7C37CD" w14:textId="1DE223DF" w:rsidR="00E271E6" w:rsidRDefault="00E271E6" w:rsidP="00E271E6">
      <w:pPr>
        <w:autoSpaceDE w:val="0"/>
        <w:autoSpaceDN w:val="0"/>
        <w:adjustRightInd w:val="0"/>
        <w:spacing w:before="0"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Outcome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_Subtype</w:t>
      </w:r>
      <w:proofErr w:type="spellEnd"/>
    </w:p>
    <w:p w14:paraId="2A757C88" w14:textId="77777777" w:rsidR="00E271E6" w:rsidRDefault="00E271E6" w:rsidP="00E271E6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Intakes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83724B3" w14:textId="77777777" w:rsidR="00E271E6" w:rsidRDefault="00E271E6" w:rsidP="00E271E6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 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Animal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Animal_ID</w:t>
      </w:r>
      <w:proofErr w:type="spellEnd"/>
    </w:p>
    <w:p w14:paraId="59F419C0" w14:textId="77777777" w:rsidR="0023478C" w:rsidRDefault="0023478C" w:rsidP="00E271E6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</w:t>
      </w:r>
      <w:r w:rsidR="00E271E6">
        <w:rPr>
          <w:rFonts w:ascii="Consolas" w:hAnsi="Consolas" w:cs="Consolas"/>
          <w:color w:val="0000FF"/>
          <w:sz w:val="19"/>
          <w:szCs w:val="19"/>
        </w:rPr>
        <w:t>here</w:t>
      </w:r>
      <w:r w:rsidR="00E271E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="00E271E6">
        <w:rPr>
          <w:rFonts w:ascii="Consolas" w:hAnsi="Consolas" w:cs="Consolas"/>
          <w:color w:val="000000"/>
          <w:sz w:val="19"/>
          <w:szCs w:val="19"/>
        </w:rPr>
        <w:t>o</w:t>
      </w:r>
      <w:r w:rsidR="00E271E6">
        <w:rPr>
          <w:rFonts w:ascii="Consolas" w:hAnsi="Consolas" w:cs="Consolas"/>
          <w:color w:val="808080"/>
          <w:sz w:val="19"/>
          <w:szCs w:val="19"/>
        </w:rPr>
        <w:t>.</w:t>
      </w:r>
      <w:r w:rsidR="00E271E6">
        <w:rPr>
          <w:rFonts w:ascii="Consolas" w:hAnsi="Consolas" w:cs="Consolas"/>
          <w:color w:val="000000"/>
          <w:sz w:val="19"/>
          <w:szCs w:val="19"/>
        </w:rPr>
        <w:t>Animal</w:t>
      </w:r>
      <w:proofErr w:type="gramEnd"/>
      <w:r w:rsidR="00E271E6"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 w:rsidR="00E271E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271E6">
        <w:rPr>
          <w:rFonts w:ascii="Consolas" w:hAnsi="Consolas" w:cs="Consolas"/>
          <w:color w:val="808080"/>
          <w:sz w:val="19"/>
          <w:szCs w:val="19"/>
        </w:rPr>
        <w:t>IS</w:t>
      </w:r>
      <w:r w:rsidR="00E271E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271E6">
        <w:rPr>
          <w:rFonts w:ascii="Consolas" w:hAnsi="Consolas" w:cs="Consolas"/>
          <w:color w:val="808080"/>
          <w:sz w:val="19"/>
          <w:szCs w:val="19"/>
        </w:rPr>
        <w:t>NOT</w:t>
      </w:r>
      <w:r w:rsidR="00E271E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271E6">
        <w:rPr>
          <w:rFonts w:ascii="Consolas" w:hAnsi="Consolas" w:cs="Consolas"/>
          <w:color w:val="808080"/>
          <w:sz w:val="19"/>
          <w:szCs w:val="19"/>
        </w:rPr>
        <w:t>NULL</w:t>
      </w:r>
      <w:r w:rsidR="00E271E6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6ADC2DF" w14:textId="77777777" w:rsidR="0023478C" w:rsidRDefault="00E271E6" w:rsidP="0023478C">
      <w:pPr>
        <w:autoSpaceDE w:val="0"/>
        <w:autoSpaceDN w:val="0"/>
        <w:adjustRightInd w:val="0"/>
        <w:spacing w:before="0"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Outcome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'Euthanasia'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687E92D" w14:textId="048CBFFB" w:rsidR="00E271E6" w:rsidRDefault="00E271E6" w:rsidP="0023478C">
      <w:pPr>
        <w:autoSpaceDE w:val="0"/>
        <w:autoSpaceDN w:val="0"/>
        <w:adjustRightInd w:val="0"/>
        <w:spacing w:before="0"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intake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_condition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'Normal'</w:t>
      </w:r>
    </w:p>
    <w:p w14:paraId="42872415" w14:textId="7908772E" w:rsidR="00E271E6" w:rsidRDefault="0023478C" w:rsidP="0023478C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</w:t>
      </w:r>
      <w:r w:rsidR="00E271E6">
        <w:rPr>
          <w:rFonts w:ascii="Consolas" w:hAnsi="Consolas" w:cs="Consolas"/>
          <w:color w:val="0000FF"/>
          <w:sz w:val="19"/>
          <w:szCs w:val="19"/>
        </w:rPr>
        <w:t>rder</w:t>
      </w:r>
      <w:r w:rsidR="00E271E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271E6">
        <w:rPr>
          <w:rFonts w:ascii="Consolas" w:hAnsi="Consolas" w:cs="Consolas"/>
          <w:color w:val="0000FF"/>
          <w:sz w:val="19"/>
          <w:szCs w:val="19"/>
        </w:rPr>
        <w:t>by</w:t>
      </w:r>
      <w:r w:rsidR="00E271E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Datediff_hours</w:t>
      </w:r>
      <w:bookmarkEnd w:id="8"/>
      <w:proofErr w:type="spellEnd"/>
    </w:p>
    <w:p w14:paraId="54D12130" w14:textId="75F3037A" w:rsidR="0023478C" w:rsidRDefault="0023478C" w:rsidP="0023478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6D965BF" w14:textId="12CC2B20" w:rsidR="0023478C" w:rsidRDefault="0023478C" w:rsidP="0023478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3D9F1D47" wp14:editId="09953836">
            <wp:extent cx="6606625" cy="4321834"/>
            <wp:effectExtent l="0" t="0" r="381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15170" cy="432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8FC0" w14:textId="77777777" w:rsidR="0023478C" w:rsidRPr="0023478C" w:rsidRDefault="0023478C" w:rsidP="0023478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6D0486" w14:textId="28535329" w:rsidR="005D0AAF" w:rsidRDefault="005D0AAF" w:rsidP="00DD6C0D"/>
    <w:p w14:paraId="0101B8BB" w14:textId="6246115C" w:rsidR="0023478C" w:rsidRDefault="0023478C" w:rsidP="00DD6C0D">
      <w:r>
        <w:t xml:space="preserve">To </w:t>
      </w:r>
      <w:r w:rsidR="00E638E6">
        <w:t xml:space="preserve">check the results of my query, </w:t>
      </w:r>
      <w:r w:rsidR="00E1230E">
        <w:t xml:space="preserve">I looked at the first animal on the list.  It </w:t>
      </w:r>
      <w:r w:rsidR="00E638E6">
        <w:t>lists</w:t>
      </w:r>
      <w:r w:rsidR="00E1230E">
        <w:t xml:space="preserve"> a </w:t>
      </w:r>
      <w:proofErr w:type="gramStart"/>
      <w:r w:rsidR="008F368F">
        <w:t>5 year old</w:t>
      </w:r>
      <w:proofErr w:type="gramEnd"/>
      <w:r w:rsidR="008F368F">
        <w:t xml:space="preserve"> cat </w:t>
      </w:r>
      <w:r>
        <w:t xml:space="preserve">brought into the shelter as a Stray under Normal conditions, </w:t>
      </w:r>
      <w:r w:rsidR="008F368F">
        <w:t xml:space="preserve">but </w:t>
      </w:r>
      <w:r>
        <w:t xml:space="preserve">Euthanized indicating they were suffering. </w:t>
      </w:r>
      <w:r w:rsidR="008F368F">
        <w:t xml:space="preserve"> Why is that the case?  </w:t>
      </w:r>
    </w:p>
    <w:p w14:paraId="0DDEB37C" w14:textId="2A359C0C" w:rsidR="008F368F" w:rsidRDefault="008F368F" w:rsidP="0023478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83141F3" w14:textId="77777777" w:rsidR="008F368F" w:rsidRDefault="008F368F" w:rsidP="008F368F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intakes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'A695726'</w:t>
      </w:r>
    </w:p>
    <w:p w14:paraId="007F18BE" w14:textId="6F702159" w:rsidR="0023478C" w:rsidRDefault="008F368F" w:rsidP="008F368F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'A695726'</w:t>
      </w:r>
    </w:p>
    <w:p w14:paraId="3BBC4779" w14:textId="77777777" w:rsidR="00DD6C0D" w:rsidRDefault="00DD6C0D" w:rsidP="008F368F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8000"/>
          <w:sz w:val="19"/>
          <w:szCs w:val="19"/>
        </w:rPr>
      </w:pPr>
    </w:p>
    <w:p w14:paraId="333EF548" w14:textId="3518E039" w:rsidR="0023478C" w:rsidRDefault="0023478C" w:rsidP="008F368F">
      <w:pPr>
        <w:autoSpaceDE w:val="0"/>
        <w:autoSpaceDN w:val="0"/>
        <w:adjustRightInd w:val="0"/>
        <w:spacing w:before="0" w:after="0" w:line="240" w:lineRule="auto"/>
        <w:ind w:left="-990"/>
        <w:rPr>
          <w:rFonts w:ascii="Consolas" w:hAnsi="Consolas" w:cs="Consolas"/>
          <w:color w:val="008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165EB018" wp14:editId="046829A9">
            <wp:extent cx="7047922" cy="759125"/>
            <wp:effectExtent l="0" t="0" r="635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254049" cy="78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9CA4" w14:textId="50891E70" w:rsidR="0023478C" w:rsidRDefault="0023478C" w:rsidP="0023478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2587DA2" w14:textId="515725AB" w:rsidR="00E1230E" w:rsidRDefault="008F368F" w:rsidP="00DD6C0D">
      <w:r>
        <w:t xml:space="preserve">Looking at the second </w:t>
      </w:r>
      <w:proofErr w:type="spellStart"/>
      <w:r>
        <w:t>animal_id</w:t>
      </w:r>
      <w:proofErr w:type="spellEnd"/>
      <w:r w:rsidR="00E638E6">
        <w:t xml:space="preserve"> from the query above, it</w:t>
      </w:r>
      <w:r>
        <w:t xml:space="preserve"> is a </w:t>
      </w:r>
      <w:proofErr w:type="gramStart"/>
      <w:r>
        <w:t>4 week old</w:t>
      </w:r>
      <w:proofErr w:type="gramEnd"/>
      <w:r>
        <w:t xml:space="preserve"> stray puppy in normal condition but was Euthanized 7 minutes later </w:t>
      </w:r>
      <w:r w:rsidR="00E708A6">
        <w:t xml:space="preserve">as the outcome subtype indicated </w:t>
      </w:r>
      <w:r>
        <w:t xml:space="preserve">Suffering.  </w:t>
      </w:r>
    </w:p>
    <w:p w14:paraId="5A5BA8A7" w14:textId="1DFA2A2B" w:rsidR="0023478C" w:rsidRPr="00E1230E" w:rsidRDefault="008F368F" w:rsidP="00DD6C0D">
      <w:r w:rsidRPr="00E1230E">
        <w:t>How can an animal</w:t>
      </w:r>
      <w:r w:rsidR="00E1230E">
        <w:t xml:space="preserve"> brought in under normal conditions </w:t>
      </w:r>
      <w:r w:rsidRPr="00E1230E">
        <w:t xml:space="preserve">suffer </w:t>
      </w:r>
      <w:r w:rsidR="00E708A6">
        <w:t xml:space="preserve">so much that </w:t>
      </w:r>
      <w:r w:rsidR="00E1230E">
        <w:t xml:space="preserve">within </w:t>
      </w:r>
      <w:r w:rsidRPr="00E1230E">
        <w:t>7 minutes</w:t>
      </w:r>
      <w:r w:rsidR="00E708A6">
        <w:t xml:space="preserve"> needs</w:t>
      </w:r>
      <w:r w:rsidRPr="00E1230E">
        <w:t xml:space="preserve"> </w:t>
      </w:r>
      <w:r w:rsidR="00E1230E">
        <w:t>be Euthanized?</w:t>
      </w:r>
      <w:r w:rsidRPr="00E1230E">
        <w:t>???</w:t>
      </w:r>
    </w:p>
    <w:p w14:paraId="0EFF9CB5" w14:textId="7772CCDC" w:rsidR="008F368F" w:rsidRDefault="008F368F" w:rsidP="008F368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4D0CCCA" w14:textId="7B0281AC" w:rsidR="008F368F" w:rsidRDefault="008F368F" w:rsidP="008F368F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intakes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'A737074'</w:t>
      </w:r>
    </w:p>
    <w:p w14:paraId="0A29FFBF" w14:textId="494D26C4" w:rsidR="008F368F" w:rsidRDefault="008F368F" w:rsidP="008F368F">
      <w:pPr>
        <w:autoSpaceDE w:val="0"/>
        <w:autoSpaceDN w:val="0"/>
        <w:adjustRightInd w:val="0"/>
        <w:spacing w:before="0" w:after="0" w:line="240" w:lineRule="auto"/>
        <w:ind w:left="72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outcomes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animal_id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'A737074'</w:t>
      </w:r>
    </w:p>
    <w:p w14:paraId="5ACC579C" w14:textId="672F18A8" w:rsidR="008F368F" w:rsidRDefault="008F368F" w:rsidP="008F368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w14:paraId="5DCDD921" w14:textId="490990AA" w:rsidR="008F368F" w:rsidRDefault="008F368F" w:rsidP="008F368F">
      <w:pPr>
        <w:autoSpaceDE w:val="0"/>
        <w:autoSpaceDN w:val="0"/>
        <w:adjustRightInd w:val="0"/>
        <w:spacing w:before="0" w:after="0" w:line="240" w:lineRule="auto"/>
        <w:ind w:left="-1080"/>
        <w:rPr>
          <w:rFonts w:ascii="Consolas" w:hAnsi="Consolas" w:cs="Consolas"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3CBAD019" wp14:editId="50EE2F23">
            <wp:extent cx="7340192" cy="810883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691656" cy="84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1481" w14:textId="52E2C10B" w:rsidR="005D0AAF" w:rsidRDefault="005D0AAF" w:rsidP="003B7EB3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8000"/>
          <w:sz w:val="19"/>
          <w:szCs w:val="19"/>
        </w:rPr>
      </w:pPr>
    </w:p>
    <w:p w14:paraId="190FCC4D" w14:textId="0E1D54E2" w:rsidR="0023478C" w:rsidRDefault="0023478C" w:rsidP="003B7EB3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8000"/>
          <w:sz w:val="19"/>
          <w:szCs w:val="19"/>
        </w:rPr>
      </w:pPr>
    </w:p>
    <w:p w14:paraId="0912E1C7" w14:textId="77777777" w:rsidR="00DD6C0D" w:rsidRDefault="00DD6C0D" w:rsidP="00E1230E">
      <w:r>
        <w:rPr>
          <w:b/>
          <w:bCs/>
          <w:u w:val="single"/>
        </w:rPr>
        <w:t>Dig Deeper</w:t>
      </w:r>
      <w:r w:rsidR="00E1230E" w:rsidRPr="00DD6C0D">
        <w:rPr>
          <w:b/>
          <w:bCs/>
          <w:u w:val="single"/>
        </w:rPr>
        <w:t xml:space="preserve"> Thoughts:</w:t>
      </w:r>
      <w:r w:rsidR="00E1230E" w:rsidRPr="00E1230E">
        <w:t xml:space="preserve">  There are several animals brough</w:t>
      </w:r>
      <w:r w:rsidR="00E1230E">
        <w:t>t</w:t>
      </w:r>
      <w:r w:rsidR="00E1230E" w:rsidRPr="00E1230E">
        <w:t xml:space="preserve"> into the shelter as a Stray Under Normal Conditions and were Euthanized less than 1 hour later indicating they were Suffering. </w:t>
      </w:r>
    </w:p>
    <w:p w14:paraId="2F29B528" w14:textId="2650E94C" w:rsidR="00E1230E" w:rsidRDefault="00E1230E" w:rsidP="00E1230E">
      <w:r w:rsidRPr="00E1230E">
        <w:t xml:space="preserve"> </w:t>
      </w:r>
      <w:r>
        <w:t xml:space="preserve"> Here are some follow up questions that I have: </w:t>
      </w:r>
    </w:p>
    <w:p w14:paraId="6C96EB00" w14:textId="70A4769D" w:rsidR="00E1230E" w:rsidRDefault="00E1230E" w:rsidP="00E1230E">
      <w:pPr>
        <w:pStyle w:val="ListParagraph"/>
        <w:numPr>
          <w:ilvl w:val="0"/>
          <w:numId w:val="27"/>
        </w:numPr>
      </w:pPr>
      <w:r w:rsidRPr="00E1230E">
        <w:t>What</w:t>
      </w:r>
      <w:r>
        <w:t xml:space="preserve"> </w:t>
      </w:r>
      <w:r w:rsidR="00DD6C0D">
        <w:t xml:space="preserve">is the definition of </w:t>
      </w:r>
      <w:r>
        <w:t>“Suffering” to Austin Animal Shelter?</w:t>
      </w:r>
    </w:p>
    <w:p w14:paraId="74C25DB3" w14:textId="1627B655" w:rsidR="00E1230E" w:rsidRDefault="00E1230E" w:rsidP="00E1230E">
      <w:pPr>
        <w:pStyle w:val="ListParagraph"/>
        <w:numPr>
          <w:ilvl w:val="0"/>
          <w:numId w:val="27"/>
        </w:numPr>
      </w:pPr>
      <w:r>
        <w:t xml:space="preserve">What </w:t>
      </w:r>
      <w:r w:rsidR="00DD6C0D">
        <w:t xml:space="preserve">is the definition of an Intake Type </w:t>
      </w:r>
      <w:r>
        <w:t xml:space="preserve">Normal </w:t>
      </w:r>
      <w:r w:rsidR="00DD6C0D">
        <w:t>Condition?</w:t>
      </w:r>
      <w:r>
        <w:t xml:space="preserve">   </w:t>
      </w:r>
    </w:p>
    <w:p w14:paraId="0939EE2E" w14:textId="77777777" w:rsidR="00E1230E" w:rsidRDefault="00E1230E" w:rsidP="00E1230E">
      <w:pPr>
        <w:pStyle w:val="ListParagraph"/>
        <w:numPr>
          <w:ilvl w:val="0"/>
          <w:numId w:val="27"/>
        </w:numPr>
      </w:pPr>
      <w:r>
        <w:t xml:space="preserve">Are all employees trained and using the definitions of the intake conditions and outcome subtypes correctly?  </w:t>
      </w:r>
    </w:p>
    <w:p w14:paraId="177006A4" w14:textId="6D9F0954" w:rsidR="00E1230E" w:rsidRDefault="00E1230E" w:rsidP="00E1230E">
      <w:pPr>
        <w:pStyle w:val="ListParagraph"/>
        <w:numPr>
          <w:ilvl w:val="1"/>
          <w:numId w:val="27"/>
        </w:numPr>
      </w:pPr>
      <w:r>
        <w:t xml:space="preserve">If these fields are not being consistently and accurately entered then the data can be significantly skewed in an improper direction resulting in inaccurate reasons why an animal was Euthanized.  </w:t>
      </w:r>
    </w:p>
    <w:p w14:paraId="0935DC79" w14:textId="4B91A02C" w:rsidR="00E1230E" w:rsidRDefault="00E1230E" w:rsidP="00E1230E">
      <w:pPr>
        <w:pStyle w:val="ListParagraph"/>
        <w:numPr>
          <w:ilvl w:val="0"/>
          <w:numId w:val="27"/>
        </w:numPr>
      </w:pPr>
      <w:r>
        <w:t xml:space="preserve">Was the shelter at max capacity if the animal was under normal conditions and there was no where else transfer or house the animal?  </w:t>
      </w:r>
    </w:p>
    <w:p w14:paraId="37626947" w14:textId="0C8A95DA" w:rsidR="00757458" w:rsidRDefault="00E1230E" w:rsidP="00757458">
      <w:pPr>
        <w:pStyle w:val="ListParagraph"/>
        <w:numPr>
          <w:ilvl w:val="0"/>
          <w:numId w:val="27"/>
        </w:numPr>
      </w:pPr>
      <w:r>
        <w:t>How can an animal be deemed as Suffering</w:t>
      </w:r>
      <w:r w:rsidR="00DD6C0D">
        <w:t>,</w:t>
      </w:r>
      <w:r>
        <w:t xml:space="preserve"> if it is within less than an hour? </w:t>
      </w:r>
    </w:p>
    <w:p w14:paraId="01BE5835" w14:textId="11125C23" w:rsidR="00757458" w:rsidRPr="00757458" w:rsidRDefault="00757458" w:rsidP="003353AF">
      <w:pPr>
        <w:pStyle w:val="Heading1"/>
        <w:ind w:left="-720"/>
        <w:rPr>
          <w:b/>
          <w:bCs/>
        </w:rPr>
      </w:pPr>
      <w:bookmarkStart w:id="50" w:name="_Toc119937197"/>
      <w:r w:rsidRPr="00757458">
        <w:rPr>
          <w:b/>
          <w:bCs/>
        </w:rPr>
        <w:t>Summary of Findings</w:t>
      </w:r>
      <w:bookmarkEnd w:id="50"/>
    </w:p>
    <w:p w14:paraId="117F91F7" w14:textId="68DA5CDD" w:rsidR="00CB2841" w:rsidRDefault="00CB2841" w:rsidP="00CB2841">
      <w:pPr>
        <w:pStyle w:val="Heading2"/>
      </w:pPr>
      <w:bookmarkStart w:id="51" w:name="_Toc119937198"/>
      <w:r w:rsidRPr="00D3291E">
        <w:t>Animals</w:t>
      </w:r>
      <w:bookmarkEnd w:id="51"/>
      <w:r>
        <w:t xml:space="preserve"> </w:t>
      </w:r>
    </w:p>
    <w:p w14:paraId="5A2D231B" w14:textId="4708A5FC" w:rsidR="00CB2841" w:rsidRDefault="00CB2841" w:rsidP="00CB2841">
      <w:pPr>
        <w:pStyle w:val="ListParagraph"/>
        <w:numPr>
          <w:ilvl w:val="0"/>
          <w:numId w:val="27"/>
        </w:numPr>
      </w:pPr>
      <w:r>
        <w:t xml:space="preserve">There are more dogs than cats at the shelter. </w:t>
      </w:r>
    </w:p>
    <w:p w14:paraId="10A8A02C" w14:textId="39A12021" w:rsidR="00CB2841" w:rsidRDefault="00CB2841" w:rsidP="00CB2841">
      <w:pPr>
        <w:pStyle w:val="Heading2"/>
      </w:pPr>
      <w:bookmarkStart w:id="52" w:name="_Toc119937199"/>
      <w:r>
        <w:t>Shelter Volume</w:t>
      </w:r>
      <w:bookmarkEnd w:id="52"/>
    </w:p>
    <w:p w14:paraId="301577E6" w14:textId="77777777" w:rsidR="00CB2841" w:rsidRPr="00246FB5" w:rsidRDefault="00CB2841" w:rsidP="00CB2841">
      <w:pPr>
        <w:ind w:firstLine="720"/>
        <w:rPr>
          <w:b/>
          <w:bCs/>
        </w:rPr>
      </w:pPr>
      <w:r w:rsidRPr="00246FB5">
        <w:rPr>
          <w:b/>
          <w:bCs/>
        </w:rPr>
        <w:t xml:space="preserve">Busiest </w:t>
      </w:r>
      <w:r>
        <w:rPr>
          <w:b/>
          <w:bCs/>
        </w:rPr>
        <w:t xml:space="preserve">Intake </w:t>
      </w:r>
      <w:r w:rsidRPr="00246FB5">
        <w:rPr>
          <w:b/>
          <w:bCs/>
        </w:rPr>
        <w:t xml:space="preserve">times: </w:t>
      </w:r>
    </w:p>
    <w:p w14:paraId="42A58A12" w14:textId="5462FC72" w:rsidR="00CB2841" w:rsidRDefault="00CB2841" w:rsidP="00CB2841">
      <w:pPr>
        <w:pStyle w:val="ListParagraph"/>
        <w:numPr>
          <w:ilvl w:val="0"/>
          <w:numId w:val="40"/>
        </w:numPr>
        <w:spacing w:before="0" w:after="160" w:line="259" w:lineRule="auto"/>
      </w:pPr>
      <w:r w:rsidRPr="00246FB5">
        <w:rPr>
          <w:u w:val="single"/>
        </w:rPr>
        <w:t>Months</w:t>
      </w:r>
      <w:r>
        <w:t xml:space="preserve"> – </w:t>
      </w:r>
      <w:r w:rsidR="00A55576">
        <w:t>May, June, October</w:t>
      </w:r>
    </w:p>
    <w:p w14:paraId="41C98C0D" w14:textId="7BC16700" w:rsidR="00A55576" w:rsidRDefault="00CB2841" w:rsidP="00A55576">
      <w:pPr>
        <w:pStyle w:val="ListParagraph"/>
        <w:numPr>
          <w:ilvl w:val="0"/>
          <w:numId w:val="40"/>
        </w:numPr>
        <w:spacing w:before="0" w:after="160" w:line="259" w:lineRule="auto"/>
      </w:pPr>
      <w:r w:rsidRPr="00246FB5">
        <w:rPr>
          <w:u w:val="single"/>
        </w:rPr>
        <w:lastRenderedPageBreak/>
        <w:t>Time of Day</w:t>
      </w:r>
      <w:r>
        <w:t>: Late afternoon / Evenings 4-6 with 5 being peak</w:t>
      </w:r>
      <w:r w:rsidR="00A55576">
        <w:br/>
      </w:r>
      <w:r w:rsidR="00A55576">
        <w:br/>
      </w:r>
    </w:p>
    <w:p w14:paraId="404A8690" w14:textId="1EE30681" w:rsidR="00CB2841" w:rsidRDefault="00CB2841" w:rsidP="00CB2841">
      <w:pPr>
        <w:rPr>
          <w:b/>
          <w:bCs/>
        </w:rPr>
      </w:pPr>
      <w:r>
        <w:rPr>
          <w:b/>
          <w:bCs/>
        </w:rPr>
        <w:t xml:space="preserve"> </w:t>
      </w:r>
      <w:r>
        <w:rPr>
          <w:b/>
          <w:bCs/>
        </w:rPr>
        <w:tab/>
        <w:t xml:space="preserve">Slowest </w:t>
      </w:r>
      <w:r w:rsidR="00A55576">
        <w:rPr>
          <w:b/>
          <w:bCs/>
        </w:rPr>
        <w:t xml:space="preserve">Intake </w:t>
      </w:r>
      <w:r>
        <w:rPr>
          <w:b/>
          <w:bCs/>
        </w:rPr>
        <w:t>Times</w:t>
      </w:r>
    </w:p>
    <w:p w14:paraId="06192B4A" w14:textId="199D53F3" w:rsidR="00CB2841" w:rsidRDefault="00CB2841" w:rsidP="00CB2841">
      <w:pPr>
        <w:pStyle w:val="ListParagraph"/>
        <w:numPr>
          <w:ilvl w:val="0"/>
          <w:numId w:val="40"/>
        </w:numPr>
        <w:spacing w:before="0" w:after="160" w:line="259" w:lineRule="auto"/>
      </w:pPr>
      <w:r w:rsidRPr="00246FB5">
        <w:rPr>
          <w:u w:val="single"/>
        </w:rPr>
        <w:t>Months</w:t>
      </w:r>
      <w:r>
        <w:t xml:space="preserve"> – </w:t>
      </w:r>
      <w:r w:rsidR="00A55576">
        <w:t>February, March, January</w:t>
      </w:r>
    </w:p>
    <w:p w14:paraId="0E9E7BB8" w14:textId="77777777" w:rsidR="00CB2841" w:rsidRPr="00D3291E" w:rsidRDefault="00CB2841" w:rsidP="00CB2841">
      <w:pPr>
        <w:pStyle w:val="ListParagraph"/>
        <w:numPr>
          <w:ilvl w:val="0"/>
          <w:numId w:val="40"/>
        </w:numPr>
        <w:spacing w:before="0" w:after="160" w:line="259" w:lineRule="auto"/>
        <w:rPr>
          <w:b/>
          <w:bCs/>
        </w:rPr>
      </w:pPr>
      <w:r w:rsidRPr="00D3291E">
        <w:rPr>
          <w:u w:val="single"/>
        </w:rPr>
        <w:t>Time of Day</w:t>
      </w:r>
      <w:r>
        <w:t xml:space="preserve">: During working hours the early mornings are slowest. </w:t>
      </w:r>
    </w:p>
    <w:p w14:paraId="70FD0068" w14:textId="77777777" w:rsidR="00CB2841" w:rsidRPr="00246FB5" w:rsidRDefault="00CB2841" w:rsidP="00CB2841">
      <w:pPr>
        <w:ind w:firstLine="720"/>
        <w:rPr>
          <w:b/>
          <w:bCs/>
        </w:rPr>
      </w:pPr>
      <w:r w:rsidRPr="00246FB5">
        <w:rPr>
          <w:b/>
          <w:bCs/>
        </w:rPr>
        <w:t xml:space="preserve">Busiest Adoption times: </w:t>
      </w:r>
    </w:p>
    <w:p w14:paraId="35058952" w14:textId="77777777" w:rsidR="00CB2841" w:rsidRDefault="00CB2841" w:rsidP="00CB2841">
      <w:pPr>
        <w:pStyle w:val="ListParagraph"/>
        <w:numPr>
          <w:ilvl w:val="0"/>
          <w:numId w:val="40"/>
        </w:numPr>
        <w:spacing w:before="0" w:after="160" w:line="259" w:lineRule="auto"/>
      </w:pPr>
      <w:r w:rsidRPr="00246FB5">
        <w:rPr>
          <w:u w:val="single"/>
        </w:rPr>
        <w:t>Months</w:t>
      </w:r>
      <w:r>
        <w:t xml:space="preserve"> – July, December, August</w:t>
      </w:r>
    </w:p>
    <w:p w14:paraId="3071EC3A" w14:textId="77777777" w:rsidR="00CB2841" w:rsidRDefault="00CB2841" w:rsidP="00CB2841">
      <w:pPr>
        <w:pStyle w:val="ListParagraph"/>
        <w:numPr>
          <w:ilvl w:val="0"/>
          <w:numId w:val="40"/>
        </w:numPr>
        <w:spacing w:before="0" w:after="160" w:line="259" w:lineRule="auto"/>
      </w:pPr>
      <w:r w:rsidRPr="00246FB5">
        <w:rPr>
          <w:u w:val="single"/>
        </w:rPr>
        <w:t>Time of Day</w:t>
      </w:r>
      <w:r>
        <w:t>: Late afternoon / Evenings 4-6 with 5 being peak</w:t>
      </w:r>
    </w:p>
    <w:p w14:paraId="1D8033F4" w14:textId="77777777" w:rsidR="00CB2841" w:rsidRDefault="00CB2841" w:rsidP="00CB2841">
      <w:pPr>
        <w:rPr>
          <w:b/>
          <w:bCs/>
        </w:rPr>
      </w:pPr>
      <w:r>
        <w:rPr>
          <w:b/>
          <w:bCs/>
        </w:rPr>
        <w:t xml:space="preserve"> </w:t>
      </w:r>
      <w:r>
        <w:rPr>
          <w:b/>
          <w:bCs/>
        </w:rPr>
        <w:tab/>
        <w:t>Slowest Adoption Times</w:t>
      </w:r>
    </w:p>
    <w:p w14:paraId="5A55EB09" w14:textId="77777777" w:rsidR="00CB2841" w:rsidRDefault="00CB2841" w:rsidP="00CB2841">
      <w:pPr>
        <w:pStyle w:val="ListParagraph"/>
        <w:numPr>
          <w:ilvl w:val="0"/>
          <w:numId w:val="40"/>
        </w:numPr>
        <w:spacing w:before="0" w:after="160" w:line="259" w:lineRule="auto"/>
      </w:pPr>
      <w:r w:rsidRPr="00246FB5">
        <w:rPr>
          <w:u w:val="single"/>
        </w:rPr>
        <w:t>Months</w:t>
      </w:r>
      <w:r>
        <w:t xml:space="preserve"> – April, March, May</w:t>
      </w:r>
    </w:p>
    <w:p w14:paraId="725CDFD8" w14:textId="582A8ACE" w:rsidR="00CB2841" w:rsidRDefault="00CB2841" w:rsidP="00CB2841">
      <w:pPr>
        <w:pStyle w:val="ListParagraph"/>
        <w:numPr>
          <w:ilvl w:val="0"/>
          <w:numId w:val="40"/>
        </w:numPr>
        <w:spacing w:before="0" w:after="160" w:line="259" w:lineRule="auto"/>
      </w:pPr>
      <w:r w:rsidRPr="00246FB5">
        <w:rPr>
          <w:u w:val="single"/>
        </w:rPr>
        <w:t>Time of Day</w:t>
      </w:r>
      <w:r>
        <w:t xml:space="preserve">: During working hours the early mornings are slowest. </w:t>
      </w:r>
    </w:p>
    <w:p w14:paraId="700443FF" w14:textId="5F96DCCA" w:rsidR="00CB2841" w:rsidRPr="00D3291E" w:rsidRDefault="00CB2841" w:rsidP="00CB2841">
      <w:pPr>
        <w:pStyle w:val="Heading2"/>
      </w:pPr>
      <w:bookmarkStart w:id="53" w:name="_Toc119937200"/>
      <w:r w:rsidRPr="00D3291E">
        <w:t>Intake Demographics</w:t>
      </w:r>
      <w:bookmarkEnd w:id="53"/>
    </w:p>
    <w:p w14:paraId="6EB18871" w14:textId="77777777" w:rsidR="00CB2841" w:rsidRDefault="00CB2841" w:rsidP="00CB2841">
      <w:pPr>
        <w:pStyle w:val="ListParagraph"/>
        <w:numPr>
          <w:ilvl w:val="0"/>
          <w:numId w:val="40"/>
        </w:numPr>
        <w:spacing w:before="0" w:after="160" w:line="259" w:lineRule="auto"/>
      </w:pPr>
      <w:r>
        <w:t xml:space="preserve">Age Upon Intake:  Most common years at Intake:  1 year, </w:t>
      </w:r>
      <w:proofErr w:type="gramStart"/>
      <w:r>
        <w:t>2 year</w:t>
      </w:r>
      <w:proofErr w:type="gramEnd"/>
      <w:r>
        <w:t>, 1 month</w:t>
      </w:r>
    </w:p>
    <w:p w14:paraId="2BCC4C2A" w14:textId="77777777" w:rsidR="00CB2841" w:rsidRDefault="00CB2841" w:rsidP="00CB2841">
      <w:pPr>
        <w:pStyle w:val="ListParagraph"/>
        <w:numPr>
          <w:ilvl w:val="0"/>
          <w:numId w:val="40"/>
        </w:numPr>
        <w:spacing w:before="0" w:after="160" w:line="259" w:lineRule="auto"/>
      </w:pPr>
      <w:r>
        <w:t xml:space="preserve">Top 2 Intake Reason:  </w:t>
      </w:r>
    </w:p>
    <w:p w14:paraId="5792BD80" w14:textId="77777777" w:rsidR="00CB2841" w:rsidRDefault="00CB2841" w:rsidP="00CB2841">
      <w:pPr>
        <w:pStyle w:val="ListParagraph"/>
        <w:numPr>
          <w:ilvl w:val="1"/>
          <w:numId w:val="40"/>
        </w:numPr>
        <w:spacing w:before="0" w:after="160" w:line="259" w:lineRule="auto"/>
      </w:pPr>
      <w:r>
        <w:t>Strays = 73%</w:t>
      </w:r>
    </w:p>
    <w:p w14:paraId="337CB3F6" w14:textId="77777777" w:rsidR="00CB2841" w:rsidRDefault="00CB2841" w:rsidP="00CB2841">
      <w:pPr>
        <w:pStyle w:val="ListParagraph"/>
        <w:numPr>
          <w:ilvl w:val="1"/>
          <w:numId w:val="40"/>
        </w:numPr>
        <w:spacing w:before="0" w:after="160" w:line="259" w:lineRule="auto"/>
      </w:pPr>
      <w:r>
        <w:t xml:space="preserve">Owner Surrender = 21% </w:t>
      </w:r>
    </w:p>
    <w:p w14:paraId="5210C3C0" w14:textId="77777777" w:rsidR="00CB2841" w:rsidRDefault="00CB2841" w:rsidP="00CB2841">
      <w:pPr>
        <w:pStyle w:val="ListParagraph"/>
        <w:numPr>
          <w:ilvl w:val="2"/>
          <w:numId w:val="40"/>
        </w:numPr>
        <w:spacing w:before="0" w:after="160" w:line="259" w:lineRule="auto"/>
      </w:pPr>
      <w:r>
        <w:t xml:space="preserve">Out of the Owner Surrender 88.3% have an intake listing Normal Condition </w:t>
      </w:r>
    </w:p>
    <w:p w14:paraId="68327F5A" w14:textId="1B0D500D" w:rsidR="00CB2841" w:rsidRPr="00D3291E" w:rsidRDefault="00CB2841" w:rsidP="00CB2841">
      <w:pPr>
        <w:pStyle w:val="Heading2"/>
      </w:pPr>
      <w:bookmarkStart w:id="54" w:name="_Toc119937201"/>
      <w:r w:rsidRPr="00D3291E">
        <w:t>Outcome Demographics</w:t>
      </w:r>
      <w:bookmarkEnd w:id="54"/>
    </w:p>
    <w:p w14:paraId="744CA165" w14:textId="77777777" w:rsidR="00CB2841" w:rsidRDefault="00CB2841" w:rsidP="00CB2841">
      <w:pPr>
        <w:pStyle w:val="ListParagraph"/>
        <w:numPr>
          <w:ilvl w:val="0"/>
          <w:numId w:val="40"/>
        </w:numPr>
        <w:spacing w:before="0" w:after="160" w:line="259" w:lineRule="auto"/>
      </w:pPr>
      <w:r>
        <w:t>Age Upon Outcome:  Most common years at Outcomes:  1 year, 2 years, 2 months.</w:t>
      </w:r>
    </w:p>
    <w:p w14:paraId="3AD889A4" w14:textId="77777777" w:rsidR="00CB2841" w:rsidRDefault="00CB2841" w:rsidP="00CB2841">
      <w:pPr>
        <w:pStyle w:val="ListParagraph"/>
        <w:numPr>
          <w:ilvl w:val="0"/>
          <w:numId w:val="40"/>
        </w:numPr>
        <w:spacing w:before="0" w:after="160" w:line="259" w:lineRule="auto"/>
      </w:pPr>
      <w:r>
        <w:t>Top 2 Outcomes</w:t>
      </w:r>
    </w:p>
    <w:p w14:paraId="20252C6D" w14:textId="77777777" w:rsidR="00CB2841" w:rsidRDefault="00CB2841" w:rsidP="00CB2841">
      <w:pPr>
        <w:pStyle w:val="ListParagraph"/>
        <w:numPr>
          <w:ilvl w:val="1"/>
          <w:numId w:val="40"/>
        </w:numPr>
        <w:spacing w:before="0" w:after="160" w:line="259" w:lineRule="auto"/>
      </w:pPr>
      <w:r>
        <w:t>Adoption 46.6%</w:t>
      </w:r>
    </w:p>
    <w:p w14:paraId="4D260EE3" w14:textId="77777777" w:rsidR="00CB2841" w:rsidRDefault="00CB2841" w:rsidP="00CB2841">
      <w:pPr>
        <w:pStyle w:val="ListParagraph"/>
        <w:numPr>
          <w:ilvl w:val="1"/>
          <w:numId w:val="40"/>
        </w:numPr>
        <w:spacing w:before="0" w:after="160" w:line="259" w:lineRule="auto"/>
      </w:pPr>
      <w:r>
        <w:t>Transfers 30.4%</w:t>
      </w:r>
    </w:p>
    <w:p w14:paraId="48160AA2" w14:textId="77777777" w:rsidR="00CB2841" w:rsidRDefault="00CB2841" w:rsidP="00CB2841">
      <w:pPr>
        <w:pStyle w:val="ListParagraph"/>
        <w:numPr>
          <w:ilvl w:val="0"/>
          <w:numId w:val="40"/>
        </w:numPr>
        <w:spacing w:before="0" w:after="160" w:line="259" w:lineRule="auto"/>
      </w:pPr>
      <w:r>
        <w:t>Euthanasia Count by Year</w:t>
      </w:r>
    </w:p>
    <w:p w14:paraId="10A2BF79" w14:textId="77777777" w:rsidR="00CB2841" w:rsidRDefault="00CB2841" w:rsidP="00CB2841">
      <w:pPr>
        <w:pStyle w:val="ListParagraph"/>
        <w:ind w:left="1080"/>
      </w:pPr>
      <w:r>
        <w:rPr>
          <w:noProof/>
        </w:rPr>
        <w:drawing>
          <wp:inline distT="0" distB="0" distL="0" distR="0" wp14:anchorId="071E569A" wp14:editId="31ECF71C">
            <wp:extent cx="4086225" cy="5715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3788" w14:textId="77777777" w:rsidR="00CB2841" w:rsidRDefault="00CB2841" w:rsidP="00CB2841">
      <w:pPr>
        <w:pStyle w:val="ListParagraph"/>
        <w:numPr>
          <w:ilvl w:val="0"/>
          <w:numId w:val="40"/>
        </w:numPr>
        <w:spacing w:before="0" w:after="160" w:line="259" w:lineRule="auto"/>
      </w:pPr>
      <w:r>
        <w:t xml:space="preserve">Adoption Count by Year: </w:t>
      </w:r>
    </w:p>
    <w:p w14:paraId="40974D8C" w14:textId="77777777" w:rsidR="00CB2841" w:rsidRDefault="00CB2841" w:rsidP="00CB2841">
      <w:pPr>
        <w:ind w:left="1080"/>
      </w:pPr>
      <w:r>
        <w:rPr>
          <w:noProof/>
        </w:rPr>
        <w:drawing>
          <wp:inline distT="0" distB="0" distL="0" distR="0" wp14:anchorId="6AD0CA9B" wp14:editId="66F9898D">
            <wp:extent cx="4552950" cy="5810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D858" w14:textId="77777777" w:rsidR="00CB2841" w:rsidRDefault="00CB2841" w:rsidP="00CB2841">
      <w:pPr>
        <w:pStyle w:val="ListParagraph"/>
        <w:numPr>
          <w:ilvl w:val="0"/>
          <w:numId w:val="40"/>
        </w:numPr>
        <w:spacing w:before="0" w:after="160" w:line="259" w:lineRule="auto"/>
      </w:pPr>
      <w:r>
        <w:t>Animals that Died without Euthanasia</w:t>
      </w:r>
    </w:p>
    <w:p w14:paraId="5B264B55" w14:textId="77777777" w:rsidR="00CB2841" w:rsidRDefault="00CB2841" w:rsidP="00CB2841">
      <w:pPr>
        <w:pStyle w:val="ListParagraph"/>
        <w:ind w:left="1080"/>
      </w:pPr>
    </w:p>
    <w:p w14:paraId="6724F1E4" w14:textId="77777777" w:rsidR="00CB2841" w:rsidRDefault="00CB2841" w:rsidP="00CB2841">
      <w:pPr>
        <w:pStyle w:val="ListParagraph"/>
        <w:ind w:left="1800" w:firstLine="360"/>
      </w:pPr>
      <w:r>
        <w:rPr>
          <w:noProof/>
        </w:rPr>
        <w:lastRenderedPageBreak/>
        <w:drawing>
          <wp:inline distT="0" distB="0" distL="0" distR="0" wp14:anchorId="0E1EE022" wp14:editId="51894022">
            <wp:extent cx="2169459" cy="1364787"/>
            <wp:effectExtent l="0" t="0" r="254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3802" cy="136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94E4" w14:textId="77777777" w:rsidR="00CB2841" w:rsidRDefault="00CB2841" w:rsidP="00CB2841">
      <w:pPr>
        <w:pStyle w:val="ListParagraph"/>
        <w:ind w:left="1080"/>
      </w:pPr>
    </w:p>
    <w:p w14:paraId="073CB93C" w14:textId="77777777" w:rsidR="00CB2841" w:rsidRDefault="00CB2841" w:rsidP="00CB2841">
      <w:pPr>
        <w:pStyle w:val="ListParagraph"/>
        <w:numPr>
          <w:ilvl w:val="0"/>
          <w:numId w:val="40"/>
        </w:numPr>
        <w:spacing w:before="0" w:after="160" w:line="259" w:lineRule="auto"/>
      </w:pPr>
      <w:r>
        <w:t>Animals that Died without Euthanasia by Year</w:t>
      </w:r>
    </w:p>
    <w:p w14:paraId="3F9AF46F" w14:textId="77777777" w:rsidR="00CB2841" w:rsidRDefault="00CB2841" w:rsidP="00CB2841">
      <w:pPr>
        <w:pStyle w:val="ListParagraph"/>
        <w:ind w:left="1080"/>
      </w:pPr>
    </w:p>
    <w:p w14:paraId="36A024A9" w14:textId="77777777" w:rsidR="00CB2841" w:rsidRPr="00A727BB" w:rsidRDefault="00CB2841" w:rsidP="00707403">
      <w:pPr>
        <w:pStyle w:val="NoSpacing"/>
        <w:ind w:left="2160"/>
      </w:pPr>
      <w:r w:rsidRPr="00A727BB">
        <w:t>Year</w:t>
      </w:r>
      <w:r w:rsidRPr="00A727BB">
        <w:tab/>
        <w:t>Count</w:t>
      </w:r>
      <w:r w:rsidRPr="00A727BB">
        <w:tab/>
      </w:r>
      <w:r>
        <w:t>Reasons for “Died”</w:t>
      </w:r>
    </w:p>
    <w:p w14:paraId="38AB352C" w14:textId="77777777" w:rsidR="00CB2841" w:rsidRPr="00707403" w:rsidRDefault="00CB2841" w:rsidP="00707403">
      <w:pPr>
        <w:pStyle w:val="NoSpacing"/>
        <w:ind w:left="2160"/>
        <w:rPr>
          <w:highlight w:val="lightGray"/>
        </w:rPr>
      </w:pPr>
      <w:r w:rsidRPr="00707403">
        <w:rPr>
          <w:highlight w:val="lightGray"/>
        </w:rPr>
        <w:t>2013</w:t>
      </w:r>
      <w:r w:rsidRPr="00707403">
        <w:rPr>
          <w:highlight w:val="lightGray"/>
        </w:rPr>
        <w:tab/>
        <w:t>1</w:t>
      </w:r>
      <w:r w:rsidRPr="00707403">
        <w:rPr>
          <w:highlight w:val="lightGray"/>
        </w:rPr>
        <w:tab/>
      </w:r>
    </w:p>
    <w:p w14:paraId="1B23A14B" w14:textId="77777777" w:rsidR="00CB2841" w:rsidRPr="00707403" w:rsidRDefault="00CB2841" w:rsidP="00707403">
      <w:pPr>
        <w:pStyle w:val="NoSpacing"/>
        <w:ind w:left="2160"/>
        <w:rPr>
          <w:highlight w:val="lightGray"/>
        </w:rPr>
      </w:pPr>
      <w:r w:rsidRPr="00707403">
        <w:rPr>
          <w:highlight w:val="lightGray"/>
        </w:rPr>
        <w:t>2013</w:t>
      </w:r>
      <w:r w:rsidRPr="00707403">
        <w:rPr>
          <w:highlight w:val="lightGray"/>
        </w:rPr>
        <w:tab/>
        <w:t>8</w:t>
      </w:r>
      <w:r w:rsidRPr="00707403">
        <w:rPr>
          <w:highlight w:val="lightGray"/>
        </w:rPr>
        <w:tab/>
        <w:t>In Foster</w:t>
      </w:r>
    </w:p>
    <w:p w14:paraId="40EF7896" w14:textId="77777777" w:rsidR="00CB2841" w:rsidRPr="00707403" w:rsidRDefault="00CB2841" w:rsidP="00707403">
      <w:pPr>
        <w:pStyle w:val="NoSpacing"/>
        <w:ind w:left="2160"/>
        <w:rPr>
          <w:highlight w:val="lightGray"/>
        </w:rPr>
      </w:pPr>
      <w:r w:rsidRPr="00707403">
        <w:rPr>
          <w:highlight w:val="lightGray"/>
        </w:rPr>
        <w:t>2013</w:t>
      </w:r>
      <w:r w:rsidRPr="00707403">
        <w:rPr>
          <w:highlight w:val="lightGray"/>
        </w:rPr>
        <w:tab/>
        <w:t>13</w:t>
      </w:r>
      <w:r w:rsidRPr="00707403">
        <w:rPr>
          <w:highlight w:val="lightGray"/>
        </w:rPr>
        <w:tab/>
        <w:t>In Kennel</w:t>
      </w:r>
    </w:p>
    <w:p w14:paraId="3DF1F121" w14:textId="77777777" w:rsidR="00CB2841" w:rsidRPr="00A727BB" w:rsidRDefault="00CB2841" w:rsidP="00707403">
      <w:pPr>
        <w:pStyle w:val="NoSpacing"/>
        <w:ind w:left="2160"/>
      </w:pPr>
      <w:r w:rsidRPr="00707403">
        <w:rPr>
          <w:highlight w:val="lightGray"/>
        </w:rPr>
        <w:t>2013</w:t>
      </w:r>
      <w:r w:rsidRPr="00707403">
        <w:rPr>
          <w:highlight w:val="lightGray"/>
        </w:rPr>
        <w:tab/>
        <w:t>1</w:t>
      </w:r>
      <w:r w:rsidRPr="00707403">
        <w:rPr>
          <w:highlight w:val="lightGray"/>
        </w:rPr>
        <w:tab/>
        <w:t>In Surgery</w:t>
      </w:r>
    </w:p>
    <w:p w14:paraId="05BC4247" w14:textId="3415E326" w:rsidR="00CB2841" w:rsidRPr="00A727BB" w:rsidRDefault="00CB2841" w:rsidP="00707403">
      <w:pPr>
        <w:pStyle w:val="NoSpacing"/>
        <w:ind w:left="2160"/>
      </w:pPr>
      <w:r w:rsidRPr="00707403">
        <w:t>2014</w:t>
      </w:r>
      <w:r w:rsidRPr="00707403">
        <w:tab/>
        <w:t>16</w:t>
      </w:r>
      <w:r w:rsidRPr="00A727BB">
        <w:tab/>
      </w:r>
      <w:r w:rsidR="00707403">
        <w:t>Blank</w:t>
      </w:r>
    </w:p>
    <w:p w14:paraId="2247559E" w14:textId="77777777" w:rsidR="00CB2841" w:rsidRPr="00A727BB" w:rsidRDefault="00CB2841" w:rsidP="00707403">
      <w:pPr>
        <w:pStyle w:val="NoSpacing"/>
        <w:ind w:left="2160"/>
      </w:pPr>
      <w:r w:rsidRPr="00A727BB">
        <w:t>2014</w:t>
      </w:r>
      <w:r w:rsidRPr="00A727BB">
        <w:tab/>
        <w:t>4</w:t>
      </w:r>
      <w:r w:rsidRPr="00A727BB">
        <w:tab/>
        <w:t>At Vet</w:t>
      </w:r>
    </w:p>
    <w:p w14:paraId="25AC4E3D" w14:textId="77777777" w:rsidR="00CB2841" w:rsidRPr="00A727BB" w:rsidRDefault="00CB2841" w:rsidP="00707403">
      <w:pPr>
        <w:pStyle w:val="NoSpacing"/>
        <w:ind w:left="2160"/>
      </w:pPr>
      <w:r w:rsidRPr="00A727BB">
        <w:t>2014</w:t>
      </w:r>
      <w:r w:rsidRPr="00A727BB">
        <w:tab/>
        <w:t>6</w:t>
      </w:r>
      <w:r w:rsidRPr="00A727BB">
        <w:tab/>
        <w:t>Enroute</w:t>
      </w:r>
    </w:p>
    <w:p w14:paraId="5E424AB5" w14:textId="77777777" w:rsidR="00CB2841" w:rsidRPr="00A727BB" w:rsidRDefault="00CB2841" w:rsidP="00707403">
      <w:pPr>
        <w:pStyle w:val="NoSpacing"/>
        <w:ind w:left="2160"/>
      </w:pPr>
      <w:r w:rsidRPr="00A727BB">
        <w:t>2014</w:t>
      </w:r>
      <w:r w:rsidRPr="00A727BB">
        <w:tab/>
        <w:t>36</w:t>
      </w:r>
      <w:r w:rsidRPr="00A727BB">
        <w:tab/>
        <w:t>In Foster</w:t>
      </w:r>
    </w:p>
    <w:p w14:paraId="3038E5B6" w14:textId="77777777" w:rsidR="00CB2841" w:rsidRPr="00A727BB" w:rsidRDefault="00CB2841" w:rsidP="00707403">
      <w:pPr>
        <w:pStyle w:val="NoSpacing"/>
        <w:ind w:left="2160"/>
      </w:pPr>
      <w:r w:rsidRPr="00A727BB">
        <w:t>2014</w:t>
      </w:r>
      <w:r w:rsidRPr="00A727BB">
        <w:tab/>
        <w:t>38</w:t>
      </w:r>
      <w:r w:rsidRPr="00A727BB">
        <w:tab/>
        <w:t>In Kennel</w:t>
      </w:r>
    </w:p>
    <w:p w14:paraId="11D1366F" w14:textId="77777777" w:rsidR="00CB2841" w:rsidRPr="00A727BB" w:rsidRDefault="00CB2841" w:rsidP="00707403">
      <w:pPr>
        <w:pStyle w:val="NoSpacing"/>
        <w:ind w:left="2160"/>
      </w:pPr>
      <w:r w:rsidRPr="00A727BB">
        <w:t>2014</w:t>
      </w:r>
      <w:r w:rsidRPr="00A727BB">
        <w:tab/>
        <w:t>2</w:t>
      </w:r>
      <w:r w:rsidRPr="00A727BB">
        <w:tab/>
        <w:t>In Surgery</w:t>
      </w:r>
    </w:p>
    <w:p w14:paraId="22220676" w14:textId="4B03570E" w:rsidR="00CB2841" w:rsidRPr="00A727BB" w:rsidRDefault="00CB2841" w:rsidP="00707403">
      <w:pPr>
        <w:pStyle w:val="NoSpacing"/>
        <w:ind w:left="2160"/>
      </w:pPr>
      <w:r w:rsidRPr="00707403">
        <w:t>2015</w:t>
      </w:r>
      <w:r w:rsidRPr="00707403">
        <w:tab/>
        <w:t>6</w:t>
      </w:r>
      <w:r w:rsidRPr="00A727BB">
        <w:tab/>
      </w:r>
      <w:r w:rsidR="00707403">
        <w:t>Blank</w:t>
      </w:r>
    </w:p>
    <w:p w14:paraId="0E5E90F2" w14:textId="77777777" w:rsidR="00CB2841" w:rsidRPr="00707403" w:rsidRDefault="00CB2841" w:rsidP="00707403">
      <w:pPr>
        <w:pStyle w:val="NoSpacing"/>
        <w:ind w:left="2160"/>
        <w:rPr>
          <w:highlight w:val="lightGray"/>
        </w:rPr>
      </w:pPr>
      <w:r w:rsidRPr="00707403">
        <w:rPr>
          <w:highlight w:val="lightGray"/>
        </w:rPr>
        <w:t>2015</w:t>
      </w:r>
      <w:r w:rsidRPr="00707403">
        <w:rPr>
          <w:highlight w:val="lightGray"/>
        </w:rPr>
        <w:tab/>
        <w:t>5</w:t>
      </w:r>
      <w:r w:rsidRPr="00707403">
        <w:rPr>
          <w:highlight w:val="lightGray"/>
        </w:rPr>
        <w:tab/>
        <w:t>At Vet</w:t>
      </w:r>
    </w:p>
    <w:p w14:paraId="5CEB509B" w14:textId="77777777" w:rsidR="00CB2841" w:rsidRPr="00707403" w:rsidRDefault="00CB2841" w:rsidP="00707403">
      <w:pPr>
        <w:pStyle w:val="NoSpacing"/>
        <w:ind w:left="2160"/>
        <w:rPr>
          <w:highlight w:val="lightGray"/>
        </w:rPr>
      </w:pPr>
      <w:r w:rsidRPr="00707403">
        <w:rPr>
          <w:highlight w:val="lightGray"/>
        </w:rPr>
        <w:t>2015</w:t>
      </w:r>
      <w:r w:rsidRPr="00707403">
        <w:rPr>
          <w:highlight w:val="lightGray"/>
        </w:rPr>
        <w:tab/>
        <w:t>5</w:t>
      </w:r>
      <w:r w:rsidRPr="00707403">
        <w:rPr>
          <w:highlight w:val="lightGray"/>
        </w:rPr>
        <w:tab/>
        <w:t>Enroute</w:t>
      </w:r>
    </w:p>
    <w:p w14:paraId="4A802918" w14:textId="77777777" w:rsidR="00CB2841" w:rsidRPr="00707403" w:rsidRDefault="00CB2841" w:rsidP="00707403">
      <w:pPr>
        <w:pStyle w:val="NoSpacing"/>
        <w:ind w:left="2160"/>
        <w:rPr>
          <w:highlight w:val="lightGray"/>
        </w:rPr>
      </w:pPr>
      <w:r w:rsidRPr="00707403">
        <w:rPr>
          <w:highlight w:val="lightGray"/>
        </w:rPr>
        <w:t>2015</w:t>
      </w:r>
      <w:r w:rsidRPr="00707403">
        <w:rPr>
          <w:highlight w:val="lightGray"/>
        </w:rPr>
        <w:tab/>
        <w:t>31</w:t>
      </w:r>
      <w:r w:rsidRPr="00707403">
        <w:rPr>
          <w:highlight w:val="lightGray"/>
        </w:rPr>
        <w:tab/>
        <w:t>In Foster</w:t>
      </w:r>
    </w:p>
    <w:p w14:paraId="31B54EF1" w14:textId="77777777" w:rsidR="00CB2841" w:rsidRPr="00707403" w:rsidRDefault="00CB2841" w:rsidP="00707403">
      <w:pPr>
        <w:pStyle w:val="NoSpacing"/>
        <w:ind w:left="2160"/>
        <w:rPr>
          <w:highlight w:val="lightGray"/>
        </w:rPr>
      </w:pPr>
      <w:r w:rsidRPr="00707403">
        <w:rPr>
          <w:highlight w:val="lightGray"/>
        </w:rPr>
        <w:t>2015</w:t>
      </w:r>
      <w:r w:rsidRPr="00707403">
        <w:rPr>
          <w:highlight w:val="lightGray"/>
        </w:rPr>
        <w:tab/>
        <w:t>97</w:t>
      </w:r>
      <w:r w:rsidRPr="00707403">
        <w:rPr>
          <w:highlight w:val="lightGray"/>
        </w:rPr>
        <w:tab/>
        <w:t>In Kennel</w:t>
      </w:r>
    </w:p>
    <w:p w14:paraId="13A2497F" w14:textId="77777777" w:rsidR="00CB2841" w:rsidRPr="00A727BB" w:rsidRDefault="00CB2841" w:rsidP="00707403">
      <w:pPr>
        <w:pStyle w:val="NoSpacing"/>
        <w:ind w:left="2160"/>
      </w:pPr>
      <w:r w:rsidRPr="00707403">
        <w:rPr>
          <w:highlight w:val="lightGray"/>
        </w:rPr>
        <w:t>2015</w:t>
      </w:r>
      <w:r w:rsidRPr="00707403">
        <w:rPr>
          <w:highlight w:val="lightGray"/>
        </w:rPr>
        <w:tab/>
        <w:t>2</w:t>
      </w:r>
      <w:r w:rsidRPr="00707403">
        <w:rPr>
          <w:highlight w:val="lightGray"/>
        </w:rPr>
        <w:tab/>
        <w:t>In Surgery</w:t>
      </w:r>
    </w:p>
    <w:p w14:paraId="53EA4DB9" w14:textId="387AE839" w:rsidR="00CB2841" w:rsidRPr="00A727BB" w:rsidRDefault="00CB2841" w:rsidP="00707403">
      <w:pPr>
        <w:pStyle w:val="NoSpacing"/>
        <w:ind w:left="2160"/>
      </w:pPr>
      <w:r w:rsidRPr="00707403">
        <w:t>2016</w:t>
      </w:r>
      <w:r w:rsidRPr="00707403">
        <w:tab/>
        <w:t>1</w:t>
      </w:r>
      <w:r w:rsidRPr="00A727BB">
        <w:tab/>
      </w:r>
      <w:r w:rsidR="00707403">
        <w:t>Blank</w:t>
      </w:r>
    </w:p>
    <w:p w14:paraId="5EB4A213" w14:textId="77777777" w:rsidR="00CB2841" w:rsidRPr="00A727BB" w:rsidRDefault="00CB2841" w:rsidP="00707403">
      <w:pPr>
        <w:pStyle w:val="NoSpacing"/>
        <w:ind w:left="2160"/>
      </w:pPr>
      <w:r w:rsidRPr="00A727BB">
        <w:t>2016</w:t>
      </w:r>
      <w:r w:rsidRPr="00A727BB">
        <w:tab/>
        <w:t>10</w:t>
      </w:r>
      <w:r w:rsidRPr="00A727BB">
        <w:tab/>
        <w:t>At Vet</w:t>
      </w:r>
    </w:p>
    <w:p w14:paraId="52BA9402" w14:textId="77777777" w:rsidR="00CB2841" w:rsidRPr="00A727BB" w:rsidRDefault="00CB2841" w:rsidP="00707403">
      <w:pPr>
        <w:pStyle w:val="NoSpacing"/>
        <w:ind w:left="2160"/>
      </w:pPr>
      <w:r w:rsidRPr="00A727BB">
        <w:t>2016</w:t>
      </w:r>
      <w:r w:rsidRPr="00A727BB">
        <w:tab/>
        <w:t>2</w:t>
      </w:r>
      <w:r w:rsidRPr="00A727BB">
        <w:tab/>
        <w:t>Enroute</w:t>
      </w:r>
    </w:p>
    <w:p w14:paraId="5ACCFA26" w14:textId="77777777" w:rsidR="00CB2841" w:rsidRPr="00A727BB" w:rsidRDefault="00CB2841" w:rsidP="00707403">
      <w:pPr>
        <w:pStyle w:val="NoSpacing"/>
        <w:ind w:left="2160"/>
      </w:pPr>
      <w:r w:rsidRPr="00A727BB">
        <w:t>2016</w:t>
      </w:r>
      <w:r w:rsidRPr="00A727BB">
        <w:tab/>
        <w:t>40</w:t>
      </w:r>
      <w:r w:rsidRPr="00A727BB">
        <w:tab/>
        <w:t>In Foster</w:t>
      </w:r>
    </w:p>
    <w:p w14:paraId="04A57374" w14:textId="77777777" w:rsidR="00CB2841" w:rsidRPr="00A727BB" w:rsidRDefault="00CB2841" w:rsidP="00707403">
      <w:pPr>
        <w:pStyle w:val="NoSpacing"/>
        <w:ind w:left="2160"/>
      </w:pPr>
      <w:r w:rsidRPr="00A727BB">
        <w:t>2016</w:t>
      </w:r>
      <w:r w:rsidRPr="00A727BB">
        <w:tab/>
        <w:t>86</w:t>
      </w:r>
      <w:r w:rsidRPr="00A727BB">
        <w:tab/>
        <w:t>In Kennel</w:t>
      </w:r>
    </w:p>
    <w:p w14:paraId="5A4ACEFA" w14:textId="77777777" w:rsidR="00CB2841" w:rsidRPr="00A727BB" w:rsidRDefault="00CB2841" w:rsidP="00707403">
      <w:pPr>
        <w:pStyle w:val="NoSpacing"/>
        <w:ind w:left="2160"/>
      </w:pPr>
      <w:r w:rsidRPr="00A727BB">
        <w:t>2016</w:t>
      </w:r>
      <w:r w:rsidRPr="00A727BB">
        <w:tab/>
        <w:t>5</w:t>
      </w:r>
      <w:r w:rsidRPr="00A727BB">
        <w:tab/>
        <w:t>In Surgery</w:t>
      </w:r>
    </w:p>
    <w:p w14:paraId="02F3429D" w14:textId="3CCF33F8" w:rsidR="00CB2841" w:rsidRPr="00A727BB" w:rsidRDefault="00CB2841" w:rsidP="00707403">
      <w:pPr>
        <w:pStyle w:val="NoSpacing"/>
        <w:ind w:left="2160"/>
      </w:pPr>
      <w:r w:rsidRPr="00707403">
        <w:t>2017</w:t>
      </w:r>
      <w:r w:rsidRPr="00707403">
        <w:tab/>
        <w:t>1</w:t>
      </w:r>
      <w:r w:rsidRPr="00A727BB">
        <w:tab/>
      </w:r>
      <w:r w:rsidR="00707403">
        <w:t>Blank</w:t>
      </w:r>
    </w:p>
    <w:p w14:paraId="494F22D4" w14:textId="77777777" w:rsidR="00CB2841" w:rsidRPr="00707403" w:rsidRDefault="00CB2841" w:rsidP="00707403">
      <w:pPr>
        <w:pStyle w:val="NoSpacing"/>
        <w:ind w:left="2160"/>
        <w:rPr>
          <w:highlight w:val="lightGray"/>
        </w:rPr>
      </w:pPr>
      <w:r w:rsidRPr="00707403">
        <w:rPr>
          <w:highlight w:val="lightGray"/>
        </w:rPr>
        <w:t>2017</w:t>
      </w:r>
      <w:r w:rsidRPr="00707403">
        <w:rPr>
          <w:highlight w:val="lightGray"/>
        </w:rPr>
        <w:tab/>
        <w:t>12</w:t>
      </w:r>
      <w:r w:rsidRPr="00707403">
        <w:rPr>
          <w:highlight w:val="lightGray"/>
        </w:rPr>
        <w:tab/>
        <w:t>At Vet</w:t>
      </w:r>
    </w:p>
    <w:p w14:paraId="7BF7F5C8" w14:textId="77777777" w:rsidR="00CB2841" w:rsidRPr="00707403" w:rsidRDefault="00CB2841" w:rsidP="00707403">
      <w:pPr>
        <w:pStyle w:val="NoSpacing"/>
        <w:ind w:left="2160"/>
        <w:rPr>
          <w:highlight w:val="lightGray"/>
        </w:rPr>
      </w:pPr>
      <w:r w:rsidRPr="00707403">
        <w:rPr>
          <w:highlight w:val="lightGray"/>
        </w:rPr>
        <w:t>2017</w:t>
      </w:r>
      <w:r w:rsidRPr="00707403">
        <w:rPr>
          <w:highlight w:val="lightGray"/>
        </w:rPr>
        <w:tab/>
        <w:t>5</w:t>
      </w:r>
      <w:r w:rsidRPr="00707403">
        <w:rPr>
          <w:highlight w:val="lightGray"/>
        </w:rPr>
        <w:tab/>
        <w:t>Enroute</w:t>
      </w:r>
    </w:p>
    <w:p w14:paraId="729CF788" w14:textId="77777777" w:rsidR="00CB2841" w:rsidRPr="00707403" w:rsidRDefault="00CB2841" w:rsidP="00707403">
      <w:pPr>
        <w:pStyle w:val="NoSpacing"/>
        <w:ind w:left="2160"/>
        <w:rPr>
          <w:highlight w:val="lightGray"/>
        </w:rPr>
      </w:pPr>
      <w:r w:rsidRPr="00707403">
        <w:rPr>
          <w:highlight w:val="lightGray"/>
        </w:rPr>
        <w:t>2017</w:t>
      </w:r>
      <w:r w:rsidRPr="00707403">
        <w:rPr>
          <w:highlight w:val="lightGray"/>
        </w:rPr>
        <w:tab/>
        <w:t>41</w:t>
      </w:r>
      <w:r w:rsidRPr="00707403">
        <w:rPr>
          <w:highlight w:val="lightGray"/>
        </w:rPr>
        <w:tab/>
        <w:t>In Foster</w:t>
      </w:r>
    </w:p>
    <w:p w14:paraId="0AD1229B" w14:textId="77777777" w:rsidR="00CB2841" w:rsidRPr="00707403" w:rsidRDefault="00CB2841" w:rsidP="00707403">
      <w:pPr>
        <w:pStyle w:val="NoSpacing"/>
        <w:ind w:left="2160"/>
        <w:rPr>
          <w:highlight w:val="lightGray"/>
        </w:rPr>
      </w:pPr>
      <w:r w:rsidRPr="00707403">
        <w:rPr>
          <w:highlight w:val="lightGray"/>
        </w:rPr>
        <w:t>2017</w:t>
      </w:r>
      <w:r w:rsidRPr="00707403">
        <w:rPr>
          <w:highlight w:val="lightGray"/>
        </w:rPr>
        <w:tab/>
        <w:t>58</w:t>
      </w:r>
      <w:r w:rsidRPr="00707403">
        <w:rPr>
          <w:highlight w:val="lightGray"/>
        </w:rPr>
        <w:tab/>
        <w:t>In Kennel</w:t>
      </w:r>
    </w:p>
    <w:p w14:paraId="14295413" w14:textId="77777777" w:rsidR="00CB2841" w:rsidRPr="00A727BB" w:rsidRDefault="00CB2841" w:rsidP="00707403">
      <w:pPr>
        <w:pStyle w:val="NoSpacing"/>
        <w:ind w:left="2160"/>
      </w:pPr>
      <w:r w:rsidRPr="00707403">
        <w:rPr>
          <w:highlight w:val="lightGray"/>
        </w:rPr>
        <w:t>2017</w:t>
      </w:r>
      <w:r w:rsidRPr="00707403">
        <w:rPr>
          <w:highlight w:val="lightGray"/>
        </w:rPr>
        <w:tab/>
        <w:t>5</w:t>
      </w:r>
      <w:r w:rsidRPr="00707403">
        <w:rPr>
          <w:highlight w:val="lightGray"/>
        </w:rPr>
        <w:tab/>
        <w:t>In Surgery</w:t>
      </w:r>
    </w:p>
    <w:p w14:paraId="108B267C" w14:textId="77777777" w:rsidR="00CB2841" w:rsidRPr="00A727BB" w:rsidRDefault="00CB2841" w:rsidP="00707403">
      <w:pPr>
        <w:pStyle w:val="NoSpacing"/>
        <w:ind w:left="2160"/>
      </w:pPr>
      <w:r w:rsidRPr="00A727BB">
        <w:t>2018</w:t>
      </w:r>
      <w:r w:rsidRPr="00A727BB">
        <w:tab/>
        <w:t>18</w:t>
      </w:r>
      <w:r w:rsidRPr="00A727BB">
        <w:tab/>
        <w:t>At Vet</w:t>
      </w:r>
    </w:p>
    <w:p w14:paraId="455024C2" w14:textId="77777777" w:rsidR="00CB2841" w:rsidRPr="00A727BB" w:rsidRDefault="00CB2841" w:rsidP="00707403">
      <w:pPr>
        <w:pStyle w:val="NoSpacing"/>
        <w:ind w:left="2160"/>
      </w:pPr>
      <w:r w:rsidRPr="00A727BB">
        <w:t>2018</w:t>
      </w:r>
      <w:r w:rsidRPr="00A727BB">
        <w:tab/>
        <w:t>9</w:t>
      </w:r>
      <w:r w:rsidRPr="00A727BB">
        <w:tab/>
        <w:t>Enroute</w:t>
      </w:r>
    </w:p>
    <w:p w14:paraId="2E9F0BC8" w14:textId="77777777" w:rsidR="00CB2841" w:rsidRPr="00A727BB" w:rsidRDefault="00CB2841" w:rsidP="00707403">
      <w:pPr>
        <w:pStyle w:val="NoSpacing"/>
        <w:ind w:left="2160"/>
      </w:pPr>
      <w:r w:rsidRPr="00A727BB">
        <w:t>2018</w:t>
      </w:r>
      <w:r w:rsidRPr="00A727BB">
        <w:tab/>
        <w:t>30</w:t>
      </w:r>
      <w:r w:rsidRPr="00A727BB">
        <w:tab/>
        <w:t>In Foster</w:t>
      </w:r>
    </w:p>
    <w:p w14:paraId="2693C150" w14:textId="77777777" w:rsidR="00CB2841" w:rsidRPr="00A727BB" w:rsidRDefault="00CB2841" w:rsidP="00707403">
      <w:pPr>
        <w:pStyle w:val="NoSpacing"/>
        <w:ind w:left="2160"/>
      </w:pPr>
      <w:r w:rsidRPr="00A727BB">
        <w:t>2018</w:t>
      </w:r>
      <w:r w:rsidRPr="00A727BB">
        <w:tab/>
        <w:t>74</w:t>
      </w:r>
      <w:r w:rsidRPr="00A727BB">
        <w:tab/>
        <w:t>In Kennel</w:t>
      </w:r>
    </w:p>
    <w:p w14:paraId="0D6BE2BF" w14:textId="77777777" w:rsidR="00CB2841" w:rsidRPr="00A727BB" w:rsidRDefault="00CB2841" w:rsidP="00707403">
      <w:pPr>
        <w:pStyle w:val="NoSpacing"/>
        <w:ind w:left="2160"/>
      </w:pPr>
      <w:r w:rsidRPr="00A727BB">
        <w:t>2018</w:t>
      </w:r>
      <w:r w:rsidRPr="00A727BB">
        <w:tab/>
        <w:t>2</w:t>
      </w:r>
      <w:r w:rsidRPr="00A727BB">
        <w:tab/>
        <w:t>In Surgery</w:t>
      </w:r>
    </w:p>
    <w:p w14:paraId="7EE67434" w14:textId="76ADDCCB" w:rsidR="00CB2841" w:rsidRPr="00A727BB" w:rsidRDefault="00CB2841" w:rsidP="00707403">
      <w:pPr>
        <w:pStyle w:val="NoSpacing"/>
        <w:ind w:left="2160"/>
      </w:pPr>
      <w:r w:rsidRPr="00707403">
        <w:t>2019</w:t>
      </w:r>
      <w:r w:rsidRPr="00707403">
        <w:tab/>
        <w:t>7</w:t>
      </w:r>
      <w:r w:rsidRPr="00A727BB">
        <w:tab/>
      </w:r>
      <w:r w:rsidR="00707403">
        <w:t>Blank</w:t>
      </w:r>
    </w:p>
    <w:p w14:paraId="6A04DF48" w14:textId="77777777" w:rsidR="00CB2841" w:rsidRPr="00707403" w:rsidRDefault="00CB2841" w:rsidP="00707403">
      <w:pPr>
        <w:pStyle w:val="NoSpacing"/>
        <w:ind w:left="2160"/>
        <w:rPr>
          <w:highlight w:val="lightGray"/>
        </w:rPr>
      </w:pPr>
      <w:r w:rsidRPr="00707403">
        <w:rPr>
          <w:highlight w:val="lightGray"/>
        </w:rPr>
        <w:t>2019</w:t>
      </w:r>
      <w:r w:rsidRPr="00707403">
        <w:rPr>
          <w:highlight w:val="lightGray"/>
        </w:rPr>
        <w:tab/>
        <w:t>26</w:t>
      </w:r>
      <w:r w:rsidRPr="00707403">
        <w:rPr>
          <w:highlight w:val="lightGray"/>
        </w:rPr>
        <w:tab/>
        <w:t>At Vet</w:t>
      </w:r>
    </w:p>
    <w:p w14:paraId="57F6B8AD" w14:textId="77777777" w:rsidR="00CB2841" w:rsidRPr="00707403" w:rsidRDefault="00CB2841" w:rsidP="00707403">
      <w:pPr>
        <w:pStyle w:val="NoSpacing"/>
        <w:ind w:left="2160"/>
        <w:rPr>
          <w:highlight w:val="lightGray"/>
        </w:rPr>
      </w:pPr>
      <w:r w:rsidRPr="00707403">
        <w:rPr>
          <w:highlight w:val="lightGray"/>
        </w:rPr>
        <w:t>2019</w:t>
      </w:r>
      <w:r w:rsidRPr="00707403">
        <w:rPr>
          <w:highlight w:val="lightGray"/>
        </w:rPr>
        <w:tab/>
        <w:t>7</w:t>
      </w:r>
      <w:r w:rsidRPr="00707403">
        <w:rPr>
          <w:highlight w:val="lightGray"/>
        </w:rPr>
        <w:tab/>
        <w:t>Enroute</w:t>
      </w:r>
    </w:p>
    <w:p w14:paraId="2F17B7CA" w14:textId="77777777" w:rsidR="00CB2841" w:rsidRPr="00707403" w:rsidRDefault="00CB2841" w:rsidP="00707403">
      <w:pPr>
        <w:pStyle w:val="NoSpacing"/>
        <w:ind w:left="2160"/>
        <w:rPr>
          <w:highlight w:val="lightGray"/>
        </w:rPr>
      </w:pPr>
      <w:r w:rsidRPr="00707403">
        <w:rPr>
          <w:highlight w:val="lightGray"/>
        </w:rPr>
        <w:t>2019</w:t>
      </w:r>
      <w:r w:rsidRPr="00707403">
        <w:rPr>
          <w:highlight w:val="lightGray"/>
        </w:rPr>
        <w:tab/>
        <w:t>46</w:t>
      </w:r>
      <w:r w:rsidRPr="00707403">
        <w:rPr>
          <w:highlight w:val="lightGray"/>
        </w:rPr>
        <w:tab/>
        <w:t>In Foster</w:t>
      </w:r>
    </w:p>
    <w:p w14:paraId="3BF28C49" w14:textId="77777777" w:rsidR="00CB2841" w:rsidRPr="00707403" w:rsidRDefault="00CB2841" w:rsidP="00707403">
      <w:pPr>
        <w:pStyle w:val="NoSpacing"/>
        <w:ind w:left="2160"/>
        <w:rPr>
          <w:highlight w:val="lightGray"/>
        </w:rPr>
      </w:pPr>
      <w:r w:rsidRPr="00707403">
        <w:rPr>
          <w:highlight w:val="lightGray"/>
        </w:rPr>
        <w:lastRenderedPageBreak/>
        <w:t>2019</w:t>
      </w:r>
      <w:r w:rsidRPr="00707403">
        <w:rPr>
          <w:highlight w:val="lightGray"/>
        </w:rPr>
        <w:tab/>
        <w:t>97</w:t>
      </w:r>
      <w:r w:rsidRPr="00707403">
        <w:rPr>
          <w:highlight w:val="lightGray"/>
        </w:rPr>
        <w:tab/>
        <w:t>In Kennel</w:t>
      </w:r>
    </w:p>
    <w:p w14:paraId="62FCA66F" w14:textId="77777777" w:rsidR="00CB2841" w:rsidRPr="00A727BB" w:rsidRDefault="00CB2841" w:rsidP="00707403">
      <w:pPr>
        <w:pStyle w:val="NoSpacing"/>
        <w:ind w:left="2160"/>
      </w:pPr>
      <w:r w:rsidRPr="00707403">
        <w:rPr>
          <w:highlight w:val="lightGray"/>
        </w:rPr>
        <w:t>2019</w:t>
      </w:r>
      <w:r w:rsidRPr="00707403">
        <w:rPr>
          <w:highlight w:val="lightGray"/>
        </w:rPr>
        <w:tab/>
        <w:t>4</w:t>
      </w:r>
      <w:r w:rsidRPr="00707403">
        <w:rPr>
          <w:highlight w:val="lightGray"/>
        </w:rPr>
        <w:tab/>
        <w:t>In Surgery</w:t>
      </w:r>
    </w:p>
    <w:p w14:paraId="1189C8F8" w14:textId="47CCCBA9" w:rsidR="00CB2841" w:rsidRPr="00A727BB" w:rsidRDefault="00CB2841" w:rsidP="00707403">
      <w:pPr>
        <w:pStyle w:val="NoSpacing"/>
        <w:ind w:left="2160"/>
      </w:pPr>
      <w:r w:rsidRPr="00707403">
        <w:t>2020</w:t>
      </w:r>
      <w:r w:rsidRPr="00707403">
        <w:tab/>
        <w:t>1</w:t>
      </w:r>
      <w:r w:rsidRPr="00A727BB">
        <w:tab/>
      </w:r>
      <w:r w:rsidR="00707403">
        <w:t>Blank</w:t>
      </w:r>
    </w:p>
    <w:p w14:paraId="6DEF80FF" w14:textId="77777777" w:rsidR="00CB2841" w:rsidRPr="00A727BB" w:rsidRDefault="00CB2841" w:rsidP="00707403">
      <w:pPr>
        <w:pStyle w:val="NoSpacing"/>
        <w:ind w:left="2160"/>
      </w:pPr>
      <w:r w:rsidRPr="00A727BB">
        <w:t>2020</w:t>
      </w:r>
      <w:r w:rsidRPr="00A727BB">
        <w:tab/>
        <w:t>6</w:t>
      </w:r>
      <w:r w:rsidRPr="00A727BB">
        <w:tab/>
        <w:t>At Vet</w:t>
      </w:r>
    </w:p>
    <w:p w14:paraId="1834AB9A" w14:textId="77777777" w:rsidR="00CB2841" w:rsidRPr="00A727BB" w:rsidRDefault="00CB2841" w:rsidP="00707403">
      <w:pPr>
        <w:pStyle w:val="NoSpacing"/>
        <w:ind w:left="2160"/>
      </w:pPr>
      <w:r w:rsidRPr="00A727BB">
        <w:t>2020</w:t>
      </w:r>
      <w:r w:rsidRPr="00A727BB">
        <w:tab/>
        <w:t>7</w:t>
      </w:r>
      <w:r w:rsidRPr="00A727BB">
        <w:tab/>
        <w:t>Enroute</w:t>
      </w:r>
    </w:p>
    <w:p w14:paraId="37A7FB40" w14:textId="77777777" w:rsidR="00CB2841" w:rsidRPr="00A727BB" w:rsidRDefault="00CB2841" w:rsidP="00707403">
      <w:pPr>
        <w:pStyle w:val="NoSpacing"/>
        <w:ind w:left="2160"/>
      </w:pPr>
      <w:r w:rsidRPr="00A727BB">
        <w:t>2020</w:t>
      </w:r>
      <w:r w:rsidRPr="00A727BB">
        <w:tab/>
        <w:t>28</w:t>
      </w:r>
      <w:r w:rsidRPr="00A727BB">
        <w:tab/>
        <w:t>In Foster</w:t>
      </w:r>
    </w:p>
    <w:p w14:paraId="425EAAF4" w14:textId="77777777" w:rsidR="00CB2841" w:rsidRPr="00A727BB" w:rsidRDefault="00CB2841" w:rsidP="00707403">
      <w:pPr>
        <w:pStyle w:val="NoSpacing"/>
        <w:ind w:left="2160"/>
      </w:pPr>
      <w:r w:rsidRPr="00A727BB">
        <w:t>2020</w:t>
      </w:r>
      <w:r w:rsidRPr="00A727BB">
        <w:tab/>
        <w:t>42</w:t>
      </w:r>
      <w:r w:rsidRPr="00A727BB">
        <w:tab/>
        <w:t>In Kennel</w:t>
      </w:r>
    </w:p>
    <w:p w14:paraId="44D13146" w14:textId="77777777" w:rsidR="00CB2841" w:rsidRPr="00A727BB" w:rsidRDefault="00CB2841" w:rsidP="00707403">
      <w:pPr>
        <w:pStyle w:val="NoSpacing"/>
        <w:ind w:left="2160"/>
      </w:pPr>
      <w:r w:rsidRPr="00A727BB">
        <w:t>2021</w:t>
      </w:r>
      <w:r w:rsidRPr="00A727BB">
        <w:tab/>
        <w:t>1</w:t>
      </w:r>
      <w:r w:rsidRPr="00A727BB">
        <w:tab/>
        <w:t>In Foster</w:t>
      </w:r>
    </w:p>
    <w:p w14:paraId="285C3415" w14:textId="77777777" w:rsidR="00CB2841" w:rsidRDefault="00CB2841" w:rsidP="00707403">
      <w:pPr>
        <w:pStyle w:val="NoSpacing"/>
        <w:ind w:left="2160"/>
      </w:pPr>
      <w:r w:rsidRPr="00A727BB">
        <w:t>2021</w:t>
      </w:r>
      <w:r w:rsidRPr="00A727BB">
        <w:tab/>
        <w:t>2</w:t>
      </w:r>
      <w:r w:rsidRPr="00A727BB">
        <w:tab/>
        <w:t>In Kennel</w:t>
      </w:r>
    </w:p>
    <w:p w14:paraId="7446C173" w14:textId="77777777" w:rsidR="00CB2841" w:rsidRDefault="00CB2841" w:rsidP="00CB2841"/>
    <w:p w14:paraId="59783EFA" w14:textId="71B88A0C" w:rsidR="00CB2841" w:rsidRDefault="00CB2841" w:rsidP="00CB2841">
      <w:pPr>
        <w:pStyle w:val="Heading2"/>
      </w:pPr>
      <w:bookmarkStart w:id="55" w:name="_Toc119937202"/>
      <w:r w:rsidRPr="00905AB2">
        <w:t>Animal Demographics</w:t>
      </w:r>
      <w:bookmarkEnd w:id="55"/>
    </w:p>
    <w:p w14:paraId="7514F3BB" w14:textId="05ACA931" w:rsidR="00CB2841" w:rsidRDefault="00CB2841" w:rsidP="00CB2841">
      <w:pPr>
        <w:pStyle w:val="Heading3"/>
      </w:pPr>
      <w:bookmarkStart w:id="56" w:name="_Toc119937203"/>
      <w:r>
        <w:t>Dogs</w:t>
      </w:r>
      <w:bookmarkEnd w:id="56"/>
      <w:r>
        <w:t xml:space="preserve"> </w:t>
      </w:r>
    </w:p>
    <w:p w14:paraId="3FD730E3" w14:textId="77777777" w:rsidR="00CB2841" w:rsidRPr="00905AB2" w:rsidRDefault="00CB2841" w:rsidP="00CB2841">
      <w:pPr>
        <w:rPr>
          <w:b/>
          <w:bCs/>
        </w:rPr>
      </w:pPr>
    </w:p>
    <w:p w14:paraId="3D7B5A4B" w14:textId="77777777" w:rsidR="00CB2841" w:rsidRPr="00905AB2" w:rsidRDefault="00CB2841" w:rsidP="00CB2841">
      <w:pPr>
        <w:pStyle w:val="ListParagraph"/>
        <w:numPr>
          <w:ilvl w:val="0"/>
          <w:numId w:val="40"/>
        </w:numPr>
        <w:spacing w:before="0" w:after="160" w:line="259" w:lineRule="auto"/>
        <w:rPr>
          <w:b/>
          <w:bCs/>
          <w:color w:val="000000"/>
        </w:rPr>
      </w:pPr>
      <w:r w:rsidRPr="00905AB2">
        <w:rPr>
          <w:b/>
          <w:bCs/>
        </w:rPr>
        <w:t xml:space="preserve">Top Dogs Breeds: </w:t>
      </w:r>
    </w:p>
    <w:p w14:paraId="4043C351" w14:textId="77777777" w:rsidR="00CB2841" w:rsidRDefault="00CB2841" w:rsidP="00CB2841">
      <w:pPr>
        <w:ind w:left="720" w:firstLine="540"/>
        <w:contextualSpacing/>
        <w:rPr>
          <w:color w:val="000000"/>
        </w:rPr>
      </w:pPr>
      <w:r>
        <w:t>Top Intake Dog Breed:  Pitbull Mix, Labrador Retriever Mix, Chihuahua Shorthair mix</w:t>
      </w:r>
    </w:p>
    <w:p w14:paraId="02A8CCA0" w14:textId="77777777" w:rsidR="00CB2841" w:rsidRDefault="00CB2841" w:rsidP="00CB2841">
      <w:pPr>
        <w:ind w:left="720" w:firstLine="540"/>
        <w:contextualSpacing/>
        <w:rPr>
          <w:color w:val="000000"/>
        </w:rPr>
      </w:pPr>
      <w:r>
        <w:t>Top Adopted Breed: Labrador Retriever Mix, Pitbull Mix, Chihuahua Mix</w:t>
      </w:r>
    </w:p>
    <w:p w14:paraId="20BED392" w14:textId="77777777" w:rsidR="00CB2841" w:rsidRDefault="00CB2841" w:rsidP="00CB2841">
      <w:pPr>
        <w:ind w:left="720" w:firstLine="540"/>
        <w:contextualSpacing/>
        <w:rPr>
          <w:color w:val="000000"/>
        </w:rPr>
      </w:pPr>
      <w:r>
        <w:t>Top Euthanized Breed: Pitbull, Chihuahua Mix, Labrador Retriever Mix</w:t>
      </w:r>
    </w:p>
    <w:p w14:paraId="53C7396B" w14:textId="77777777" w:rsidR="00CB2841" w:rsidRDefault="00CB2841" w:rsidP="00CB2841">
      <w:pPr>
        <w:ind w:left="-90" w:firstLine="540"/>
        <w:contextualSpacing/>
        <w:rPr>
          <w:color w:val="000000"/>
        </w:rPr>
      </w:pPr>
    </w:p>
    <w:p w14:paraId="1CF2A340" w14:textId="77777777" w:rsidR="00CB2841" w:rsidRPr="00905AB2" w:rsidRDefault="00CB2841" w:rsidP="00CB2841">
      <w:pPr>
        <w:pStyle w:val="ListParagraph"/>
        <w:numPr>
          <w:ilvl w:val="0"/>
          <w:numId w:val="40"/>
        </w:numPr>
        <w:spacing w:before="0" w:after="160" w:line="259" w:lineRule="auto"/>
        <w:rPr>
          <w:b/>
          <w:bCs/>
          <w:color w:val="000000"/>
        </w:rPr>
      </w:pPr>
      <w:r w:rsidRPr="00905AB2">
        <w:rPr>
          <w:b/>
          <w:bCs/>
        </w:rPr>
        <w:t>Top Dog</w:t>
      </w:r>
      <w:r>
        <w:rPr>
          <w:b/>
          <w:bCs/>
        </w:rPr>
        <w:t xml:space="preserve"> Color</w:t>
      </w:r>
      <w:r w:rsidRPr="00905AB2">
        <w:rPr>
          <w:b/>
          <w:bCs/>
        </w:rPr>
        <w:t>:</w:t>
      </w:r>
    </w:p>
    <w:p w14:paraId="236D9EE0" w14:textId="77777777" w:rsidR="00CB2841" w:rsidRPr="00905AB2" w:rsidRDefault="00CB2841" w:rsidP="00CB2841">
      <w:pPr>
        <w:ind w:left="1440"/>
        <w:contextualSpacing/>
        <w:rPr>
          <w:color w:val="000000"/>
          <w:u w:val="single"/>
        </w:rPr>
      </w:pPr>
      <w:r w:rsidRPr="00905AB2">
        <w:rPr>
          <w:u w:val="single"/>
        </w:rPr>
        <w:t>* Intakes</w:t>
      </w:r>
    </w:p>
    <w:p w14:paraId="3F74BBEF" w14:textId="77777777" w:rsidR="00CB2841" w:rsidRPr="00905AB2" w:rsidRDefault="00CB2841" w:rsidP="00CB2841">
      <w:pPr>
        <w:ind w:left="1440" w:firstLine="720"/>
        <w:contextualSpacing/>
        <w:rPr>
          <w:color w:val="000000"/>
        </w:rPr>
      </w:pPr>
      <w:r w:rsidRPr="00905AB2">
        <w:t>Tricolor</w:t>
      </w:r>
    </w:p>
    <w:p w14:paraId="7C5AA161" w14:textId="77777777" w:rsidR="00CB2841" w:rsidRPr="00905AB2" w:rsidRDefault="00CB2841" w:rsidP="00CB2841">
      <w:pPr>
        <w:ind w:left="1440"/>
        <w:contextualSpacing/>
        <w:rPr>
          <w:color w:val="000000"/>
        </w:rPr>
      </w:pPr>
      <w:r w:rsidRPr="00905AB2">
        <w:tab/>
        <w:t>White/Liver</w:t>
      </w:r>
    </w:p>
    <w:p w14:paraId="3BEDF31C" w14:textId="77777777" w:rsidR="00CB2841" w:rsidRPr="00905AB2" w:rsidRDefault="00CB2841" w:rsidP="00CB2841">
      <w:pPr>
        <w:ind w:left="1440"/>
        <w:contextualSpacing/>
        <w:rPr>
          <w:color w:val="000000"/>
        </w:rPr>
      </w:pPr>
      <w:r w:rsidRPr="00905AB2">
        <w:tab/>
        <w:t>Sable/White</w:t>
      </w:r>
    </w:p>
    <w:p w14:paraId="3294502A" w14:textId="77777777" w:rsidR="00CB2841" w:rsidRPr="00905AB2" w:rsidRDefault="00CB2841" w:rsidP="00CB2841">
      <w:pPr>
        <w:ind w:left="1440"/>
        <w:contextualSpacing/>
        <w:rPr>
          <w:color w:val="000000"/>
          <w:u w:val="single"/>
        </w:rPr>
      </w:pPr>
      <w:r w:rsidRPr="00905AB2">
        <w:rPr>
          <w:u w:val="single"/>
        </w:rPr>
        <w:t>* Adopted</w:t>
      </w:r>
    </w:p>
    <w:p w14:paraId="7ED430AC" w14:textId="77777777" w:rsidR="00CB2841" w:rsidRPr="00905AB2" w:rsidRDefault="00CB2841" w:rsidP="00CB2841">
      <w:pPr>
        <w:ind w:left="1440"/>
        <w:contextualSpacing/>
        <w:rPr>
          <w:color w:val="000000"/>
        </w:rPr>
      </w:pPr>
      <w:r w:rsidRPr="00905AB2">
        <w:tab/>
        <w:t>Black/White = 4236</w:t>
      </w:r>
    </w:p>
    <w:p w14:paraId="2D5C3963" w14:textId="77777777" w:rsidR="00CB2841" w:rsidRPr="00905AB2" w:rsidRDefault="00CB2841" w:rsidP="00CB2841">
      <w:pPr>
        <w:ind w:left="1440"/>
        <w:contextualSpacing/>
        <w:rPr>
          <w:color w:val="000000"/>
        </w:rPr>
      </w:pPr>
      <w:r w:rsidRPr="00905AB2">
        <w:tab/>
        <w:t>Brown/White = 1880</w:t>
      </w:r>
    </w:p>
    <w:p w14:paraId="46124B07" w14:textId="77777777" w:rsidR="00CB2841" w:rsidRPr="00905AB2" w:rsidRDefault="00CB2841" w:rsidP="00CB2841">
      <w:pPr>
        <w:ind w:left="1440"/>
        <w:contextualSpacing/>
        <w:rPr>
          <w:color w:val="000000"/>
        </w:rPr>
      </w:pPr>
      <w:r w:rsidRPr="00905AB2">
        <w:tab/>
        <w:t>Tan/White = 1869</w:t>
      </w:r>
    </w:p>
    <w:p w14:paraId="46D530FF" w14:textId="77777777" w:rsidR="00CB2841" w:rsidRPr="00905AB2" w:rsidRDefault="00CB2841" w:rsidP="00CB2841">
      <w:pPr>
        <w:ind w:left="1440"/>
        <w:contextualSpacing/>
        <w:rPr>
          <w:color w:val="000000"/>
          <w:u w:val="single"/>
        </w:rPr>
      </w:pPr>
      <w:r w:rsidRPr="00905AB2">
        <w:rPr>
          <w:u w:val="single"/>
        </w:rPr>
        <w:t>* Euthanized</w:t>
      </w:r>
    </w:p>
    <w:p w14:paraId="7BC57E39" w14:textId="77777777" w:rsidR="00CB2841" w:rsidRPr="00905AB2" w:rsidRDefault="00CB2841" w:rsidP="00CB2841">
      <w:pPr>
        <w:ind w:left="1440"/>
        <w:contextualSpacing/>
        <w:rPr>
          <w:color w:val="000000"/>
        </w:rPr>
      </w:pPr>
      <w:r w:rsidRPr="00905AB2">
        <w:tab/>
        <w:t>Black/White - 166</w:t>
      </w:r>
    </w:p>
    <w:p w14:paraId="62885DDF" w14:textId="77777777" w:rsidR="00CB2841" w:rsidRPr="00905AB2" w:rsidRDefault="00CB2841" w:rsidP="00CB2841">
      <w:pPr>
        <w:ind w:left="1440"/>
        <w:contextualSpacing/>
        <w:rPr>
          <w:color w:val="000000"/>
        </w:rPr>
      </w:pPr>
      <w:r w:rsidRPr="00905AB2">
        <w:tab/>
        <w:t>Brown/White - 113</w:t>
      </w:r>
    </w:p>
    <w:p w14:paraId="248615F2" w14:textId="77777777" w:rsidR="00CB2841" w:rsidRDefault="00CB2841" w:rsidP="00CB2841">
      <w:pPr>
        <w:ind w:left="1440"/>
        <w:contextualSpacing/>
      </w:pPr>
      <w:r w:rsidRPr="00905AB2">
        <w:tab/>
        <w:t>Tan/White 107</w:t>
      </w:r>
    </w:p>
    <w:p w14:paraId="4704A7E6" w14:textId="77777777" w:rsidR="00CB2841" w:rsidRDefault="00CB2841" w:rsidP="00CB2841">
      <w:pPr>
        <w:contextualSpacing/>
      </w:pPr>
    </w:p>
    <w:p w14:paraId="18AA0B3B" w14:textId="77777777" w:rsidR="00CB2841" w:rsidRPr="00905AB2" w:rsidRDefault="00CB2841" w:rsidP="00CB2841">
      <w:pPr>
        <w:pStyle w:val="ListParagraph"/>
        <w:numPr>
          <w:ilvl w:val="0"/>
          <w:numId w:val="40"/>
        </w:numPr>
        <w:spacing w:before="0" w:after="160" w:line="259" w:lineRule="auto"/>
        <w:rPr>
          <w:b/>
          <w:bCs/>
          <w:color w:val="000000"/>
        </w:rPr>
      </w:pPr>
      <w:r w:rsidRPr="00905AB2">
        <w:rPr>
          <w:b/>
          <w:bCs/>
        </w:rPr>
        <w:t xml:space="preserve">Top </w:t>
      </w:r>
      <w:proofErr w:type="gramStart"/>
      <w:r w:rsidRPr="00905AB2">
        <w:rPr>
          <w:b/>
          <w:bCs/>
        </w:rPr>
        <w:t>Dog</w:t>
      </w:r>
      <w:r>
        <w:rPr>
          <w:b/>
          <w:bCs/>
        </w:rPr>
        <w:t xml:space="preserve">  Names</w:t>
      </w:r>
      <w:proofErr w:type="gramEnd"/>
      <w:r w:rsidRPr="00905AB2">
        <w:rPr>
          <w:b/>
          <w:bCs/>
        </w:rPr>
        <w:t>:</w:t>
      </w:r>
    </w:p>
    <w:p w14:paraId="4E7DA6C2" w14:textId="77777777" w:rsidR="00CB2841" w:rsidRDefault="00CB2841" w:rsidP="00CB2841">
      <w:pPr>
        <w:pStyle w:val="NoSpacing"/>
        <w:ind w:left="1440"/>
        <w:rPr>
          <w:color w:val="000000"/>
        </w:rPr>
      </w:pPr>
      <w:r>
        <w:t>Max = 537</w:t>
      </w:r>
    </w:p>
    <w:p w14:paraId="45732F87" w14:textId="77777777" w:rsidR="00CB2841" w:rsidRDefault="00CB2841" w:rsidP="00CB2841">
      <w:pPr>
        <w:pStyle w:val="NoSpacing"/>
        <w:ind w:left="1440"/>
        <w:rPr>
          <w:color w:val="000000"/>
        </w:rPr>
      </w:pPr>
      <w:r>
        <w:t>Bella = 474</w:t>
      </w:r>
    </w:p>
    <w:p w14:paraId="6EF319B8" w14:textId="77777777" w:rsidR="00CB2841" w:rsidRDefault="00CB2841" w:rsidP="00CB2841">
      <w:pPr>
        <w:pStyle w:val="NoSpacing"/>
        <w:ind w:left="1440"/>
        <w:rPr>
          <w:color w:val="000000"/>
        </w:rPr>
      </w:pPr>
      <w:r>
        <w:t>Luna = 414</w:t>
      </w:r>
    </w:p>
    <w:p w14:paraId="7F2E9336" w14:textId="77777777" w:rsidR="00CB2841" w:rsidRDefault="00CB2841" w:rsidP="00CB2841">
      <w:pPr>
        <w:pStyle w:val="NoSpacing"/>
        <w:ind w:left="1440"/>
        <w:rPr>
          <w:color w:val="000000"/>
        </w:rPr>
      </w:pPr>
      <w:r>
        <w:t>Rocky = 374</w:t>
      </w:r>
    </w:p>
    <w:p w14:paraId="38D28A0F" w14:textId="77777777" w:rsidR="00CB2841" w:rsidRDefault="00CB2841" w:rsidP="00CB2841">
      <w:pPr>
        <w:pStyle w:val="NoSpacing"/>
        <w:ind w:left="1440"/>
        <w:rPr>
          <w:color w:val="000000"/>
        </w:rPr>
      </w:pPr>
      <w:r>
        <w:t>Daisy = 365</w:t>
      </w:r>
    </w:p>
    <w:p w14:paraId="00073CA4" w14:textId="77777777" w:rsidR="00CB2841" w:rsidRDefault="00CB2841" w:rsidP="00CB2841">
      <w:pPr>
        <w:pStyle w:val="NoSpacing"/>
        <w:ind w:left="1440"/>
        <w:rPr>
          <w:color w:val="000000"/>
        </w:rPr>
      </w:pPr>
      <w:r>
        <w:t>Charlie = 317</w:t>
      </w:r>
    </w:p>
    <w:p w14:paraId="30AE153A" w14:textId="77777777" w:rsidR="00CB2841" w:rsidRDefault="00CB2841" w:rsidP="00CB2841">
      <w:pPr>
        <w:pStyle w:val="NoSpacing"/>
        <w:ind w:left="1440"/>
        <w:rPr>
          <w:color w:val="000000"/>
        </w:rPr>
      </w:pPr>
      <w:r>
        <w:t>Coco = 307</w:t>
      </w:r>
    </w:p>
    <w:p w14:paraId="21712E03" w14:textId="77777777" w:rsidR="00CB2841" w:rsidRDefault="00CB2841" w:rsidP="00CB2841">
      <w:pPr>
        <w:pStyle w:val="NoSpacing"/>
        <w:ind w:left="1440"/>
        <w:rPr>
          <w:color w:val="000000"/>
        </w:rPr>
      </w:pPr>
      <w:r>
        <w:t>Buddy = 305</w:t>
      </w:r>
    </w:p>
    <w:p w14:paraId="0DFEE556" w14:textId="77777777" w:rsidR="00CB2841" w:rsidRDefault="00CB2841" w:rsidP="00CB2841">
      <w:pPr>
        <w:pStyle w:val="NoSpacing"/>
        <w:ind w:left="1440"/>
        <w:rPr>
          <w:color w:val="000000"/>
        </w:rPr>
      </w:pPr>
      <w:r>
        <w:lastRenderedPageBreak/>
        <w:t>Princess = 299</w:t>
      </w:r>
    </w:p>
    <w:p w14:paraId="06B0C938" w14:textId="77777777" w:rsidR="00CB2841" w:rsidRDefault="00CB2841" w:rsidP="00CB2841">
      <w:pPr>
        <w:pStyle w:val="NoSpacing"/>
        <w:ind w:left="1440"/>
      </w:pPr>
      <w:r>
        <w:t>Lucy = 287</w:t>
      </w:r>
    </w:p>
    <w:p w14:paraId="47242CEE" w14:textId="77777777" w:rsidR="00CB2841" w:rsidRDefault="00CB2841" w:rsidP="00CB2841">
      <w:pPr>
        <w:pStyle w:val="NoSpacing"/>
        <w:ind w:left="1440"/>
      </w:pPr>
    </w:p>
    <w:p w14:paraId="51DC7A28" w14:textId="77777777" w:rsidR="00CB2841" w:rsidRPr="00905AB2" w:rsidRDefault="00CB2841" w:rsidP="00CB2841">
      <w:pPr>
        <w:pStyle w:val="ListParagraph"/>
        <w:numPr>
          <w:ilvl w:val="0"/>
          <w:numId w:val="40"/>
        </w:numPr>
        <w:spacing w:before="0" w:after="160" w:line="259" w:lineRule="auto"/>
        <w:rPr>
          <w:b/>
          <w:bCs/>
          <w:color w:val="000000"/>
        </w:rPr>
      </w:pPr>
      <w:proofErr w:type="spellStart"/>
      <w:r>
        <w:rPr>
          <w:b/>
          <w:bCs/>
        </w:rPr>
        <w:t>SubType</w:t>
      </w:r>
      <w:proofErr w:type="spellEnd"/>
      <w:r>
        <w:rPr>
          <w:b/>
          <w:bCs/>
        </w:rPr>
        <w:t xml:space="preserve"> for Dogs Dying without Euthanasia: </w:t>
      </w:r>
    </w:p>
    <w:p w14:paraId="12472641" w14:textId="77777777" w:rsidR="00CB2841" w:rsidRDefault="00CB2841" w:rsidP="00CB2841">
      <w:pPr>
        <w:pStyle w:val="NoSpacing"/>
        <w:ind w:left="1440"/>
      </w:pPr>
    </w:p>
    <w:p w14:paraId="4E93374C" w14:textId="77777777" w:rsidR="00CB2841" w:rsidRPr="00905AB2" w:rsidRDefault="00CB2841" w:rsidP="00CB2841">
      <w:pPr>
        <w:pStyle w:val="NoSpacing"/>
        <w:ind w:left="1080" w:firstLine="360"/>
        <w:rPr>
          <w:color w:val="000000"/>
        </w:rPr>
      </w:pPr>
      <w:r>
        <w:rPr>
          <w:noProof/>
        </w:rPr>
        <w:drawing>
          <wp:inline distT="0" distB="0" distL="0" distR="0" wp14:anchorId="196E32A5" wp14:editId="339992B3">
            <wp:extent cx="2743200" cy="1118196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50505" cy="112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347B" w14:textId="77777777" w:rsidR="00CB2841" w:rsidRDefault="00CB2841" w:rsidP="00CB2841">
      <w:pPr>
        <w:contextualSpacing/>
        <w:rPr>
          <w:color w:val="000000"/>
        </w:rPr>
      </w:pPr>
    </w:p>
    <w:p w14:paraId="75930C4D" w14:textId="30C160D5" w:rsidR="00CB2841" w:rsidRDefault="00CB2841" w:rsidP="00CB2841">
      <w:pPr>
        <w:pStyle w:val="Heading3"/>
        <w:rPr>
          <w:color w:val="000000"/>
        </w:rPr>
      </w:pPr>
      <w:bookmarkStart w:id="57" w:name="_Toc119937204"/>
      <w:r>
        <w:t>Cats</w:t>
      </w:r>
      <w:bookmarkEnd w:id="57"/>
    </w:p>
    <w:p w14:paraId="254BD9F7" w14:textId="77777777" w:rsidR="00CB2841" w:rsidRPr="00905AB2" w:rsidRDefault="00CB2841" w:rsidP="00CB2841">
      <w:pPr>
        <w:pStyle w:val="ListParagraph"/>
        <w:numPr>
          <w:ilvl w:val="0"/>
          <w:numId w:val="40"/>
        </w:numPr>
        <w:spacing w:before="0" w:after="160" w:line="259" w:lineRule="auto"/>
        <w:rPr>
          <w:b/>
          <w:bCs/>
          <w:color w:val="000000"/>
        </w:rPr>
      </w:pPr>
      <w:r w:rsidRPr="00905AB2">
        <w:rPr>
          <w:b/>
          <w:bCs/>
        </w:rPr>
        <w:t>Top Cat Breed:</w:t>
      </w:r>
      <w:r>
        <w:rPr>
          <w:b/>
          <w:bCs/>
        </w:rPr>
        <w:t xml:space="preserve"> (There are not many cat breeds)</w:t>
      </w:r>
    </w:p>
    <w:p w14:paraId="69F59EA3" w14:textId="77777777" w:rsidR="00CB2841" w:rsidRDefault="00CB2841" w:rsidP="00CB2841">
      <w:pPr>
        <w:ind w:left="720"/>
        <w:contextualSpacing/>
        <w:rPr>
          <w:color w:val="000000"/>
        </w:rPr>
      </w:pPr>
      <w:r>
        <w:t>Top Intake Cat Breed:  Domestic Shorthair Mix, Domestic Shorthair, Domestic Med Hair Mix</w:t>
      </w:r>
    </w:p>
    <w:p w14:paraId="0ED3BF1D" w14:textId="77777777" w:rsidR="00CB2841" w:rsidRDefault="00CB2841" w:rsidP="00CB2841">
      <w:pPr>
        <w:ind w:left="720"/>
        <w:contextualSpacing/>
        <w:rPr>
          <w:color w:val="000000"/>
        </w:rPr>
      </w:pPr>
      <w:r>
        <w:t>Top Adopted Cat Breed: Domestic Shorthair Mix, Domestic Shorthair, Domestic Med Hair Mix</w:t>
      </w:r>
    </w:p>
    <w:p w14:paraId="6C578496" w14:textId="77777777" w:rsidR="00CB2841" w:rsidRDefault="00CB2841" w:rsidP="00CB2841">
      <w:pPr>
        <w:ind w:left="720"/>
        <w:contextualSpacing/>
      </w:pPr>
      <w:r>
        <w:t>Top Euthanized Breed: Domestic Shorthair Mix, Domestic Shorthair, Domestic Med Hair Mix</w:t>
      </w:r>
    </w:p>
    <w:p w14:paraId="74867283" w14:textId="4CCE0294" w:rsidR="00CB2841" w:rsidRPr="00905AB2" w:rsidRDefault="00CB2841" w:rsidP="00CB2841">
      <w:pPr>
        <w:pStyle w:val="ListParagraph"/>
        <w:numPr>
          <w:ilvl w:val="0"/>
          <w:numId w:val="40"/>
        </w:numPr>
        <w:spacing w:before="0" w:after="160" w:line="259" w:lineRule="auto"/>
        <w:rPr>
          <w:b/>
          <w:bCs/>
          <w:color w:val="000000"/>
        </w:rPr>
      </w:pPr>
      <w:r>
        <w:t xml:space="preserve"> </w:t>
      </w:r>
      <w:r w:rsidRPr="00905AB2">
        <w:rPr>
          <w:b/>
          <w:bCs/>
        </w:rPr>
        <w:t xml:space="preserve">Top Cat </w:t>
      </w:r>
      <w:r>
        <w:rPr>
          <w:b/>
          <w:bCs/>
        </w:rPr>
        <w:t>Color</w:t>
      </w:r>
    </w:p>
    <w:p w14:paraId="64E40DE3" w14:textId="77777777" w:rsidR="00CB2841" w:rsidRPr="00905AB2" w:rsidRDefault="00CB2841" w:rsidP="00CB2841">
      <w:pPr>
        <w:pStyle w:val="NoSpacing"/>
        <w:ind w:left="1080"/>
        <w:rPr>
          <w:color w:val="000000"/>
          <w:u w:val="single"/>
        </w:rPr>
      </w:pPr>
      <w:r w:rsidRPr="00905AB2">
        <w:rPr>
          <w:u w:val="single"/>
        </w:rPr>
        <w:t>* Intakes</w:t>
      </w:r>
    </w:p>
    <w:p w14:paraId="1BF5B8E0" w14:textId="77777777" w:rsidR="00CB2841" w:rsidRDefault="00CB2841" w:rsidP="00CB2841">
      <w:pPr>
        <w:pStyle w:val="NoSpacing"/>
        <w:ind w:left="1080"/>
        <w:rPr>
          <w:color w:val="000000"/>
        </w:rPr>
      </w:pPr>
      <w:r>
        <w:tab/>
        <w:t>Calico</w:t>
      </w:r>
    </w:p>
    <w:p w14:paraId="3CC22312" w14:textId="77777777" w:rsidR="00CB2841" w:rsidRDefault="00CB2841" w:rsidP="00CB2841">
      <w:pPr>
        <w:pStyle w:val="NoSpacing"/>
        <w:ind w:left="1080"/>
        <w:rPr>
          <w:color w:val="000000"/>
        </w:rPr>
      </w:pPr>
      <w:r>
        <w:tab/>
        <w:t>Cream Tabby</w:t>
      </w:r>
    </w:p>
    <w:p w14:paraId="7EC83E21" w14:textId="77777777" w:rsidR="00CB2841" w:rsidRDefault="00CB2841" w:rsidP="00CB2841">
      <w:pPr>
        <w:pStyle w:val="NoSpacing"/>
        <w:ind w:left="1080"/>
        <w:rPr>
          <w:color w:val="000000"/>
        </w:rPr>
      </w:pPr>
      <w:r>
        <w:tab/>
        <w:t>Black/White</w:t>
      </w:r>
    </w:p>
    <w:p w14:paraId="63047AF6" w14:textId="77777777" w:rsidR="00CB2841" w:rsidRDefault="00CB2841" w:rsidP="00CB2841">
      <w:pPr>
        <w:pStyle w:val="NoSpacing"/>
        <w:ind w:left="1080"/>
        <w:rPr>
          <w:u w:val="single"/>
        </w:rPr>
      </w:pPr>
      <w:r w:rsidRPr="00905AB2">
        <w:rPr>
          <w:u w:val="single"/>
        </w:rPr>
        <w:t>* Adopted</w:t>
      </w:r>
    </w:p>
    <w:p w14:paraId="3DEE1CB0" w14:textId="77777777" w:rsidR="00CB2841" w:rsidRDefault="00CB2841" w:rsidP="00CB2841">
      <w:pPr>
        <w:pStyle w:val="NoSpacing"/>
        <w:ind w:left="1080"/>
        <w:rPr>
          <w:color w:val="000000"/>
        </w:rPr>
      </w:pPr>
      <w:r>
        <w:tab/>
        <w:t>Brown Tabby</w:t>
      </w:r>
    </w:p>
    <w:p w14:paraId="72CF664C" w14:textId="77777777" w:rsidR="00CB2841" w:rsidRDefault="00CB2841" w:rsidP="00CB2841">
      <w:pPr>
        <w:pStyle w:val="NoSpacing"/>
        <w:ind w:left="1080"/>
        <w:rPr>
          <w:color w:val="000000"/>
        </w:rPr>
      </w:pPr>
      <w:r>
        <w:tab/>
        <w:t>Black</w:t>
      </w:r>
    </w:p>
    <w:p w14:paraId="19947410" w14:textId="77777777" w:rsidR="00CB2841" w:rsidRDefault="00CB2841" w:rsidP="00CB2841">
      <w:pPr>
        <w:pStyle w:val="NoSpacing"/>
        <w:ind w:left="1080"/>
        <w:rPr>
          <w:color w:val="000000"/>
        </w:rPr>
      </w:pPr>
      <w:r>
        <w:tab/>
        <w:t>Black/White</w:t>
      </w:r>
      <w:r>
        <w:tab/>
      </w:r>
      <w:r>
        <w:tab/>
      </w:r>
      <w:r>
        <w:tab/>
      </w:r>
    </w:p>
    <w:p w14:paraId="6F35466D" w14:textId="77777777" w:rsidR="00CB2841" w:rsidRPr="00905AB2" w:rsidRDefault="00CB2841" w:rsidP="00CB2841">
      <w:pPr>
        <w:pStyle w:val="NoSpacing"/>
        <w:ind w:left="1080"/>
        <w:rPr>
          <w:color w:val="000000"/>
          <w:u w:val="single"/>
        </w:rPr>
      </w:pPr>
      <w:r w:rsidRPr="00905AB2">
        <w:rPr>
          <w:u w:val="single"/>
        </w:rPr>
        <w:t>* Euthanized</w:t>
      </w:r>
    </w:p>
    <w:p w14:paraId="69DBC1C6" w14:textId="77777777" w:rsidR="00CB2841" w:rsidRDefault="00CB2841" w:rsidP="00CB2841">
      <w:pPr>
        <w:pStyle w:val="NoSpacing"/>
        <w:ind w:left="1080"/>
        <w:rPr>
          <w:color w:val="000000"/>
        </w:rPr>
      </w:pPr>
      <w:r>
        <w:tab/>
        <w:t>Brown Tabby</w:t>
      </w:r>
    </w:p>
    <w:p w14:paraId="2EA5C4A3" w14:textId="77777777" w:rsidR="00CB2841" w:rsidRDefault="00CB2841" w:rsidP="00CB2841">
      <w:pPr>
        <w:pStyle w:val="NoSpacing"/>
        <w:ind w:left="1080"/>
        <w:rPr>
          <w:color w:val="000000"/>
        </w:rPr>
      </w:pPr>
      <w:r>
        <w:tab/>
        <w:t xml:space="preserve">Black </w:t>
      </w:r>
    </w:p>
    <w:p w14:paraId="287576C9" w14:textId="77777777" w:rsidR="00CB2841" w:rsidRDefault="00CB2841" w:rsidP="00CB2841">
      <w:pPr>
        <w:pStyle w:val="NoSpacing"/>
        <w:ind w:left="1080"/>
      </w:pPr>
      <w:r>
        <w:tab/>
        <w:t>Black/White</w:t>
      </w:r>
    </w:p>
    <w:p w14:paraId="3D5AC121" w14:textId="77777777" w:rsidR="00CB2841" w:rsidRDefault="00CB2841" w:rsidP="00CB2841">
      <w:pPr>
        <w:rPr>
          <w:b/>
          <w:bCs/>
          <w:color w:val="000000"/>
        </w:rPr>
      </w:pPr>
    </w:p>
    <w:p w14:paraId="5DAFED19" w14:textId="77777777" w:rsidR="00CB2841" w:rsidRPr="003353AF" w:rsidRDefault="00CB2841" w:rsidP="00CB2841">
      <w:pPr>
        <w:pStyle w:val="ListParagraph"/>
        <w:numPr>
          <w:ilvl w:val="0"/>
          <w:numId w:val="40"/>
        </w:numPr>
        <w:spacing w:before="0" w:after="160" w:line="259" w:lineRule="auto"/>
        <w:rPr>
          <w:b/>
          <w:bCs/>
          <w:color w:val="262626" w:themeColor="text1" w:themeTint="D9"/>
        </w:rPr>
      </w:pPr>
      <w:r w:rsidRPr="003353AF">
        <w:rPr>
          <w:b/>
          <w:bCs/>
          <w:color w:val="262626" w:themeColor="text1" w:themeTint="D9"/>
        </w:rPr>
        <w:t>Top 10 Cat Names</w:t>
      </w:r>
    </w:p>
    <w:p w14:paraId="4127B751" w14:textId="77777777" w:rsidR="00CB2841" w:rsidRPr="00905AB2" w:rsidRDefault="00CB2841" w:rsidP="00CB2841">
      <w:pPr>
        <w:pStyle w:val="NoSpacing"/>
        <w:ind w:left="1080"/>
        <w:rPr>
          <w:color w:val="000000"/>
        </w:rPr>
      </w:pPr>
      <w:r w:rsidRPr="00905AB2">
        <w:t>Luna = 124</w:t>
      </w:r>
    </w:p>
    <w:p w14:paraId="2BB07319" w14:textId="77777777" w:rsidR="00CB2841" w:rsidRPr="00905AB2" w:rsidRDefault="00CB2841" w:rsidP="00CB2841">
      <w:pPr>
        <w:pStyle w:val="NoSpacing"/>
        <w:ind w:left="1080"/>
        <w:rPr>
          <w:color w:val="000000"/>
        </w:rPr>
      </w:pPr>
      <w:r w:rsidRPr="00905AB2">
        <w:t>Charlie = 121</w:t>
      </w:r>
    </w:p>
    <w:p w14:paraId="2B3C434D" w14:textId="77777777" w:rsidR="00CB2841" w:rsidRPr="00905AB2" w:rsidRDefault="00CB2841" w:rsidP="00CB2841">
      <w:pPr>
        <w:pStyle w:val="NoSpacing"/>
        <w:ind w:left="1080"/>
        <w:rPr>
          <w:color w:val="000000"/>
        </w:rPr>
      </w:pPr>
      <w:r w:rsidRPr="00905AB2">
        <w:t>Lucy = 86</w:t>
      </w:r>
    </w:p>
    <w:p w14:paraId="41EEA3CF" w14:textId="77777777" w:rsidR="00CB2841" w:rsidRPr="00905AB2" w:rsidRDefault="00CB2841" w:rsidP="00CB2841">
      <w:pPr>
        <w:pStyle w:val="NoSpacing"/>
        <w:ind w:left="1080"/>
        <w:rPr>
          <w:color w:val="000000"/>
        </w:rPr>
      </w:pPr>
      <w:r w:rsidRPr="00905AB2">
        <w:t>Max = 84</w:t>
      </w:r>
    </w:p>
    <w:p w14:paraId="7B0F16EF" w14:textId="77777777" w:rsidR="00CB2841" w:rsidRPr="00905AB2" w:rsidRDefault="00CB2841" w:rsidP="00CB2841">
      <w:pPr>
        <w:pStyle w:val="NoSpacing"/>
        <w:ind w:left="1080"/>
        <w:rPr>
          <w:color w:val="000000"/>
        </w:rPr>
      </w:pPr>
      <w:r w:rsidRPr="00905AB2">
        <w:t>Bella = 84</w:t>
      </w:r>
    </w:p>
    <w:p w14:paraId="0CEFCDC2" w14:textId="77777777" w:rsidR="00CB2841" w:rsidRPr="00905AB2" w:rsidRDefault="00CB2841" w:rsidP="00CB2841">
      <w:pPr>
        <w:pStyle w:val="NoSpacing"/>
        <w:ind w:left="1080"/>
        <w:rPr>
          <w:color w:val="000000"/>
        </w:rPr>
      </w:pPr>
      <w:r w:rsidRPr="00905AB2">
        <w:t>Oliver = 83</w:t>
      </w:r>
    </w:p>
    <w:p w14:paraId="66B53390" w14:textId="77777777" w:rsidR="00CB2841" w:rsidRPr="00905AB2" w:rsidRDefault="00CB2841" w:rsidP="00CB2841">
      <w:pPr>
        <w:pStyle w:val="NoSpacing"/>
        <w:ind w:left="1080"/>
        <w:rPr>
          <w:color w:val="000000"/>
        </w:rPr>
      </w:pPr>
      <w:r w:rsidRPr="00905AB2">
        <w:t>Lily = 82</w:t>
      </w:r>
    </w:p>
    <w:p w14:paraId="5087FBF8" w14:textId="77777777" w:rsidR="00CB2841" w:rsidRPr="00905AB2" w:rsidRDefault="00CB2841" w:rsidP="00CB2841">
      <w:pPr>
        <w:pStyle w:val="NoSpacing"/>
        <w:ind w:left="1080"/>
        <w:rPr>
          <w:color w:val="000000"/>
        </w:rPr>
      </w:pPr>
      <w:r w:rsidRPr="00905AB2">
        <w:t>Shadow = 79</w:t>
      </w:r>
    </w:p>
    <w:p w14:paraId="0BDA3F13" w14:textId="77777777" w:rsidR="00CB2841" w:rsidRPr="00905AB2" w:rsidRDefault="00CB2841" w:rsidP="00CB2841">
      <w:pPr>
        <w:pStyle w:val="NoSpacing"/>
        <w:ind w:left="1080"/>
        <w:rPr>
          <w:color w:val="000000"/>
        </w:rPr>
      </w:pPr>
      <w:r w:rsidRPr="00905AB2">
        <w:lastRenderedPageBreak/>
        <w:t>Jack = 79</w:t>
      </w:r>
    </w:p>
    <w:p w14:paraId="2FA0FFD1" w14:textId="62C24319" w:rsidR="00CB2841" w:rsidRPr="00CB2841" w:rsidRDefault="00CB2841" w:rsidP="00CB2841">
      <w:pPr>
        <w:pStyle w:val="NoSpacing"/>
        <w:ind w:left="1080"/>
      </w:pPr>
      <w:r w:rsidRPr="00905AB2">
        <w:t>Daisy = 74</w:t>
      </w:r>
      <w:r>
        <w:br/>
      </w:r>
    </w:p>
    <w:p w14:paraId="4E82B31E" w14:textId="1ADF5BB9" w:rsidR="00CB2841" w:rsidRPr="00CB2841" w:rsidRDefault="00CB2841" w:rsidP="00CB2841">
      <w:pPr>
        <w:pStyle w:val="ListParagraph"/>
        <w:numPr>
          <w:ilvl w:val="0"/>
          <w:numId w:val="40"/>
        </w:numPr>
        <w:spacing w:before="0" w:after="160" w:line="259" w:lineRule="auto"/>
        <w:rPr>
          <w:b/>
          <w:bCs/>
          <w:color w:val="000000"/>
        </w:rPr>
      </w:pPr>
      <w:proofErr w:type="spellStart"/>
      <w:r>
        <w:rPr>
          <w:b/>
          <w:bCs/>
        </w:rPr>
        <w:t>SubType</w:t>
      </w:r>
      <w:proofErr w:type="spellEnd"/>
      <w:r>
        <w:rPr>
          <w:b/>
          <w:bCs/>
        </w:rPr>
        <w:t xml:space="preserve"> for Cats Dying without Euthanasia: </w:t>
      </w:r>
    </w:p>
    <w:p w14:paraId="05CE8294" w14:textId="77777777" w:rsidR="00CB2841" w:rsidRPr="00CB2841" w:rsidRDefault="00CB2841" w:rsidP="00CB2841">
      <w:pPr>
        <w:pStyle w:val="ListParagraph"/>
        <w:spacing w:before="0" w:after="160" w:line="259" w:lineRule="auto"/>
        <w:ind w:left="1080"/>
        <w:rPr>
          <w:b/>
          <w:bCs/>
          <w:color w:val="000000"/>
        </w:rPr>
      </w:pPr>
    </w:p>
    <w:p w14:paraId="77F281FC" w14:textId="2D719882" w:rsidR="00CB2841" w:rsidRPr="00F20087" w:rsidRDefault="00CB2841" w:rsidP="00CB2841">
      <w:pPr>
        <w:pStyle w:val="ListParagraph"/>
        <w:spacing w:before="0" w:after="160" w:line="259" w:lineRule="auto"/>
        <w:ind w:left="1080" w:firstLine="360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79F485B8" wp14:editId="34BAE386">
            <wp:extent cx="2657475" cy="1258393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61208" cy="126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5486" w14:textId="337FE702" w:rsidR="008F4C71" w:rsidRPr="00757458" w:rsidRDefault="008F4C71" w:rsidP="003353AF">
      <w:pPr>
        <w:pStyle w:val="Heading1"/>
        <w:ind w:left="-720"/>
        <w:rPr>
          <w:b/>
          <w:bCs/>
        </w:rPr>
      </w:pPr>
      <w:bookmarkStart w:id="58" w:name="_Toc119937205"/>
      <w:r>
        <w:rPr>
          <w:b/>
          <w:bCs/>
        </w:rPr>
        <w:t>Recommendations</w:t>
      </w:r>
      <w:bookmarkEnd w:id="58"/>
      <w:r>
        <w:rPr>
          <w:b/>
          <w:bCs/>
        </w:rPr>
        <w:t xml:space="preserve"> </w:t>
      </w:r>
    </w:p>
    <w:p w14:paraId="164E0A57" w14:textId="77777777" w:rsidR="0023478C" w:rsidRDefault="0023478C" w:rsidP="003B7EB3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008000"/>
          <w:sz w:val="19"/>
          <w:szCs w:val="19"/>
        </w:rPr>
      </w:pPr>
    </w:p>
    <w:p w14:paraId="202EB7FA" w14:textId="77777777" w:rsidR="00A55576" w:rsidRDefault="00CB2841" w:rsidP="00CB2841">
      <w:pPr>
        <w:rPr>
          <w:b/>
          <w:bCs/>
        </w:rPr>
      </w:pPr>
      <w:r w:rsidRPr="008F4C71">
        <w:rPr>
          <w:b/>
          <w:bCs/>
        </w:rPr>
        <w:t>STAFFING</w:t>
      </w:r>
      <w:r w:rsidR="003353AF">
        <w:rPr>
          <w:b/>
          <w:bCs/>
        </w:rPr>
        <w:t xml:space="preserve"> </w:t>
      </w:r>
    </w:p>
    <w:p w14:paraId="731BD7AD" w14:textId="7C99B485" w:rsidR="00CB2841" w:rsidRPr="00707403" w:rsidRDefault="008F4C71" w:rsidP="00CB2841">
      <w:r w:rsidRPr="00707403">
        <w:t xml:space="preserve">Due to when Adoptions and Intakes are high/low this is when staffing </w:t>
      </w:r>
      <w:r w:rsidR="00A55576">
        <w:t>would be</w:t>
      </w:r>
      <w:r w:rsidRPr="00707403">
        <w:t xml:space="preserve"> </w:t>
      </w:r>
      <w:r w:rsidR="003353AF">
        <w:t>most optimal</w:t>
      </w:r>
      <w:r w:rsidRPr="00707403">
        <w:t xml:space="preserve">. </w:t>
      </w:r>
      <w:r w:rsidR="00CB2841" w:rsidRPr="00707403">
        <w:t xml:space="preserve"> </w:t>
      </w:r>
    </w:p>
    <w:p w14:paraId="0E2DF5B2" w14:textId="7937F56C" w:rsidR="00CB2841" w:rsidRPr="008F4C71" w:rsidRDefault="00CB2841" w:rsidP="00CB2841">
      <w:pPr>
        <w:pStyle w:val="ListParagraph"/>
        <w:numPr>
          <w:ilvl w:val="0"/>
          <w:numId w:val="40"/>
        </w:numPr>
        <w:spacing w:before="0" w:after="160" w:line="259" w:lineRule="auto"/>
      </w:pPr>
      <w:r w:rsidRPr="008F4C71">
        <w:t>Most Staffing</w:t>
      </w:r>
      <w:r w:rsidR="008F4C71">
        <w:t xml:space="preserve"> Needed</w:t>
      </w:r>
      <w:r w:rsidRPr="008F4C71">
        <w:t>:  June - December</w:t>
      </w:r>
    </w:p>
    <w:p w14:paraId="14376C3B" w14:textId="77777777" w:rsidR="00CB2841" w:rsidRPr="008F4C71" w:rsidRDefault="00CB2841" w:rsidP="00CB2841">
      <w:pPr>
        <w:pStyle w:val="ListParagraph"/>
        <w:numPr>
          <w:ilvl w:val="0"/>
          <w:numId w:val="40"/>
        </w:numPr>
        <w:spacing w:before="0" w:after="160" w:line="259" w:lineRule="auto"/>
      </w:pPr>
      <w:r w:rsidRPr="008F4C71">
        <w:t xml:space="preserve">Slowest Staffing Time: Jan - April </w:t>
      </w:r>
    </w:p>
    <w:p w14:paraId="44C2E7B3" w14:textId="77777777" w:rsidR="008F4C71" w:rsidRDefault="008F4C71" w:rsidP="008F4C7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BEACE62" w14:textId="3C93631B" w:rsidR="008F4C71" w:rsidRDefault="008F4C71" w:rsidP="008F4C71">
      <w:pPr>
        <w:autoSpaceDE w:val="0"/>
        <w:autoSpaceDN w:val="0"/>
        <w:adjustRightInd w:val="0"/>
        <w:spacing w:before="0" w:after="0" w:line="240" w:lineRule="auto"/>
        <w:rPr>
          <w:b/>
          <w:bCs/>
        </w:rPr>
      </w:pPr>
      <w:r>
        <w:rPr>
          <w:b/>
          <w:bCs/>
        </w:rPr>
        <w:t>PROMOTIONS</w:t>
      </w:r>
      <w:r w:rsidR="00707403">
        <w:rPr>
          <w:b/>
          <w:bCs/>
        </w:rPr>
        <w:t>/SALES</w:t>
      </w:r>
    </w:p>
    <w:p w14:paraId="0866361C" w14:textId="6AE12806" w:rsidR="008F4C71" w:rsidRPr="008F4C71" w:rsidRDefault="008F4C71" w:rsidP="008F4C71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8F4C71">
        <w:t>Generate promotions during the quieter months (Jan – April) for greater sales</w:t>
      </w:r>
    </w:p>
    <w:p w14:paraId="1B8444C2" w14:textId="3A2A93AE" w:rsidR="003353AF" w:rsidRPr="00A55576" w:rsidRDefault="00A55576" w:rsidP="008A36E0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before="0" w:after="0" w:line="240" w:lineRule="auto"/>
        <w:rPr>
          <w:b/>
          <w:bCs/>
        </w:rPr>
      </w:pPr>
      <w:r>
        <w:t>Provide discount if an adopter purchases an</w:t>
      </w:r>
      <w:r w:rsidR="00E638E6">
        <w:t xml:space="preserve"> </w:t>
      </w:r>
      <w:r>
        <w:t xml:space="preserve">animal from one </w:t>
      </w:r>
      <w:r w:rsidR="00E638E6">
        <w:t xml:space="preserve">the top 3 </w:t>
      </w:r>
      <w:r>
        <w:t>e</w:t>
      </w:r>
      <w:r w:rsidR="00E638E6">
        <w:t xml:space="preserve">uthanized </w:t>
      </w:r>
      <w:r>
        <w:t>b</w:t>
      </w:r>
      <w:r w:rsidR="00E638E6">
        <w:t>reeds</w:t>
      </w:r>
      <w:r>
        <w:t xml:space="preserve">.  This may help lower euthanasia rates. </w:t>
      </w:r>
      <w:r>
        <w:br/>
      </w:r>
    </w:p>
    <w:p w14:paraId="48E4FD05" w14:textId="1E577084" w:rsidR="008F4C71" w:rsidRPr="008F4C71" w:rsidRDefault="008F4C71" w:rsidP="008F4C7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b/>
          <w:bCs/>
        </w:rPr>
        <w:t>RESEARCH</w:t>
      </w:r>
    </w:p>
    <w:p w14:paraId="15A62601" w14:textId="0D8BD7DD" w:rsidR="008F4C71" w:rsidRPr="008F4C71" w:rsidRDefault="008F4C71" w:rsidP="008F4C71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8F4C71">
        <w:t xml:space="preserve">Further research is needed on why: </w:t>
      </w:r>
    </w:p>
    <w:p w14:paraId="036F2D1D" w14:textId="77777777" w:rsidR="008F4C71" w:rsidRPr="008F4C71" w:rsidRDefault="008F4C71" w:rsidP="008F4C71">
      <w:pPr>
        <w:pStyle w:val="ListParagraph"/>
        <w:numPr>
          <w:ilvl w:val="1"/>
          <w:numId w:val="40"/>
        </w:num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8F4C71">
        <w:t>More cats die in Fosters than dogs</w:t>
      </w:r>
    </w:p>
    <w:p w14:paraId="27B59277" w14:textId="5C62A4CF" w:rsidR="008F4C71" w:rsidRPr="00707403" w:rsidRDefault="008F4C71" w:rsidP="008F4C71">
      <w:pPr>
        <w:pStyle w:val="ListParagraph"/>
        <w:numPr>
          <w:ilvl w:val="1"/>
          <w:numId w:val="40"/>
        </w:num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8F4C71">
        <w:t>More dogs die in Kennels than cats</w:t>
      </w:r>
    </w:p>
    <w:p w14:paraId="4F5976A2" w14:textId="3962DBF1" w:rsidR="00707403" w:rsidRPr="008F4C71" w:rsidRDefault="00707403" w:rsidP="008F4C71">
      <w:pPr>
        <w:pStyle w:val="ListParagraph"/>
        <w:numPr>
          <w:ilvl w:val="1"/>
          <w:numId w:val="40"/>
        </w:num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t xml:space="preserve">Why are animals being Euthanized within hours/days if they are brought in Under Normal Conditions? </w:t>
      </w:r>
    </w:p>
    <w:p w14:paraId="64E1AF05" w14:textId="7D9E596D" w:rsidR="008F4C71" w:rsidRPr="00301B3B" w:rsidRDefault="008F4C71" w:rsidP="008F4C71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8F4C71">
        <w:t xml:space="preserve">Check to ensure that there is QA on consistency on animal subtypes that are entered. </w:t>
      </w:r>
    </w:p>
    <w:p w14:paraId="1531C1B6" w14:textId="70089163" w:rsidR="00800EF7" w:rsidRDefault="00301B3B" w:rsidP="00301B3B">
      <w:pPr>
        <w:pStyle w:val="ListParagraph"/>
        <w:numPr>
          <w:ilvl w:val="1"/>
          <w:numId w:val="40"/>
        </w:num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t xml:space="preserve">This will help ensure that all records are entered accurately in order to verify why Euthanasia is occurring. </w:t>
      </w:r>
    </w:p>
    <w:p w14:paraId="13BE65B9" w14:textId="2A6EAD61" w:rsidR="00301B3B" w:rsidRDefault="00301B3B" w:rsidP="00301B3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0E121D5" w14:textId="46C07BF7" w:rsidR="00800EF7" w:rsidRDefault="00707403" w:rsidP="00301B3B">
      <w:pPr>
        <w:rPr>
          <w:b/>
          <w:bCs/>
        </w:rPr>
      </w:pPr>
      <w:r>
        <w:rPr>
          <w:b/>
          <w:bCs/>
        </w:rPr>
        <w:t>COMMUNITY BUILDING</w:t>
      </w:r>
    </w:p>
    <w:p w14:paraId="06C889F9" w14:textId="762C543B" w:rsidR="00301B3B" w:rsidRDefault="00301B3B" w:rsidP="00707403">
      <w:pPr>
        <w:contextualSpacing/>
        <w:rPr>
          <w:b/>
          <w:bCs/>
        </w:rPr>
      </w:pPr>
      <w:r>
        <w:rPr>
          <w:b/>
          <w:bCs/>
        </w:rPr>
        <w:tab/>
      </w:r>
      <w:r w:rsidR="00707403">
        <w:rPr>
          <w:b/>
          <w:bCs/>
        </w:rPr>
        <w:t>Reducing</w:t>
      </w:r>
      <w:r>
        <w:rPr>
          <w:b/>
          <w:bCs/>
        </w:rPr>
        <w:t xml:space="preserve"> Intakes: </w:t>
      </w:r>
    </w:p>
    <w:p w14:paraId="54F6D1CF" w14:textId="06D132E2" w:rsidR="00301B3B" w:rsidRDefault="00301B3B" w:rsidP="00707403">
      <w:pPr>
        <w:pStyle w:val="ListParagraph"/>
        <w:numPr>
          <w:ilvl w:val="0"/>
          <w:numId w:val="40"/>
        </w:numPr>
        <w:rPr>
          <w:b/>
          <w:bCs/>
        </w:rPr>
      </w:pPr>
      <w:r w:rsidRPr="00301B3B">
        <w:rPr>
          <w:b/>
          <w:bCs/>
        </w:rPr>
        <w:t>Strays</w:t>
      </w:r>
      <w:r w:rsidR="00707403">
        <w:rPr>
          <w:b/>
          <w:bCs/>
        </w:rPr>
        <w:t xml:space="preserve"> make up 73% of Intakes</w:t>
      </w:r>
    </w:p>
    <w:p w14:paraId="47DBC37E" w14:textId="7702BE47" w:rsidR="00800EF7" w:rsidRPr="00301B3B" w:rsidRDefault="00301B3B" w:rsidP="00707403">
      <w:pPr>
        <w:pStyle w:val="ListParagraph"/>
        <w:numPr>
          <w:ilvl w:val="1"/>
          <w:numId w:val="40"/>
        </w:num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301B3B">
        <w:t xml:space="preserve">Partner and offer discounts to those individuals who Trap, Neuter, Release to help prevent the spread of </w:t>
      </w:r>
      <w:r>
        <w:t xml:space="preserve">reproduction. </w:t>
      </w:r>
      <w:r w:rsidRPr="00301B3B">
        <w:t xml:space="preserve"> </w:t>
      </w:r>
    </w:p>
    <w:p w14:paraId="0F02279C" w14:textId="77777777" w:rsidR="00301B3B" w:rsidRPr="00301B3B" w:rsidRDefault="00301B3B" w:rsidP="00707403">
      <w:pPr>
        <w:pStyle w:val="ListParagraph"/>
        <w:autoSpaceDE w:val="0"/>
        <w:autoSpaceDN w:val="0"/>
        <w:adjustRightInd w:val="0"/>
        <w:spacing w:before="0" w:after="0" w:line="240" w:lineRule="auto"/>
        <w:ind w:left="1800"/>
        <w:rPr>
          <w:rFonts w:ascii="Consolas" w:hAnsi="Consolas" w:cs="Consolas"/>
          <w:color w:val="008000"/>
          <w:sz w:val="19"/>
          <w:szCs w:val="19"/>
        </w:rPr>
      </w:pPr>
    </w:p>
    <w:p w14:paraId="437A90D8" w14:textId="20441393" w:rsidR="00301B3B" w:rsidRDefault="00301B3B" w:rsidP="00707403">
      <w:pPr>
        <w:pStyle w:val="ListParagraph"/>
        <w:numPr>
          <w:ilvl w:val="0"/>
          <w:numId w:val="40"/>
        </w:numPr>
        <w:rPr>
          <w:b/>
          <w:bCs/>
        </w:rPr>
      </w:pPr>
      <w:r>
        <w:rPr>
          <w:b/>
          <w:bCs/>
        </w:rPr>
        <w:t>Owner Surrender</w:t>
      </w:r>
      <w:r w:rsidR="00707403">
        <w:rPr>
          <w:b/>
          <w:bCs/>
        </w:rPr>
        <w:t xml:space="preserve"> makes up 21% of Intakes</w:t>
      </w:r>
      <w:r>
        <w:rPr>
          <w:b/>
          <w:bCs/>
        </w:rPr>
        <w:t xml:space="preserve"> </w:t>
      </w:r>
      <w:r w:rsidRPr="00301B3B">
        <w:rPr>
          <w:b/>
          <w:bCs/>
        </w:rPr>
        <w:t xml:space="preserve">  </w:t>
      </w:r>
    </w:p>
    <w:p w14:paraId="4CCC2D84" w14:textId="2E69EB4E" w:rsidR="00301B3B" w:rsidRPr="00301B3B" w:rsidRDefault="00301B3B" w:rsidP="00707403">
      <w:pPr>
        <w:pStyle w:val="ListParagraph"/>
        <w:numPr>
          <w:ilvl w:val="1"/>
          <w:numId w:val="40"/>
        </w:numPr>
      </w:pPr>
      <w:r w:rsidRPr="00301B3B">
        <w:lastRenderedPageBreak/>
        <w:t xml:space="preserve">For those that are surrendering their pet due to Normal Conditions, provide them with a pamphlet on animal shelter statistics.  </w:t>
      </w:r>
    </w:p>
    <w:p w14:paraId="3074D253" w14:textId="623DDC1F" w:rsidR="00301B3B" w:rsidRPr="00301B3B" w:rsidRDefault="00301B3B" w:rsidP="00707403">
      <w:pPr>
        <w:pStyle w:val="ListParagraph"/>
        <w:numPr>
          <w:ilvl w:val="1"/>
          <w:numId w:val="40"/>
        </w:numPr>
      </w:pPr>
      <w:r w:rsidRPr="00301B3B">
        <w:t xml:space="preserve">Are there resources that can be provided, for example if a family is going through financial difficulty can you house for a temporary period until they get on their feet again? </w:t>
      </w:r>
    </w:p>
    <w:p w14:paraId="306A4251" w14:textId="4874138C" w:rsidR="005D0AAF" w:rsidRPr="00E638E6" w:rsidRDefault="00301B3B" w:rsidP="00E638E6">
      <w:pPr>
        <w:pStyle w:val="ListParagraph"/>
        <w:numPr>
          <w:ilvl w:val="2"/>
          <w:numId w:val="40"/>
        </w:numPr>
      </w:pPr>
      <w:r w:rsidRPr="00301B3B">
        <w:t xml:space="preserve">Networking/Partnering with fosters to assist in this situation. </w:t>
      </w:r>
    </w:p>
    <w:sectPr w:rsidR="005D0AAF" w:rsidRPr="00E638E6" w:rsidSect="00BE4F6E">
      <w:type w:val="continuous"/>
      <w:pgSz w:w="12240" w:h="15840"/>
      <w:pgMar w:top="1440" w:right="1440" w:bottom="72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BDECCC" w14:textId="77777777" w:rsidR="00CF417A" w:rsidRDefault="00CF417A" w:rsidP="00C6554A">
      <w:pPr>
        <w:spacing w:before="0" w:after="0" w:line="240" w:lineRule="auto"/>
      </w:pPr>
      <w:r>
        <w:separator/>
      </w:r>
    </w:p>
  </w:endnote>
  <w:endnote w:type="continuationSeparator" w:id="0">
    <w:p w14:paraId="78E7A553" w14:textId="77777777" w:rsidR="00CF417A" w:rsidRDefault="00CF417A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039BB8" w14:textId="77777777" w:rsidR="00CF417A" w:rsidRDefault="00CF417A" w:rsidP="00C6554A">
      <w:pPr>
        <w:spacing w:before="0" w:after="0" w:line="240" w:lineRule="auto"/>
      </w:pPr>
      <w:r>
        <w:separator/>
      </w:r>
    </w:p>
  </w:footnote>
  <w:footnote w:type="continuationSeparator" w:id="0">
    <w:p w14:paraId="3F8743C3" w14:textId="77777777" w:rsidR="00CF417A" w:rsidRDefault="00CF417A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548492A"/>
    <w:multiLevelType w:val="hybridMultilevel"/>
    <w:tmpl w:val="EACE832E"/>
    <w:lvl w:ilvl="0" w:tplc="77240242">
      <w:start w:val="2"/>
      <w:numFmt w:val="bullet"/>
      <w:lvlText w:val=""/>
      <w:lvlJc w:val="left"/>
      <w:pPr>
        <w:ind w:left="1080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73A7BD6"/>
    <w:multiLevelType w:val="hybridMultilevel"/>
    <w:tmpl w:val="BB589778"/>
    <w:lvl w:ilvl="0" w:tplc="D4263174">
      <w:start w:val="1"/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07A03616"/>
    <w:multiLevelType w:val="hybridMultilevel"/>
    <w:tmpl w:val="2970F9A8"/>
    <w:lvl w:ilvl="0" w:tplc="A5DC8BAE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8D87A54"/>
    <w:multiLevelType w:val="hybridMultilevel"/>
    <w:tmpl w:val="9A52C4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AD94BEC"/>
    <w:multiLevelType w:val="hybridMultilevel"/>
    <w:tmpl w:val="4BDEE8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B6608A3"/>
    <w:multiLevelType w:val="hybridMultilevel"/>
    <w:tmpl w:val="CF080B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CAB37CB"/>
    <w:multiLevelType w:val="hybridMultilevel"/>
    <w:tmpl w:val="C658C36A"/>
    <w:lvl w:ilvl="0" w:tplc="1212A70A">
      <w:start w:val="1"/>
      <w:numFmt w:val="decimal"/>
      <w:lvlText w:val="%1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8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1CDA1500"/>
    <w:multiLevelType w:val="hybridMultilevel"/>
    <w:tmpl w:val="56B84570"/>
    <w:lvl w:ilvl="0" w:tplc="8AE4F30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3AC345A"/>
    <w:multiLevelType w:val="hybridMultilevel"/>
    <w:tmpl w:val="280EF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8A4469"/>
    <w:multiLevelType w:val="hybridMultilevel"/>
    <w:tmpl w:val="781E882A"/>
    <w:lvl w:ilvl="0" w:tplc="591CE74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3D7186"/>
    <w:multiLevelType w:val="hybridMultilevel"/>
    <w:tmpl w:val="FC0C0C04"/>
    <w:lvl w:ilvl="0" w:tplc="731EE5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F0B3EC3"/>
    <w:multiLevelType w:val="hybridMultilevel"/>
    <w:tmpl w:val="198A08A0"/>
    <w:lvl w:ilvl="0" w:tplc="F874FF3A">
      <w:start w:val="2021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B3B4D29"/>
    <w:multiLevelType w:val="hybridMultilevel"/>
    <w:tmpl w:val="C9A2EB4E"/>
    <w:lvl w:ilvl="0" w:tplc="F40AB352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CFA451B"/>
    <w:multiLevelType w:val="hybridMultilevel"/>
    <w:tmpl w:val="AB929E44"/>
    <w:lvl w:ilvl="0" w:tplc="E772A738">
      <w:start w:val="7"/>
      <w:numFmt w:val="bullet"/>
      <w:lvlText w:val=""/>
      <w:lvlJc w:val="left"/>
      <w:pPr>
        <w:ind w:left="630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7" w15:restartNumberingAfterBreak="0">
    <w:nsid w:val="53A22CFA"/>
    <w:multiLevelType w:val="hybridMultilevel"/>
    <w:tmpl w:val="D6144F30"/>
    <w:lvl w:ilvl="0" w:tplc="BDC811A2">
      <w:start w:val="5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C845D7"/>
    <w:multiLevelType w:val="hybridMultilevel"/>
    <w:tmpl w:val="8522F7F8"/>
    <w:lvl w:ilvl="0" w:tplc="7C6A7484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C933A0D"/>
    <w:multiLevelType w:val="hybridMultilevel"/>
    <w:tmpl w:val="C6A42E78"/>
    <w:lvl w:ilvl="0" w:tplc="16180AFC">
      <w:start w:val="1"/>
      <w:numFmt w:val="decimal"/>
      <w:lvlText w:val="%1."/>
      <w:lvlJc w:val="left"/>
      <w:pPr>
        <w:ind w:left="-360" w:hanging="360"/>
      </w:pPr>
      <w:rPr>
        <w:rFonts w:asciiTheme="minorHAnsi" w:hAnsiTheme="minorHAnsi" w:cs="Arial" w:hint="default"/>
        <w:color w:val="000000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0" w15:restartNumberingAfterBreak="0">
    <w:nsid w:val="69511A6F"/>
    <w:multiLevelType w:val="hybridMultilevel"/>
    <w:tmpl w:val="EB245F3E"/>
    <w:lvl w:ilvl="0" w:tplc="04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31" w15:restartNumberingAfterBreak="0">
    <w:nsid w:val="696A43AC"/>
    <w:multiLevelType w:val="hybridMultilevel"/>
    <w:tmpl w:val="64768964"/>
    <w:lvl w:ilvl="0" w:tplc="591CE74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  <w:color w:val="auto"/>
      </w:rPr>
    </w:lvl>
    <w:lvl w:ilvl="1" w:tplc="6302B6F8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color w:val="auto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A464304"/>
    <w:multiLevelType w:val="hybridMultilevel"/>
    <w:tmpl w:val="E7FC6326"/>
    <w:lvl w:ilvl="0" w:tplc="5DB6AB0E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Consolas" w:hint="default"/>
        <w:color w:val="008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9C2F34"/>
    <w:multiLevelType w:val="hybridMultilevel"/>
    <w:tmpl w:val="4296C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610B98"/>
    <w:multiLevelType w:val="hybridMultilevel"/>
    <w:tmpl w:val="D428B66E"/>
    <w:lvl w:ilvl="0" w:tplc="91F60060">
      <w:start w:val="7"/>
      <w:numFmt w:val="bullet"/>
      <w:lvlText w:val="-"/>
      <w:lvlJc w:val="left"/>
      <w:pPr>
        <w:ind w:left="360" w:hanging="360"/>
      </w:pPr>
      <w:rPr>
        <w:rFonts w:ascii="Consolas" w:eastAsiaTheme="minorHAnsi" w:hAnsi="Consolas" w:cs="Consola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6F73A31"/>
    <w:multiLevelType w:val="hybridMultilevel"/>
    <w:tmpl w:val="3E6AB1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F355C84"/>
    <w:multiLevelType w:val="hybridMultilevel"/>
    <w:tmpl w:val="80B295E4"/>
    <w:lvl w:ilvl="0" w:tplc="F49E1D3A">
      <w:start w:val="1"/>
      <w:numFmt w:val="bullet"/>
      <w:lvlText w:val=""/>
      <w:lvlJc w:val="left"/>
      <w:pPr>
        <w:ind w:left="1080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F9A1E7A"/>
    <w:multiLevelType w:val="hybridMultilevel"/>
    <w:tmpl w:val="A3B04840"/>
    <w:lvl w:ilvl="0" w:tplc="CA0CEACE">
      <w:start w:val="2"/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B7690C"/>
    <w:multiLevelType w:val="hybridMultilevel"/>
    <w:tmpl w:val="336870A4"/>
    <w:lvl w:ilvl="0" w:tplc="D3E6C90A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b w:val="0"/>
        <w:bCs w:val="0"/>
        <w:color w:val="007789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2467680">
    <w:abstractNumId w:val="9"/>
  </w:num>
  <w:num w:numId="2" w16cid:durableId="1677538741">
    <w:abstractNumId w:val="8"/>
  </w:num>
  <w:num w:numId="3" w16cid:durableId="351540903">
    <w:abstractNumId w:val="8"/>
  </w:num>
  <w:num w:numId="4" w16cid:durableId="614412260">
    <w:abstractNumId w:val="9"/>
  </w:num>
  <w:num w:numId="5" w16cid:durableId="1706519878">
    <w:abstractNumId w:val="24"/>
  </w:num>
  <w:num w:numId="6" w16cid:durableId="176503259">
    <w:abstractNumId w:val="10"/>
  </w:num>
  <w:num w:numId="7" w16cid:durableId="110439402">
    <w:abstractNumId w:val="18"/>
  </w:num>
  <w:num w:numId="8" w16cid:durableId="304971541">
    <w:abstractNumId w:val="7"/>
  </w:num>
  <w:num w:numId="9" w16cid:durableId="894392679">
    <w:abstractNumId w:val="6"/>
  </w:num>
  <w:num w:numId="10" w16cid:durableId="698898901">
    <w:abstractNumId w:val="5"/>
  </w:num>
  <w:num w:numId="11" w16cid:durableId="1406295705">
    <w:abstractNumId w:val="4"/>
  </w:num>
  <w:num w:numId="12" w16cid:durableId="766776561">
    <w:abstractNumId w:val="3"/>
  </w:num>
  <w:num w:numId="13" w16cid:durableId="489059457">
    <w:abstractNumId w:val="2"/>
  </w:num>
  <w:num w:numId="14" w16cid:durableId="1866626600">
    <w:abstractNumId w:val="1"/>
  </w:num>
  <w:num w:numId="15" w16cid:durableId="306322306">
    <w:abstractNumId w:val="0"/>
  </w:num>
  <w:num w:numId="16" w16cid:durableId="488904286">
    <w:abstractNumId w:val="22"/>
  </w:num>
  <w:num w:numId="17" w16cid:durableId="608120980">
    <w:abstractNumId w:val="12"/>
  </w:num>
  <w:num w:numId="18" w16cid:durableId="1612085445">
    <w:abstractNumId w:val="16"/>
  </w:num>
  <w:num w:numId="19" w16cid:durableId="463542806">
    <w:abstractNumId w:val="25"/>
  </w:num>
  <w:num w:numId="20" w16cid:durableId="1390765440">
    <w:abstractNumId w:val="35"/>
  </w:num>
  <w:num w:numId="21" w16cid:durableId="988828037">
    <w:abstractNumId w:val="15"/>
  </w:num>
  <w:num w:numId="22" w16cid:durableId="110899735">
    <w:abstractNumId w:val="27"/>
  </w:num>
  <w:num w:numId="23" w16cid:durableId="569268782">
    <w:abstractNumId w:val="30"/>
  </w:num>
  <w:num w:numId="24" w16cid:durableId="1600720130">
    <w:abstractNumId w:val="28"/>
  </w:num>
  <w:num w:numId="25" w16cid:durableId="568349392">
    <w:abstractNumId w:val="29"/>
  </w:num>
  <w:num w:numId="26" w16cid:durableId="1627008094">
    <w:abstractNumId w:val="34"/>
  </w:num>
  <w:num w:numId="27" w16cid:durableId="1185822827">
    <w:abstractNumId w:val="20"/>
  </w:num>
  <w:num w:numId="28" w16cid:durableId="655304525">
    <w:abstractNumId w:val="26"/>
  </w:num>
  <w:num w:numId="29" w16cid:durableId="170025923">
    <w:abstractNumId w:val="17"/>
  </w:num>
  <w:num w:numId="30" w16cid:durableId="1947807816">
    <w:abstractNumId w:val="23"/>
  </w:num>
  <w:num w:numId="31" w16cid:durableId="186986516">
    <w:abstractNumId w:val="11"/>
  </w:num>
  <w:num w:numId="32" w16cid:durableId="1029335746">
    <w:abstractNumId w:val="37"/>
  </w:num>
  <w:num w:numId="33" w16cid:durableId="232930901">
    <w:abstractNumId w:val="38"/>
  </w:num>
  <w:num w:numId="34" w16cid:durableId="860969895">
    <w:abstractNumId w:val="33"/>
  </w:num>
  <w:num w:numId="35" w16cid:durableId="262613783">
    <w:abstractNumId w:val="19"/>
  </w:num>
  <w:num w:numId="36" w16cid:durableId="1945917205">
    <w:abstractNumId w:val="36"/>
  </w:num>
  <w:num w:numId="37" w16cid:durableId="1983147404">
    <w:abstractNumId w:val="13"/>
  </w:num>
  <w:num w:numId="38" w16cid:durableId="1943033442">
    <w:abstractNumId w:val="32"/>
  </w:num>
  <w:num w:numId="39" w16cid:durableId="1272130687">
    <w:abstractNumId w:val="14"/>
  </w:num>
  <w:num w:numId="40" w16cid:durableId="2043285701">
    <w:abstractNumId w:val="31"/>
  </w:num>
  <w:num w:numId="41" w16cid:durableId="156109483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4F8"/>
    <w:rsid w:val="00015EA3"/>
    <w:rsid w:val="00041D98"/>
    <w:rsid w:val="00064466"/>
    <w:rsid w:val="00076D23"/>
    <w:rsid w:val="00093EC8"/>
    <w:rsid w:val="000F1F34"/>
    <w:rsid w:val="000F452A"/>
    <w:rsid w:val="00117E0A"/>
    <w:rsid w:val="00137C39"/>
    <w:rsid w:val="00147C75"/>
    <w:rsid w:val="00190585"/>
    <w:rsid w:val="00194705"/>
    <w:rsid w:val="00197393"/>
    <w:rsid w:val="001A0E07"/>
    <w:rsid w:val="001B6EF1"/>
    <w:rsid w:val="001C1FF1"/>
    <w:rsid w:val="00215EF7"/>
    <w:rsid w:val="002326CE"/>
    <w:rsid w:val="0023478C"/>
    <w:rsid w:val="002554CD"/>
    <w:rsid w:val="00263851"/>
    <w:rsid w:val="00263D66"/>
    <w:rsid w:val="00277810"/>
    <w:rsid w:val="00286DA8"/>
    <w:rsid w:val="00292E57"/>
    <w:rsid w:val="00293B83"/>
    <w:rsid w:val="002A2947"/>
    <w:rsid w:val="002A6292"/>
    <w:rsid w:val="002B4294"/>
    <w:rsid w:val="002C2690"/>
    <w:rsid w:val="002D7A2A"/>
    <w:rsid w:val="002E45C3"/>
    <w:rsid w:val="002E7B53"/>
    <w:rsid w:val="002F454F"/>
    <w:rsid w:val="002F743D"/>
    <w:rsid w:val="00301B3B"/>
    <w:rsid w:val="0032331E"/>
    <w:rsid w:val="00326B6D"/>
    <w:rsid w:val="00333D0D"/>
    <w:rsid w:val="003353AF"/>
    <w:rsid w:val="00342049"/>
    <w:rsid w:val="00352401"/>
    <w:rsid w:val="00382858"/>
    <w:rsid w:val="0038387A"/>
    <w:rsid w:val="003B7EB3"/>
    <w:rsid w:val="003D16E3"/>
    <w:rsid w:val="0041215E"/>
    <w:rsid w:val="0047378E"/>
    <w:rsid w:val="0047634F"/>
    <w:rsid w:val="00481C91"/>
    <w:rsid w:val="004A7D92"/>
    <w:rsid w:val="004B78B1"/>
    <w:rsid w:val="004C049F"/>
    <w:rsid w:val="004E421F"/>
    <w:rsid w:val="005000E2"/>
    <w:rsid w:val="00502B9D"/>
    <w:rsid w:val="00505297"/>
    <w:rsid w:val="00521F54"/>
    <w:rsid w:val="005B5773"/>
    <w:rsid w:val="005C77EC"/>
    <w:rsid w:val="005D0AAF"/>
    <w:rsid w:val="005D6C77"/>
    <w:rsid w:val="00611AFE"/>
    <w:rsid w:val="00613D64"/>
    <w:rsid w:val="00620F75"/>
    <w:rsid w:val="00661A9F"/>
    <w:rsid w:val="00674893"/>
    <w:rsid w:val="006864D4"/>
    <w:rsid w:val="006A3CE7"/>
    <w:rsid w:val="006B5748"/>
    <w:rsid w:val="006D7FDD"/>
    <w:rsid w:val="00703104"/>
    <w:rsid w:val="00707403"/>
    <w:rsid w:val="007147B9"/>
    <w:rsid w:val="00721D83"/>
    <w:rsid w:val="007331A4"/>
    <w:rsid w:val="00734913"/>
    <w:rsid w:val="00746750"/>
    <w:rsid w:val="007467D1"/>
    <w:rsid w:val="00747398"/>
    <w:rsid w:val="00755F2B"/>
    <w:rsid w:val="00757458"/>
    <w:rsid w:val="007A46C9"/>
    <w:rsid w:val="007A6677"/>
    <w:rsid w:val="007E1923"/>
    <w:rsid w:val="00800EF7"/>
    <w:rsid w:val="00822E93"/>
    <w:rsid w:val="00834FEF"/>
    <w:rsid w:val="00863476"/>
    <w:rsid w:val="00864C7E"/>
    <w:rsid w:val="00893CB9"/>
    <w:rsid w:val="008F368F"/>
    <w:rsid w:val="008F4C71"/>
    <w:rsid w:val="009014F8"/>
    <w:rsid w:val="009023CA"/>
    <w:rsid w:val="009417A1"/>
    <w:rsid w:val="00995623"/>
    <w:rsid w:val="009A38D6"/>
    <w:rsid w:val="009A49AC"/>
    <w:rsid w:val="009B24EC"/>
    <w:rsid w:val="009C1114"/>
    <w:rsid w:val="00A07364"/>
    <w:rsid w:val="00A11D02"/>
    <w:rsid w:val="00A13272"/>
    <w:rsid w:val="00A144AF"/>
    <w:rsid w:val="00A23644"/>
    <w:rsid w:val="00A25CE2"/>
    <w:rsid w:val="00A3416B"/>
    <w:rsid w:val="00A377CB"/>
    <w:rsid w:val="00A50EF6"/>
    <w:rsid w:val="00A55576"/>
    <w:rsid w:val="00A56FE0"/>
    <w:rsid w:val="00A727BB"/>
    <w:rsid w:val="00A97445"/>
    <w:rsid w:val="00AC45CB"/>
    <w:rsid w:val="00B42E99"/>
    <w:rsid w:val="00BD1094"/>
    <w:rsid w:val="00BE0DBD"/>
    <w:rsid w:val="00BE4F6E"/>
    <w:rsid w:val="00C1019E"/>
    <w:rsid w:val="00C12471"/>
    <w:rsid w:val="00C13644"/>
    <w:rsid w:val="00C6554A"/>
    <w:rsid w:val="00CA4F76"/>
    <w:rsid w:val="00CB2841"/>
    <w:rsid w:val="00CD56BE"/>
    <w:rsid w:val="00CD7A91"/>
    <w:rsid w:val="00CF417A"/>
    <w:rsid w:val="00D078AB"/>
    <w:rsid w:val="00D13C4B"/>
    <w:rsid w:val="00D24C2C"/>
    <w:rsid w:val="00D371EC"/>
    <w:rsid w:val="00D71898"/>
    <w:rsid w:val="00D84B93"/>
    <w:rsid w:val="00D9372A"/>
    <w:rsid w:val="00DC3010"/>
    <w:rsid w:val="00DD6C0D"/>
    <w:rsid w:val="00DE705E"/>
    <w:rsid w:val="00E1230E"/>
    <w:rsid w:val="00E271E6"/>
    <w:rsid w:val="00E6036B"/>
    <w:rsid w:val="00E638E6"/>
    <w:rsid w:val="00E65129"/>
    <w:rsid w:val="00E708A6"/>
    <w:rsid w:val="00E7797C"/>
    <w:rsid w:val="00ED7C44"/>
    <w:rsid w:val="00EE06F4"/>
    <w:rsid w:val="00F405D7"/>
    <w:rsid w:val="00F647B0"/>
    <w:rsid w:val="00F870C8"/>
    <w:rsid w:val="00FC3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566F12"/>
  <w15:chartTrackingRefBased/>
  <w15:docId w15:val="{846CB6AD-4870-40D0-8151-74D075FC4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ListParagraph">
    <w:name w:val="List Paragraph"/>
    <w:basedOn w:val="Normal"/>
    <w:uiPriority w:val="34"/>
    <w:unhideWhenUsed/>
    <w:qFormat/>
    <w:rsid w:val="0099562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864D4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A50EF6"/>
    <w:pPr>
      <w:spacing w:before="240" w:after="0" w:line="259" w:lineRule="auto"/>
      <w:contextualSpacing w:val="0"/>
      <w:outlineLvl w:val="9"/>
    </w:pPr>
    <w:rPr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84B93"/>
    <w:pPr>
      <w:tabs>
        <w:tab w:val="right" w:leader="dot" w:pos="9350"/>
      </w:tabs>
      <w:spacing w:after="100"/>
    </w:pPr>
    <w:rPr>
      <w:rFonts w:asciiTheme="majorHAnsi" w:hAnsiTheme="majorHAnsi"/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A50EF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50EF6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521F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NoSpacing">
    <w:name w:val="No Spacing"/>
    <w:uiPriority w:val="1"/>
    <w:qFormat/>
    <w:rsid w:val="00CB2841"/>
    <w:pPr>
      <w:spacing w:before="0" w:after="0" w:line="240" w:lineRule="auto"/>
    </w:pPr>
    <w:rPr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1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1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hyperlink" Target="https://www.kaggle.com/datasets/jackdaoud/animal-shelter-analytics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https://unsplash.com/s/photos/cat-and-do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ere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41519F-F145-4EC1-B05C-991D23B3A9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photo.dotx</Template>
  <TotalTime>2555</TotalTime>
  <Pages>36</Pages>
  <Words>5550</Words>
  <Characters>31640</Characters>
  <Application>Microsoft Office Word</Application>
  <DocSecurity>0</DocSecurity>
  <Lines>263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there</dc:creator>
  <cp:keywords/>
  <dc:description/>
  <cp:lastModifiedBy>Theresa Parker</cp:lastModifiedBy>
  <cp:revision>19</cp:revision>
  <cp:lastPrinted>2022-12-09T04:45:00Z</cp:lastPrinted>
  <dcterms:created xsi:type="dcterms:W3CDTF">2022-11-08T19:32:00Z</dcterms:created>
  <dcterms:modified xsi:type="dcterms:W3CDTF">2022-12-09T04:49:00Z</dcterms:modified>
</cp:coreProperties>
</file>